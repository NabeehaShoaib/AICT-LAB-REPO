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AB6DDB" w14:textId="77D0F49F" w:rsidR="006B4331" w:rsidRDefault="00542BCE" w:rsidP="00ED276F">
      <w:pPr>
        <w:rPr>
          <w:sz w:val="16"/>
          <w:szCs w:val="16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F86978D" wp14:editId="4436FA2C">
                <wp:simplePos x="0" y="0"/>
                <wp:positionH relativeFrom="column">
                  <wp:posOffset>5426776</wp:posOffset>
                </wp:positionH>
                <wp:positionV relativeFrom="paragraph">
                  <wp:posOffset>-376445</wp:posOffset>
                </wp:positionV>
                <wp:extent cx="2017986" cy="1219200"/>
                <wp:effectExtent l="0" t="0" r="20955" b="19050"/>
                <wp:wrapNone/>
                <wp:docPr id="1027569772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7986" cy="12192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CD1CE1" w14:textId="3B8A743C" w:rsidR="00542BCE" w:rsidRPr="00610B47" w:rsidRDefault="00542BCE" w:rsidP="00542BCE">
                            <w:pPr>
                              <w:jc w:val="center"/>
                              <w:rPr>
                                <w:rFonts w:ascii="Bahnschrift SemiCondensed" w:hAnsi="Bahnschrift SemiCondensed"/>
                                <w:b/>
                                <w:bCs/>
                                <w:color w:val="000000" w:themeColor="text1"/>
                                <w:szCs w:val="20"/>
                                <w:u w:val="single"/>
                              </w:rPr>
                            </w:pPr>
                            <w:r w:rsidRPr="00610B47">
                              <w:rPr>
                                <w:rFonts w:ascii="Bahnschrift SemiCondensed" w:hAnsi="Bahnschrift SemiCondensed"/>
                                <w:b/>
                                <w:bCs/>
                                <w:color w:val="000000" w:themeColor="text1"/>
                                <w:szCs w:val="20"/>
                                <w:u w:val="single"/>
                              </w:rPr>
                              <w:t xml:space="preserve">DEPARTMENT OF COMPUTER SCIENCE AND ENGINEERING </w:t>
                            </w:r>
                          </w:p>
                          <w:p w14:paraId="16712402" w14:textId="661F1D1A" w:rsidR="00542BCE" w:rsidRPr="00610B47" w:rsidRDefault="00542BCE" w:rsidP="00542BCE">
                            <w:pPr>
                              <w:jc w:val="center"/>
                              <w:rPr>
                                <w:rFonts w:ascii="Bahnschrift SemiCondensed" w:hAnsi="Bahnschrift SemiCondensed"/>
                                <w:b/>
                                <w:bCs/>
                                <w:color w:val="000000" w:themeColor="text1"/>
                                <w:szCs w:val="20"/>
                                <w:u w:val="single"/>
                              </w:rPr>
                            </w:pPr>
                            <w:r w:rsidRPr="00610B47">
                              <w:rPr>
                                <w:rFonts w:ascii="Bahnschrift SemiCondensed" w:hAnsi="Bahnschrift SemiCondensed"/>
                                <w:b/>
                                <w:bCs/>
                                <w:color w:val="000000" w:themeColor="text1"/>
                                <w:szCs w:val="20"/>
                                <w:u w:val="single"/>
                              </w:rPr>
                              <w:t>UET LHR</w:t>
                            </w:r>
                          </w:p>
                          <w:p w14:paraId="56F0EEEE" w14:textId="77777777" w:rsidR="00542BCE" w:rsidRDefault="00542BC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F86978D" id="Oval 3" o:spid="_x0000_s1026" style="position:absolute;margin-left:427.3pt;margin-top:-29.65pt;width:158.9pt;height:96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" fillcolor="white [3201]" strokecolor="#a09990 [3209]" strokeweight="1pt">
                <v:stroke joinstyle="miter"/>
                <v:textbox>
                  <w:txbxContent>
                    <w:p w14:paraId="39CD1CE1" w14:textId="3B8A743C" w:rsidR="00542BCE" w:rsidRPr="00610B47" w:rsidRDefault="00542BCE" w:rsidP="00542BCE">
                      <w:pPr>
                        <w:jc w:val="center"/>
                        <w:rPr>
                          <w:rFonts w:ascii="Bahnschrift SemiCondensed" w:hAnsi="Bahnschrift SemiCondensed"/>
                          <w:b/>
                          <w:bCs/>
                          <w:color w:val="000000" w:themeColor="text1"/>
                          <w:szCs w:val="20"/>
                          <w:u w:val="single"/>
                        </w:rPr>
                      </w:pPr>
                      <w:r w:rsidRPr="00610B47">
                        <w:rPr>
                          <w:rFonts w:ascii="Bahnschrift SemiCondensed" w:hAnsi="Bahnschrift SemiCondensed"/>
                          <w:b/>
                          <w:bCs/>
                          <w:color w:val="000000" w:themeColor="text1"/>
                          <w:szCs w:val="20"/>
                          <w:u w:val="single"/>
                        </w:rPr>
                        <w:t xml:space="preserve">DEPARTMENT OF COMPUTER SCIENCE AND ENGINEERING </w:t>
                      </w:r>
                    </w:p>
                    <w:p w14:paraId="16712402" w14:textId="661F1D1A" w:rsidR="00542BCE" w:rsidRPr="00610B47" w:rsidRDefault="00542BCE" w:rsidP="00542BCE">
                      <w:pPr>
                        <w:jc w:val="center"/>
                        <w:rPr>
                          <w:rFonts w:ascii="Bahnschrift SemiCondensed" w:hAnsi="Bahnschrift SemiCondensed"/>
                          <w:b/>
                          <w:bCs/>
                          <w:color w:val="000000" w:themeColor="text1"/>
                          <w:szCs w:val="20"/>
                          <w:u w:val="single"/>
                        </w:rPr>
                      </w:pPr>
                      <w:r w:rsidRPr="00610B47">
                        <w:rPr>
                          <w:rFonts w:ascii="Bahnschrift SemiCondensed" w:hAnsi="Bahnschrift SemiCondensed"/>
                          <w:b/>
                          <w:bCs/>
                          <w:color w:val="000000" w:themeColor="text1"/>
                          <w:szCs w:val="20"/>
                          <w:u w:val="single"/>
                        </w:rPr>
                        <w:t>UET LHR</w:t>
                      </w:r>
                    </w:p>
                    <w:p w14:paraId="56F0EEEE" w14:textId="77777777" w:rsidR="00542BCE" w:rsidRDefault="00542BCE"/>
                  </w:txbxContent>
                </v:textbox>
              </v:oval>
            </w:pict>
          </mc:Fallback>
        </mc:AlternateContent>
      </w:r>
      <w:r>
        <w:rPr>
          <w:noProof/>
          <w14:ligatures w14:val="standardContextual"/>
        </w:rPr>
        <w:drawing>
          <wp:anchor distT="0" distB="0" distL="114300" distR="114300" simplePos="0" relativeHeight="251669504" behindDoc="0" locked="0" layoutInCell="1" allowOverlap="1" wp14:anchorId="4EF05FE0" wp14:editId="34E1B842">
            <wp:simplePos x="0" y="0"/>
            <wp:positionH relativeFrom="margin">
              <wp:posOffset>4408170</wp:posOffset>
            </wp:positionH>
            <wp:positionV relativeFrom="margin">
              <wp:posOffset>-293895</wp:posOffset>
            </wp:positionV>
            <wp:extent cx="1444625" cy="935355"/>
            <wp:effectExtent l="0" t="0" r="3175" b="0"/>
            <wp:wrapSquare wrapText="bothSides"/>
            <wp:docPr id="13832516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251630" name="Picture 138325163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4625" cy="935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AU" w:eastAsia="en-AU"/>
          <w14:ligatures w14:val="standardContextual"/>
        </w:rPr>
        <w:drawing>
          <wp:inline distT="0" distB="0" distL="0" distR="0" wp14:anchorId="21259C11" wp14:editId="45AF8B4D">
            <wp:extent cx="2495550" cy="1828800"/>
            <wp:effectExtent l="19050" t="0" r="19050" b="552450"/>
            <wp:docPr id="1625858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858173" name="Picture 162585817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182880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  <w:r w:rsidR="006C4846"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66432" behindDoc="1" locked="1" layoutInCell="1" allowOverlap="1" wp14:anchorId="3002D053" wp14:editId="14C5E4AC">
                <wp:simplePos x="0" y="0"/>
                <wp:positionH relativeFrom="page">
                  <wp:posOffset>-41910</wp:posOffset>
                </wp:positionH>
                <wp:positionV relativeFrom="paragraph">
                  <wp:posOffset>-702945</wp:posOffset>
                </wp:positionV>
                <wp:extent cx="7876540" cy="10057765"/>
                <wp:effectExtent l="0" t="0" r="0" b="635"/>
                <wp:wrapNone/>
                <wp:docPr id="4" name="Group 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7876540" cy="10057765"/>
                          <a:chOff x="-2844963" y="816934"/>
                          <a:chExt cx="5371031" cy="6858000"/>
                        </a:xfrm>
                      </wpg:grpSpPr>
                      <wps:wsp>
                        <wps:cNvPr id="17" name="Freeform 16">
                          <a:extLst>
                            <a:ext uri="{FF2B5EF4-FFF2-40B4-BE49-F238E27FC236}">
                              <a16:creationId xmlns:a16="http://schemas.microsoft.com/office/drawing/2014/main" id="{2A216221-97F6-3D47-8321-0A11F5FE0347}"/>
                            </a:ext>
                          </a:extLst>
                        </wps:cNvPr>
                        <wps:cNvSpPr/>
                        <wps:spPr>
                          <a:xfrm>
                            <a:off x="-2844963" y="816934"/>
                            <a:ext cx="5371031" cy="6858000"/>
                          </a:xfrm>
                          <a:custGeom>
                            <a:avLst/>
                            <a:gdLst>
                              <a:gd name="connsiteX0" fmla="*/ 0 w 5299364"/>
                              <a:gd name="connsiteY0" fmla="*/ 0 h 6858000"/>
                              <a:gd name="connsiteX1" fmla="*/ 5299364 w 5299364"/>
                              <a:gd name="connsiteY1" fmla="*/ 0 h 6858000"/>
                              <a:gd name="connsiteX2" fmla="*/ 5299364 w 5299364"/>
                              <a:gd name="connsiteY2" fmla="*/ 6858000 h 6858000"/>
                              <a:gd name="connsiteX3" fmla="*/ 0 w 5299364"/>
                              <a:gd name="connsiteY3" fmla="*/ 6858000 h 6858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5299364" h="6858000">
                                <a:moveTo>
                                  <a:pt x="0" y="0"/>
                                </a:moveTo>
                                <a:lnTo>
                                  <a:pt x="5299364" y="0"/>
                                </a:lnTo>
                                <a:lnTo>
                                  <a:pt x="5299364" y="6858000"/>
                                </a:lnTo>
                                <a:lnTo>
                                  <a:pt x="0" y="6858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8653" cap="flat">
                            <a:noFill/>
                            <a:prstDash val="solid"/>
                            <a:miter/>
                          </a:ln>
                        </wps:spPr>
                        <wps:txbx>
                          <w:txbxContent>
                            <w:p w14:paraId="01EA4E2E" w14:textId="36F78F73" w:rsidR="00025368" w:rsidRPr="00610B47" w:rsidRDefault="00025368" w:rsidP="00025368">
                              <w:pPr>
                                <w:jc w:val="center"/>
                                <w:rPr>
                                  <w:rFonts w:ascii="Andalus" w:hAnsi="Andalus" w:cs="Andal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Freeform 18">
                          <a:extLst>
                            <a:ext uri="{FF2B5EF4-FFF2-40B4-BE49-F238E27FC236}">
                              <a16:creationId xmlns:a16="http://schemas.microsoft.com/office/drawing/2014/main" id="{34D62469-0CC9-7A48-9FCD-9FEC08767585}"/>
                            </a:ext>
                          </a:extLst>
                        </wps:cNvPr>
                        <wps:cNvSpPr/>
                        <wps:spPr>
                          <a:xfrm>
                            <a:off x="0" y="5048519"/>
                            <a:ext cx="1452847" cy="1534562"/>
                          </a:xfrm>
                          <a:custGeom>
                            <a:avLst/>
                            <a:gdLst>
                              <a:gd name="connsiteX0" fmla="*/ 919596 w 1452847"/>
                              <a:gd name="connsiteY0" fmla="*/ 1022187 h 1534562"/>
                              <a:gd name="connsiteX1" fmla="*/ 1106632 w 1452847"/>
                              <a:gd name="connsiteY1" fmla="*/ 1022187 h 1534562"/>
                              <a:gd name="connsiteX2" fmla="*/ 1106632 w 1452847"/>
                              <a:gd name="connsiteY2" fmla="*/ 1022187 h 1534562"/>
                              <a:gd name="connsiteX3" fmla="*/ 1170709 w 1452847"/>
                              <a:gd name="connsiteY3" fmla="*/ 1010065 h 1534562"/>
                              <a:gd name="connsiteX4" fmla="*/ 1124816 w 1452847"/>
                              <a:gd name="connsiteY4" fmla="*/ 1008333 h 1534562"/>
                              <a:gd name="connsiteX5" fmla="*/ 1042555 w 1452847"/>
                              <a:gd name="connsiteY5" fmla="*/ 1012662 h 1534562"/>
                              <a:gd name="connsiteX6" fmla="*/ 955964 w 1452847"/>
                              <a:gd name="connsiteY6" fmla="*/ 1010930 h 1534562"/>
                              <a:gd name="connsiteX7" fmla="*/ 920461 w 1452847"/>
                              <a:gd name="connsiteY7" fmla="*/ 1007467 h 1534562"/>
                              <a:gd name="connsiteX8" fmla="*/ 919596 w 1452847"/>
                              <a:gd name="connsiteY8" fmla="*/ 1022187 h 1534562"/>
                              <a:gd name="connsiteX9" fmla="*/ 1152525 w 1452847"/>
                              <a:gd name="connsiteY9" fmla="*/ 1053360 h 1534562"/>
                              <a:gd name="connsiteX10" fmla="*/ 1152525 w 1452847"/>
                              <a:gd name="connsiteY10" fmla="*/ 1053360 h 1534562"/>
                              <a:gd name="connsiteX11" fmla="*/ 1152525 w 1452847"/>
                              <a:gd name="connsiteY11" fmla="*/ 1053360 h 1534562"/>
                              <a:gd name="connsiteX12" fmla="*/ 1188027 w 1452847"/>
                              <a:gd name="connsiteY12" fmla="*/ 824760 h 1534562"/>
                              <a:gd name="connsiteX13" fmla="*/ 1109230 w 1452847"/>
                              <a:gd name="connsiteY13" fmla="*/ 830821 h 1534562"/>
                              <a:gd name="connsiteX14" fmla="*/ 949902 w 1452847"/>
                              <a:gd name="connsiteY14" fmla="*/ 825626 h 1534562"/>
                              <a:gd name="connsiteX15" fmla="*/ 929986 w 1452847"/>
                              <a:gd name="connsiteY15" fmla="*/ 839480 h 1534562"/>
                              <a:gd name="connsiteX16" fmla="*/ 975880 w 1452847"/>
                              <a:gd name="connsiteY16" fmla="*/ 839480 h 1534562"/>
                              <a:gd name="connsiteX17" fmla="*/ 1169843 w 1452847"/>
                              <a:gd name="connsiteY17" fmla="*/ 844676 h 1534562"/>
                              <a:gd name="connsiteX18" fmla="*/ 1194955 w 1452847"/>
                              <a:gd name="connsiteY18" fmla="*/ 841212 h 1534562"/>
                              <a:gd name="connsiteX19" fmla="*/ 1188027 w 1452847"/>
                              <a:gd name="connsiteY19" fmla="*/ 824760 h 1534562"/>
                              <a:gd name="connsiteX20" fmla="*/ 674543 w 1452847"/>
                              <a:gd name="connsiteY20" fmla="*/ 834285 h 1534562"/>
                              <a:gd name="connsiteX21" fmla="*/ 611332 w 1452847"/>
                              <a:gd name="connsiteY21" fmla="*/ 824760 h 1534562"/>
                              <a:gd name="connsiteX22" fmla="*/ 548121 w 1452847"/>
                              <a:gd name="connsiteY22" fmla="*/ 823028 h 1534562"/>
                              <a:gd name="connsiteX23" fmla="*/ 486641 w 1452847"/>
                              <a:gd name="connsiteY23" fmla="*/ 824760 h 1534562"/>
                              <a:gd name="connsiteX24" fmla="*/ 486641 w 1452847"/>
                              <a:gd name="connsiteY24" fmla="*/ 824760 h 1534562"/>
                              <a:gd name="connsiteX25" fmla="*/ 486641 w 1452847"/>
                              <a:gd name="connsiteY25" fmla="*/ 824760 h 1534562"/>
                              <a:gd name="connsiteX26" fmla="*/ 477116 w 1452847"/>
                              <a:gd name="connsiteY26" fmla="*/ 855067 h 1534562"/>
                              <a:gd name="connsiteX27" fmla="*/ 506557 w 1452847"/>
                              <a:gd name="connsiteY27" fmla="*/ 862860 h 1534562"/>
                              <a:gd name="connsiteX28" fmla="*/ 612198 w 1452847"/>
                              <a:gd name="connsiteY28" fmla="*/ 860262 h 1534562"/>
                              <a:gd name="connsiteX29" fmla="*/ 652030 w 1452847"/>
                              <a:gd name="connsiteY29" fmla="*/ 858530 h 1534562"/>
                              <a:gd name="connsiteX30" fmla="*/ 616527 w 1452847"/>
                              <a:gd name="connsiteY30" fmla="*/ 850737 h 1534562"/>
                              <a:gd name="connsiteX31" fmla="*/ 503093 w 1452847"/>
                              <a:gd name="connsiteY31" fmla="*/ 842078 h 1534562"/>
                              <a:gd name="connsiteX32" fmla="*/ 594014 w 1452847"/>
                              <a:gd name="connsiteY32" fmla="*/ 834285 h 1534562"/>
                              <a:gd name="connsiteX33" fmla="*/ 674543 w 1452847"/>
                              <a:gd name="connsiteY33" fmla="*/ 834285 h 1534562"/>
                              <a:gd name="connsiteX34" fmla="*/ 1131743 w 1452847"/>
                              <a:gd name="connsiteY34" fmla="*/ 1038639 h 1534562"/>
                              <a:gd name="connsiteX35" fmla="*/ 1062471 w 1452847"/>
                              <a:gd name="connsiteY35" fmla="*/ 1043835 h 1534562"/>
                              <a:gd name="connsiteX36" fmla="*/ 987136 w 1452847"/>
                              <a:gd name="connsiteY36" fmla="*/ 1041237 h 1534562"/>
                              <a:gd name="connsiteX37" fmla="*/ 926523 w 1452847"/>
                              <a:gd name="connsiteY37" fmla="*/ 1043835 h 1534562"/>
                              <a:gd name="connsiteX38" fmla="*/ 955964 w 1452847"/>
                              <a:gd name="connsiteY38" fmla="*/ 1052494 h 1534562"/>
                              <a:gd name="connsiteX39" fmla="*/ 1039957 w 1452847"/>
                              <a:gd name="connsiteY39" fmla="*/ 1053360 h 1534562"/>
                              <a:gd name="connsiteX40" fmla="*/ 1105766 w 1452847"/>
                              <a:gd name="connsiteY40" fmla="*/ 1054226 h 1534562"/>
                              <a:gd name="connsiteX41" fmla="*/ 1152525 w 1452847"/>
                              <a:gd name="connsiteY41" fmla="*/ 1053360 h 1534562"/>
                              <a:gd name="connsiteX42" fmla="*/ 1131743 w 1452847"/>
                              <a:gd name="connsiteY42" fmla="*/ 1038639 h 1534562"/>
                              <a:gd name="connsiteX43" fmla="*/ 1190625 w 1452847"/>
                              <a:gd name="connsiteY43" fmla="*/ 860262 h 1534562"/>
                              <a:gd name="connsiteX44" fmla="*/ 1163782 w 1452847"/>
                              <a:gd name="connsiteY44" fmla="*/ 864592 h 1534562"/>
                              <a:gd name="connsiteX45" fmla="*/ 1120487 w 1452847"/>
                              <a:gd name="connsiteY45" fmla="*/ 865458 h 1534562"/>
                              <a:gd name="connsiteX46" fmla="*/ 974148 w 1452847"/>
                              <a:gd name="connsiteY46" fmla="*/ 862860 h 1534562"/>
                              <a:gd name="connsiteX47" fmla="*/ 954232 w 1452847"/>
                              <a:gd name="connsiteY47" fmla="*/ 872385 h 1534562"/>
                              <a:gd name="connsiteX48" fmla="*/ 1012248 w 1452847"/>
                              <a:gd name="connsiteY48" fmla="*/ 874983 h 1534562"/>
                              <a:gd name="connsiteX49" fmla="*/ 1185430 w 1452847"/>
                              <a:gd name="connsiteY49" fmla="*/ 877581 h 1534562"/>
                              <a:gd name="connsiteX50" fmla="*/ 1190625 w 1452847"/>
                              <a:gd name="connsiteY50" fmla="*/ 860262 h 1534562"/>
                              <a:gd name="connsiteX51" fmla="*/ 632114 w 1452847"/>
                              <a:gd name="connsiteY51" fmla="*/ 768476 h 1534562"/>
                              <a:gd name="connsiteX52" fmla="*/ 548986 w 1452847"/>
                              <a:gd name="connsiteY52" fmla="*/ 767610 h 1534562"/>
                              <a:gd name="connsiteX53" fmla="*/ 485775 w 1452847"/>
                              <a:gd name="connsiteY53" fmla="*/ 767610 h 1534562"/>
                              <a:gd name="connsiteX54" fmla="*/ 485775 w 1452847"/>
                              <a:gd name="connsiteY54" fmla="*/ 767610 h 1534562"/>
                              <a:gd name="connsiteX55" fmla="*/ 485775 w 1452847"/>
                              <a:gd name="connsiteY55" fmla="*/ 767610 h 1534562"/>
                              <a:gd name="connsiteX56" fmla="*/ 533400 w 1452847"/>
                              <a:gd name="connsiteY56" fmla="*/ 779733 h 1534562"/>
                              <a:gd name="connsiteX57" fmla="*/ 617393 w 1452847"/>
                              <a:gd name="connsiteY57" fmla="*/ 779733 h 1534562"/>
                              <a:gd name="connsiteX58" fmla="*/ 674543 w 1452847"/>
                              <a:gd name="connsiteY58" fmla="*/ 784928 h 1534562"/>
                              <a:gd name="connsiteX59" fmla="*/ 632114 w 1452847"/>
                              <a:gd name="connsiteY59" fmla="*/ 768476 h 1534562"/>
                              <a:gd name="connsiteX60" fmla="*/ 486641 w 1452847"/>
                              <a:gd name="connsiteY60" fmla="*/ 824760 h 1534562"/>
                              <a:gd name="connsiteX61" fmla="*/ 486641 w 1452847"/>
                              <a:gd name="connsiteY61" fmla="*/ 824760 h 1534562"/>
                              <a:gd name="connsiteX62" fmla="*/ 486641 w 1452847"/>
                              <a:gd name="connsiteY62" fmla="*/ 824760 h 1534562"/>
                              <a:gd name="connsiteX63" fmla="*/ 486641 w 1452847"/>
                              <a:gd name="connsiteY63" fmla="*/ 824760 h 1534562"/>
                              <a:gd name="connsiteX64" fmla="*/ 1165514 w 1452847"/>
                              <a:gd name="connsiteY64" fmla="*/ 949451 h 1534562"/>
                              <a:gd name="connsiteX65" fmla="*/ 1165514 w 1452847"/>
                              <a:gd name="connsiteY65" fmla="*/ 949451 h 1534562"/>
                              <a:gd name="connsiteX66" fmla="*/ 1165514 w 1452847"/>
                              <a:gd name="connsiteY66" fmla="*/ 949451 h 1534562"/>
                              <a:gd name="connsiteX67" fmla="*/ 1159452 w 1452847"/>
                              <a:gd name="connsiteY67" fmla="*/ 983222 h 1534562"/>
                              <a:gd name="connsiteX68" fmla="*/ 1159452 w 1452847"/>
                              <a:gd name="connsiteY68" fmla="*/ 983222 h 1534562"/>
                              <a:gd name="connsiteX69" fmla="*/ 1159452 w 1452847"/>
                              <a:gd name="connsiteY69" fmla="*/ 983222 h 1534562"/>
                              <a:gd name="connsiteX70" fmla="*/ 1174173 w 1452847"/>
                              <a:gd name="connsiteY70" fmla="*/ 1175453 h 1534562"/>
                              <a:gd name="connsiteX71" fmla="*/ 1174173 w 1452847"/>
                              <a:gd name="connsiteY71" fmla="*/ 1175453 h 1534562"/>
                              <a:gd name="connsiteX72" fmla="*/ 1064202 w 1452847"/>
                              <a:gd name="connsiteY72" fmla="*/ 1153805 h 1534562"/>
                              <a:gd name="connsiteX73" fmla="*/ 985405 w 1452847"/>
                              <a:gd name="connsiteY73" fmla="*/ 1146878 h 1534562"/>
                              <a:gd name="connsiteX74" fmla="*/ 949036 w 1452847"/>
                              <a:gd name="connsiteY74" fmla="*/ 1146878 h 1534562"/>
                              <a:gd name="connsiteX75" fmla="*/ 953366 w 1452847"/>
                              <a:gd name="connsiteY75" fmla="*/ 1154671 h 1534562"/>
                              <a:gd name="connsiteX76" fmla="*/ 1064202 w 1452847"/>
                              <a:gd name="connsiteY76" fmla="*/ 1165062 h 1534562"/>
                              <a:gd name="connsiteX77" fmla="*/ 1174173 w 1452847"/>
                              <a:gd name="connsiteY77" fmla="*/ 1175453 h 1534562"/>
                              <a:gd name="connsiteX78" fmla="*/ 1175039 w 1452847"/>
                              <a:gd name="connsiteY78" fmla="*/ 971099 h 1534562"/>
                              <a:gd name="connsiteX79" fmla="*/ 1148196 w 1452847"/>
                              <a:gd name="connsiteY79" fmla="*/ 969367 h 1534562"/>
                              <a:gd name="connsiteX80" fmla="*/ 1049482 w 1452847"/>
                              <a:gd name="connsiteY80" fmla="*/ 972831 h 1534562"/>
                              <a:gd name="connsiteX81" fmla="*/ 951634 w 1452847"/>
                              <a:gd name="connsiteY81" fmla="*/ 970233 h 1534562"/>
                              <a:gd name="connsiteX82" fmla="*/ 911802 w 1452847"/>
                              <a:gd name="connsiteY82" fmla="*/ 980623 h 1534562"/>
                              <a:gd name="connsiteX83" fmla="*/ 1160318 w 1452847"/>
                              <a:gd name="connsiteY83" fmla="*/ 983222 h 1534562"/>
                              <a:gd name="connsiteX84" fmla="*/ 1175039 w 1452847"/>
                              <a:gd name="connsiteY84" fmla="*/ 971099 h 1534562"/>
                              <a:gd name="connsiteX85" fmla="*/ 987136 w 1452847"/>
                              <a:gd name="connsiteY85" fmla="*/ 674092 h 1534562"/>
                              <a:gd name="connsiteX86" fmla="*/ 987136 w 1452847"/>
                              <a:gd name="connsiteY86" fmla="*/ 674092 h 1534562"/>
                              <a:gd name="connsiteX87" fmla="*/ 987136 w 1452847"/>
                              <a:gd name="connsiteY87" fmla="*/ 674092 h 1534562"/>
                              <a:gd name="connsiteX88" fmla="*/ 1120487 w 1452847"/>
                              <a:gd name="connsiteY88" fmla="*/ 1081935 h 1534562"/>
                              <a:gd name="connsiteX89" fmla="*/ 1045152 w 1452847"/>
                              <a:gd name="connsiteY89" fmla="*/ 1083667 h 1534562"/>
                              <a:gd name="connsiteX90" fmla="*/ 977611 w 1452847"/>
                              <a:gd name="connsiteY90" fmla="*/ 1080203 h 1534562"/>
                              <a:gd name="connsiteX91" fmla="*/ 924791 w 1452847"/>
                              <a:gd name="connsiteY91" fmla="*/ 1081069 h 1534562"/>
                              <a:gd name="connsiteX92" fmla="*/ 1007918 w 1452847"/>
                              <a:gd name="connsiteY92" fmla="*/ 1092326 h 1534562"/>
                              <a:gd name="connsiteX93" fmla="*/ 1082387 w 1452847"/>
                              <a:gd name="connsiteY93" fmla="*/ 1094924 h 1534562"/>
                              <a:gd name="connsiteX94" fmla="*/ 1155123 w 1452847"/>
                              <a:gd name="connsiteY94" fmla="*/ 1091460 h 1534562"/>
                              <a:gd name="connsiteX95" fmla="*/ 1120487 w 1452847"/>
                              <a:gd name="connsiteY95" fmla="*/ 1081935 h 1534562"/>
                              <a:gd name="connsiteX96" fmla="*/ 1136939 w 1452847"/>
                              <a:gd name="connsiteY96" fmla="*/ 936462 h 1534562"/>
                              <a:gd name="connsiteX97" fmla="*/ 1136939 w 1452847"/>
                              <a:gd name="connsiteY97" fmla="*/ 936462 h 1534562"/>
                              <a:gd name="connsiteX98" fmla="*/ 1072862 w 1452847"/>
                              <a:gd name="connsiteY98" fmla="*/ 939060 h 1534562"/>
                              <a:gd name="connsiteX99" fmla="*/ 997527 w 1452847"/>
                              <a:gd name="connsiteY99" fmla="*/ 935597 h 1534562"/>
                              <a:gd name="connsiteX100" fmla="*/ 936048 w 1452847"/>
                              <a:gd name="connsiteY100" fmla="*/ 931267 h 1534562"/>
                              <a:gd name="connsiteX101" fmla="*/ 950768 w 1452847"/>
                              <a:gd name="connsiteY101" fmla="*/ 942524 h 1534562"/>
                              <a:gd name="connsiteX102" fmla="*/ 1015711 w 1452847"/>
                              <a:gd name="connsiteY102" fmla="*/ 945987 h 1534562"/>
                              <a:gd name="connsiteX103" fmla="*/ 1091046 w 1452847"/>
                              <a:gd name="connsiteY103" fmla="*/ 948585 h 1534562"/>
                              <a:gd name="connsiteX104" fmla="*/ 1165514 w 1452847"/>
                              <a:gd name="connsiteY104" fmla="*/ 948585 h 1534562"/>
                              <a:gd name="connsiteX105" fmla="*/ 1164648 w 1452847"/>
                              <a:gd name="connsiteY105" fmla="*/ 949451 h 1534562"/>
                              <a:gd name="connsiteX106" fmla="*/ 1165514 w 1452847"/>
                              <a:gd name="connsiteY106" fmla="*/ 948585 h 1534562"/>
                              <a:gd name="connsiteX107" fmla="*/ 1165514 w 1452847"/>
                              <a:gd name="connsiteY107" fmla="*/ 948585 h 1534562"/>
                              <a:gd name="connsiteX108" fmla="*/ 1136939 w 1452847"/>
                              <a:gd name="connsiteY108" fmla="*/ 936462 h 1534562"/>
                              <a:gd name="connsiteX109" fmla="*/ 942109 w 1452847"/>
                              <a:gd name="connsiteY109" fmla="*/ 1123498 h 1534562"/>
                              <a:gd name="connsiteX110" fmla="*/ 1012248 w 1452847"/>
                              <a:gd name="connsiteY110" fmla="*/ 1130426 h 1534562"/>
                              <a:gd name="connsiteX111" fmla="*/ 1150793 w 1452847"/>
                              <a:gd name="connsiteY111" fmla="*/ 1133889 h 1534562"/>
                              <a:gd name="connsiteX112" fmla="*/ 1154257 w 1452847"/>
                              <a:gd name="connsiteY112" fmla="*/ 1120901 h 1534562"/>
                              <a:gd name="connsiteX113" fmla="*/ 1129146 w 1452847"/>
                              <a:gd name="connsiteY113" fmla="*/ 1119169 h 1534562"/>
                              <a:gd name="connsiteX114" fmla="*/ 1060739 w 1452847"/>
                              <a:gd name="connsiteY114" fmla="*/ 1120035 h 1534562"/>
                              <a:gd name="connsiteX115" fmla="*/ 987136 w 1452847"/>
                              <a:gd name="connsiteY115" fmla="*/ 1117437 h 1534562"/>
                              <a:gd name="connsiteX116" fmla="*/ 924791 w 1452847"/>
                              <a:gd name="connsiteY116" fmla="*/ 1106180 h 1534562"/>
                              <a:gd name="connsiteX117" fmla="*/ 916132 w 1452847"/>
                              <a:gd name="connsiteY117" fmla="*/ 1116571 h 1534562"/>
                              <a:gd name="connsiteX118" fmla="*/ 942109 w 1452847"/>
                              <a:gd name="connsiteY118" fmla="*/ 1123498 h 1534562"/>
                              <a:gd name="connsiteX119" fmla="*/ 1184564 w 1452847"/>
                              <a:gd name="connsiteY119" fmla="*/ 876714 h 1534562"/>
                              <a:gd name="connsiteX120" fmla="*/ 1184564 w 1452847"/>
                              <a:gd name="connsiteY120" fmla="*/ 876714 h 1534562"/>
                              <a:gd name="connsiteX121" fmla="*/ 1184564 w 1452847"/>
                              <a:gd name="connsiteY121" fmla="*/ 876714 h 1534562"/>
                              <a:gd name="connsiteX122" fmla="*/ 485775 w 1452847"/>
                              <a:gd name="connsiteY122" fmla="*/ 817833 h 1534562"/>
                              <a:gd name="connsiteX123" fmla="*/ 532534 w 1452847"/>
                              <a:gd name="connsiteY123" fmla="*/ 814369 h 1534562"/>
                              <a:gd name="connsiteX124" fmla="*/ 645102 w 1452847"/>
                              <a:gd name="connsiteY124" fmla="*/ 820430 h 1534562"/>
                              <a:gd name="connsiteX125" fmla="*/ 660689 w 1452847"/>
                              <a:gd name="connsiteY125" fmla="*/ 809174 h 1534562"/>
                              <a:gd name="connsiteX126" fmla="*/ 602673 w 1452847"/>
                              <a:gd name="connsiteY126" fmla="*/ 803978 h 1534562"/>
                              <a:gd name="connsiteX127" fmla="*/ 481446 w 1452847"/>
                              <a:gd name="connsiteY127" fmla="*/ 802246 h 1534562"/>
                              <a:gd name="connsiteX128" fmla="*/ 481446 w 1452847"/>
                              <a:gd name="connsiteY128" fmla="*/ 802246 h 1534562"/>
                              <a:gd name="connsiteX129" fmla="*/ 481446 w 1452847"/>
                              <a:gd name="connsiteY129" fmla="*/ 802246 h 1534562"/>
                              <a:gd name="connsiteX130" fmla="*/ 485775 w 1452847"/>
                              <a:gd name="connsiteY130" fmla="*/ 817833 h 1534562"/>
                              <a:gd name="connsiteX131" fmla="*/ 1165514 w 1452847"/>
                              <a:gd name="connsiteY131" fmla="*/ 949451 h 1534562"/>
                              <a:gd name="connsiteX132" fmla="*/ 1165514 w 1452847"/>
                              <a:gd name="connsiteY132" fmla="*/ 949451 h 1534562"/>
                              <a:gd name="connsiteX133" fmla="*/ 1165514 w 1452847"/>
                              <a:gd name="connsiteY133" fmla="*/ 949451 h 1534562"/>
                              <a:gd name="connsiteX134" fmla="*/ 1165514 w 1452847"/>
                              <a:gd name="connsiteY134" fmla="*/ 949451 h 1534562"/>
                              <a:gd name="connsiteX135" fmla="*/ 673677 w 1452847"/>
                              <a:gd name="connsiteY135" fmla="*/ 668896 h 1534562"/>
                              <a:gd name="connsiteX136" fmla="*/ 550718 w 1452847"/>
                              <a:gd name="connsiteY136" fmla="*/ 665433 h 1534562"/>
                              <a:gd name="connsiteX137" fmla="*/ 550718 w 1452847"/>
                              <a:gd name="connsiteY137" fmla="*/ 665433 h 1534562"/>
                              <a:gd name="connsiteX138" fmla="*/ 548986 w 1452847"/>
                              <a:gd name="connsiteY138" fmla="*/ 665433 h 1534562"/>
                              <a:gd name="connsiteX139" fmla="*/ 550718 w 1452847"/>
                              <a:gd name="connsiteY139" fmla="*/ 665433 h 1534562"/>
                              <a:gd name="connsiteX140" fmla="*/ 498764 w 1452847"/>
                              <a:gd name="connsiteY140" fmla="*/ 668030 h 1534562"/>
                              <a:gd name="connsiteX141" fmla="*/ 504825 w 1452847"/>
                              <a:gd name="connsiteY141" fmla="*/ 685349 h 1534562"/>
                              <a:gd name="connsiteX142" fmla="*/ 626052 w 1452847"/>
                              <a:gd name="connsiteY142" fmla="*/ 676690 h 1534562"/>
                              <a:gd name="connsiteX143" fmla="*/ 673677 w 1452847"/>
                              <a:gd name="connsiteY143" fmla="*/ 682751 h 1534562"/>
                              <a:gd name="connsiteX144" fmla="*/ 673677 w 1452847"/>
                              <a:gd name="connsiteY144" fmla="*/ 668896 h 1534562"/>
                              <a:gd name="connsiteX145" fmla="*/ 547255 w 1452847"/>
                              <a:gd name="connsiteY145" fmla="*/ 665433 h 1534562"/>
                              <a:gd name="connsiteX146" fmla="*/ 547255 w 1452847"/>
                              <a:gd name="connsiteY146" fmla="*/ 665433 h 1534562"/>
                              <a:gd name="connsiteX147" fmla="*/ 547255 w 1452847"/>
                              <a:gd name="connsiteY147" fmla="*/ 665433 h 1534562"/>
                              <a:gd name="connsiteX148" fmla="*/ 331643 w 1452847"/>
                              <a:gd name="connsiteY148" fmla="*/ 924339 h 1534562"/>
                              <a:gd name="connsiteX149" fmla="*/ 331643 w 1452847"/>
                              <a:gd name="connsiteY149" fmla="*/ 924339 h 1534562"/>
                              <a:gd name="connsiteX150" fmla="*/ 331643 w 1452847"/>
                              <a:gd name="connsiteY150" fmla="*/ 924339 h 1534562"/>
                              <a:gd name="connsiteX151" fmla="*/ 801832 w 1452847"/>
                              <a:gd name="connsiteY151" fmla="*/ 719119 h 1534562"/>
                              <a:gd name="connsiteX152" fmla="*/ 896216 w 1452847"/>
                              <a:gd name="connsiteY152" fmla="*/ 719985 h 1534562"/>
                              <a:gd name="connsiteX153" fmla="*/ 896216 w 1452847"/>
                              <a:gd name="connsiteY153" fmla="*/ 719985 h 1534562"/>
                              <a:gd name="connsiteX154" fmla="*/ 835602 w 1452847"/>
                              <a:gd name="connsiteY154" fmla="*/ 706996 h 1534562"/>
                              <a:gd name="connsiteX155" fmla="*/ 768927 w 1452847"/>
                              <a:gd name="connsiteY155" fmla="*/ 708728 h 1534562"/>
                              <a:gd name="connsiteX156" fmla="*/ 722168 w 1452847"/>
                              <a:gd name="connsiteY156" fmla="*/ 696605 h 1534562"/>
                              <a:gd name="connsiteX157" fmla="*/ 739486 w 1452847"/>
                              <a:gd name="connsiteY157" fmla="*/ 718253 h 1534562"/>
                              <a:gd name="connsiteX158" fmla="*/ 801832 w 1452847"/>
                              <a:gd name="connsiteY158" fmla="*/ 719119 h 1534562"/>
                              <a:gd name="connsiteX159" fmla="*/ 386195 w 1452847"/>
                              <a:gd name="connsiteY159" fmla="*/ 961574 h 1534562"/>
                              <a:gd name="connsiteX160" fmla="*/ 386195 w 1452847"/>
                              <a:gd name="connsiteY160" fmla="*/ 961574 h 1534562"/>
                              <a:gd name="connsiteX161" fmla="*/ 386195 w 1452847"/>
                              <a:gd name="connsiteY161" fmla="*/ 961574 h 1534562"/>
                              <a:gd name="connsiteX162" fmla="*/ 405246 w 1452847"/>
                              <a:gd name="connsiteY162" fmla="*/ 926937 h 1534562"/>
                              <a:gd name="connsiteX163" fmla="*/ 332509 w 1452847"/>
                              <a:gd name="connsiteY163" fmla="*/ 924339 h 1534562"/>
                              <a:gd name="connsiteX164" fmla="*/ 258907 w 1452847"/>
                              <a:gd name="connsiteY164" fmla="*/ 928669 h 1534562"/>
                              <a:gd name="connsiteX165" fmla="*/ 196561 w 1452847"/>
                              <a:gd name="connsiteY165" fmla="*/ 932133 h 1534562"/>
                              <a:gd name="connsiteX166" fmla="*/ 213880 w 1452847"/>
                              <a:gd name="connsiteY166" fmla="*/ 948585 h 1534562"/>
                              <a:gd name="connsiteX167" fmla="*/ 286616 w 1452847"/>
                              <a:gd name="connsiteY167" fmla="*/ 939926 h 1534562"/>
                              <a:gd name="connsiteX168" fmla="*/ 359352 w 1452847"/>
                              <a:gd name="connsiteY168" fmla="*/ 934730 h 1534562"/>
                              <a:gd name="connsiteX169" fmla="*/ 406977 w 1452847"/>
                              <a:gd name="connsiteY169" fmla="*/ 940792 h 1534562"/>
                              <a:gd name="connsiteX170" fmla="*/ 405246 w 1452847"/>
                              <a:gd name="connsiteY170" fmla="*/ 926937 h 1534562"/>
                              <a:gd name="connsiteX171" fmla="*/ 898814 w 1452847"/>
                              <a:gd name="connsiteY171" fmla="*/ 767610 h 1534562"/>
                              <a:gd name="connsiteX172" fmla="*/ 840798 w 1452847"/>
                              <a:gd name="connsiteY172" fmla="*/ 774537 h 1534562"/>
                              <a:gd name="connsiteX173" fmla="*/ 755939 w 1452847"/>
                              <a:gd name="connsiteY173" fmla="*/ 774537 h 1534562"/>
                              <a:gd name="connsiteX174" fmla="*/ 696191 w 1452847"/>
                              <a:gd name="connsiteY174" fmla="*/ 767610 h 1534562"/>
                              <a:gd name="connsiteX175" fmla="*/ 685800 w 1452847"/>
                              <a:gd name="connsiteY175" fmla="*/ 778867 h 1534562"/>
                              <a:gd name="connsiteX176" fmla="*/ 716107 w 1452847"/>
                              <a:gd name="connsiteY176" fmla="*/ 787526 h 1534562"/>
                              <a:gd name="connsiteX177" fmla="*/ 880630 w 1452847"/>
                              <a:gd name="connsiteY177" fmla="*/ 788392 h 1534562"/>
                              <a:gd name="connsiteX178" fmla="*/ 898814 w 1452847"/>
                              <a:gd name="connsiteY178" fmla="*/ 767610 h 1534562"/>
                              <a:gd name="connsiteX179" fmla="*/ 833871 w 1452847"/>
                              <a:gd name="connsiteY179" fmla="*/ 753756 h 1534562"/>
                              <a:gd name="connsiteX180" fmla="*/ 833871 w 1452847"/>
                              <a:gd name="connsiteY180" fmla="*/ 753756 h 1534562"/>
                              <a:gd name="connsiteX181" fmla="*/ 833871 w 1452847"/>
                              <a:gd name="connsiteY181" fmla="*/ 753756 h 1534562"/>
                              <a:gd name="connsiteX182" fmla="*/ 833871 w 1452847"/>
                              <a:gd name="connsiteY182" fmla="*/ 753756 h 1534562"/>
                              <a:gd name="connsiteX183" fmla="*/ 882361 w 1452847"/>
                              <a:gd name="connsiteY183" fmla="*/ 1260312 h 1534562"/>
                              <a:gd name="connsiteX184" fmla="*/ 882361 w 1452847"/>
                              <a:gd name="connsiteY184" fmla="*/ 1260312 h 1534562"/>
                              <a:gd name="connsiteX185" fmla="*/ 882361 w 1452847"/>
                              <a:gd name="connsiteY185" fmla="*/ 1260312 h 1534562"/>
                              <a:gd name="connsiteX186" fmla="*/ 690996 w 1452847"/>
                              <a:gd name="connsiteY186" fmla="*/ 605685 h 1534562"/>
                              <a:gd name="connsiteX187" fmla="*/ 623455 w 1452847"/>
                              <a:gd name="connsiteY187" fmla="*/ 603087 h 1534562"/>
                              <a:gd name="connsiteX188" fmla="*/ 482311 w 1452847"/>
                              <a:gd name="connsiteY188" fmla="*/ 597892 h 1534562"/>
                              <a:gd name="connsiteX189" fmla="*/ 482311 w 1452847"/>
                              <a:gd name="connsiteY189" fmla="*/ 597892 h 1534562"/>
                              <a:gd name="connsiteX190" fmla="*/ 482311 w 1452847"/>
                              <a:gd name="connsiteY190" fmla="*/ 597892 h 1534562"/>
                              <a:gd name="connsiteX191" fmla="*/ 478848 w 1452847"/>
                              <a:gd name="connsiteY191" fmla="*/ 614344 h 1534562"/>
                              <a:gd name="connsiteX192" fmla="*/ 542059 w 1452847"/>
                              <a:gd name="connsiteY192" fmla="*/ 613478 h 1534562"/>
                              <a:gd name="connsiteX193" fmla="*/ 671080 w 1452847"/>
                              <a:gd name="connsiteY193" fmla="*/ 619540 h 1534562"/>
                              <a:gd name="connsiteX194" fmla="*/ 697923 w 1452847"/>
                              <a:gd name="connsiteY194" fmla="*/ 616942 h 1534562"/>
                              <a:gd name="connsiteX195" fmla="*/ 690996 w 1452847"/>
                              <a:gd name="connsiteY195" fmla="*/ 605685 h 1534562"/>
                              <a:gd name="connsiteX196" fmla="*/ 337705 w 1452847"/>
                              <a:gd name="connsiteY196" fmla="*/ 136362 h 1534562"/>
                              <a:gd name="connsiteX197" fmla="*/ 250248 w 1452847"/>
                              <a:gd name="connsiteY197" fmla="*/ 132032 h 1534562"/>
                              <a:gd name="connsiteX198" fmla="*/ 199159 w 1452847"/>
                              <a:gd name="connsiteY198" fmla="*/ 138094 h 1534562"/>
                              <a:gd name="connsiteX199" fmla="*/ 256309 w 1452847"/>
                              <a:gd name="connsiteY199" fmla="*/ 146753 h 1534562"/>
                              <a:gd name="connsiteX200" fmla="*/ 432955 w 1452847"/>
                              <a:gd name="connsiteY200" fmla="*/ 155412 h 1534562"/>
                              <a:gd name="connsiteX201" fmla="*/ 453736 w 1452847"/>
                              <a:gd name="connsiteY201" fmla="*/ 150217 h 1534562"/>
                              <a:gd name="connsiteX202" fmla="*/ 432089 w 1452847"/>
                              <a:gd name="connsiteY202" fmla="*/ 141558 h 1534562"/>
                              <a:gd name="connsiteX203" fmla="*/ 432089 w 1452847"/>
                              <a:gd name="connsiteY203" fmla="*/ 141558 h 1534562"/>
                              <a:gd name="connsiteX204" fmla="*/ 337705 w 1452847"/>
                              <a:gd name="connsiteY204" fmla="*/ 136362 h 1534562"/>
                              <a:gd name="connsiteX205" fmla="*/ 710046 w 1452847"/>
                              <a:gd name="connsiteY205" fmla="*/ 750292 h 1534562"/>
                              <a:gd name="connsiteX206" fmla="*/ 833005 w 1452847"/>
                              <a:gd name="connsiteY206" fmla="*/ 753756 h 1534562"/>
                              <a:gd name="connsiteX207" fmla="*/ 833005 w 1452847"/>
                              <a:gd name="connsiteY207" fmla="*/ 753756 h 1534562"/>
                              <a:gd name="connsiteX208" fmla="*/ 833005 w 1452847"/>
                              <a:gd name="connsiteY208" fmla="*/ 753756 h 1534562"/>
                              <a:gd name="connsiteX209" fmla="*/ 884093 w 1452847"/>
                              <a:gd name="connsiteY209" fmla="*/ 751157 h 1534562"/>
                              <a:gd name="connsiteX210" fmla="*/ 878032 w 1452847"/>
                              <a:gd name="connsiteY210" fmla="*/ 733839 h 1534562"/>
                              <a:gd name="connsiteX211" fmla="*/ 756805 w 1452847"/>
                              <a:gd name="connsiteY211" fmla="*/ 742498 h 1534562"/>
                              <a:gd name="connsiteX212" fmla="*/ 709180 w 1452847"/>
                              <a:gd name="connsiteY212" fmla="*/ 736437 h 1534562"/>
                              <a:gd name="connsiteX213" fmla="*/ 710046 w 1452847"/>
                              <a:gd name="connsiteY213" fmla="*/ 750292 h 1534562"/>
                              <a:gd name="connsiteX214" fmla="*/ 415636 w 1452847"/>
                              <a:gd name="connsiteY214" fmla="*/ 1000540 h 1534562"/>
                              <a:gd name="connsiteX215" fmla="*/ 290080 w 1452847"/>
                              <a:gd name="connsiteY215" fmla="*/ 1001405 h 1534562"/>
                              <a:gd name="connsiteX216" fmla="*/ 290080 w 1452847"/>
                              <a:gd name="connsiteY216" fmla="*/ 1001405 h 1534562"/>
                              <a:gd name="connsiteX217" fmla="*/ 204355 w 1452847"/>
                              <a:gd name="connsiteY217" fmla="*/ 1006601 h 1534562"/>
                              <a:gd name="connsiteX218" fmla="*/ 223405 w 1452847"/>
                              <a:gd name="connsiteY218" fmla="*/ 1016992 h 1534562"/>
                              <a:gd name="connsiteX219" fmla="*/ 280555 w 1452847"/>
                              <a:gd name="connsiteY219" fmla="*/ 1012662 h 1534562"/>
                              <a:gd name="connsiteX220" fmla="*/ 372341 w 1452847"/>
                              <a:gd name="connsiteY220" fmla="*/ 1015260 h 1534562"/>
                              <a:gd name="connsiteX221" fmla="*/ 415636 w 1452847"/>
                              <a:gd name="connsiteY221" fmla="*/ 1000540 h 1534562"/>
                              <a:gd name="connsiteX222" fmla="*/ 503959 w 1452847"/>
                              <a:gd name="connsiteY222" fmla="*/ 632528 h 1534562"/>
                              <a:gd name="connsiteX223" fmla="*/ 503959 w 1452847"/>
                              <a:gd name="connsiteY223" fmla="*/ 632528 h 1534562"/>
                              <a:gd name="connsiteX224" fmla="*/ 503959 w 1452847"/>
                              <a:gd name="connsiteY224" fmla="*/ 632528 h 1534562"/>
                              <a:gd name="connsiteX225" fmla="*/ 403514 w 1452847"/>
                              <a:gd name="connsiteY225" fmla="*/ 1047299 h 1534562"/>
                              <a:gd name="connsiteX226" fmla="*/ 344632 w 1452847"/>
                              <a:gd name="connsiteY226" fmla="*/ 1036042 h 1534562"/>
                              <a:gd name="connsiteX227" fmla="*/ 188768 w 1452847"/>
                              <a:gd name="connsiteY227" fmla="*/ 1036907 h 1534562"/>
                              <a:gd name="connsiteX228" fmla="*/ 173182 w 1452847"/>
                              <a:gd name="connsiteY228" fmla="*/ 1055092 h 1534562"/>
                              <a:gd name="connsiteX229" fmla="*/ 223405 w 1452847"/>
                              <a:gd name="connsiteY229" fmla="*/ 1047299 h 1534562"/>
                              <a:gd name="connsiteX230" fmla="*/ 352425 w 1452847"/>
                              <a:gd name="connsiteY230" fmla="*/ 1049030 h 1534562"/>
                              <a:gd name="connsiteX231" fmla="*/ 403514 w 1452847"/>
                              <a:gd name="connsiteY231" fmla="*/ 1047299 h 1534562"/>
                              <a:gd name="connsiteX232" fmla="*/ 188768 w 1452847"/>
                              <a:gd name="connsiteY232" fmla="*/ 1036907 h 1534562"/>
                              <a:gd name="connsiteX233" fmla="*/ 188768 w 1452847"/>
                              <a:gd name="connsiteY233" fmla="*/ 1036907 h 1534562"/>
                              <a:gd name="connsiteX234" fmla="*/ 188768 w 1452847"/>
                              <a:gd name="connsiteY234" fmla="*/ 1036907 h 1534562"/>
                              <a:gd name="connsiteX235" fmla="*/ 550718 w 1452847"/>
                              <a:gd name="connsiteY235" fmla="*/ 665433 h 1534562"/>
                              <a:gd name="connsiteX236" fmla="*/ 550718 w 1452847"/>
                              <a:gd name="connsiteY236" fmla="*/ 665433 h 1534562"/>
                              <a:gd name="connsiteX237" fmla="*/ 550718 w 1452847"/>
                              <a:gd name="connsiteY237" fmla="*/ 665433 h 1534562"/>
                              <a:gd name="connsiteX238" fmla="*/ 550718 w 1452847"/>
                              <a:gd name="connsiteY238" fmla="*/ 665433 h 1534562"/>
                              <a:gd name="connsiteX239" fmla="*/ 488373 w 1452847"/>
                              <a:gd name="connsiteY239" fmla="*/ 699203 h 1534562"/>
                              <a:gd name="connsiteX240" fmla="*/ 488373 w 1452847"/>
                              <a:gd name="connsiteY240" fmla="*/ 699203 h 1534562"/>
                              <a:gd name="connsiteX241" fmla="*/ 488373 w 1452847"/>
                              <a:gd name="connsiteY241" fmla="*/ 699203 h 1534562"/>
                              <a:gd name="connsiteX242" fmla="*/ 488373 w 1452847"/>
                              <a:gd name="connsiteY242" fmla="*/ 699203 h 1534562"/>
                              <a:gd name="connsiteX243" fmla="*/ 386195 w 1452847"/>
                              <a:gd name="connsiteY243" fmla="*/ 961574 h 1534562"/>
                              <a:gd name="connsiteX244" fmla="*/ 355023 w 1452847"/>
                              <a:gd name="connsiteY244" fmla="*/ 963305 h 1534562"/>
                              <a:gd name="connsiteX245" fmla="*/ 300470 w 1452847"/>
                              <a:gd name="connsiteY245" fmla="*/ 963305 h 1534562"/>
                              <a:gd name="connsiteX246" fmla="*/ 206952 w 1452847"/>
                              <a:gd name="connsiteY246" fmla="*/ 984953 h 1534562"/>
                              <a:gd name="connsiteX247" fmla="*/ 351559 w 1452847"/>
                              <a:gd name="connsiteY247" fmla="*/ 971964 h 1534562"/>
                              <a:gd name="connsiteX248" fmla="*/ 400916 w 1452847"/>
                              <a:gd name="connsiteY248" fmla="*/ 977160 h 1534562"/>
                              <a:gd name="connsiteX249" fmla="*/ 386195 w 1452847"/>
                              <a:gd name="connsiteY249" fmla="*/ 961574 h 1534562"/>
                              <a:gd name="connsiteX250" fmla="*/ 386195 w 1452847"/>
                              <a:gd name="connsiteY250" fmla="*/ 961574 h 1534562"/>
                              <a:gd name="connsiteX251" fmla="*/ 484909 w 1452847"/>
                              <a:gd name="connsiteY251" fmla="*/ 651578 h 1534562"/>
                              <a:gd name="connsiteX252" fmla="*/ 542925 w 1452847"/>
                              <a:gd name="connsiteY252" fmla="*/ 644651 h 1534562"/>
                              <a:gd name="connsiteX253" fmla="*/ 627784 w 1452847"/>
                              <a:gd name="connsiteY253" fmla="*/ 644651 h 1534562"/>
                              <a:gd name="connsiteX254" fmla="*/ 687532 w 1452847"/>
                              <a:gd name="connsiteY254" fmla="*/ 651578 h 1534562"/>
                              <a:gd name="connsiteX255" fmla="*/ 697923 w 1452847"/>
                              <a:gd name="connsiteY255" fmla="*/ 640321 h 1534562"/>
                              <a:gd name="connsiteX256" fmla="*/ 667616 w 1452847"/>
                              <a:gd name="connsiteY256" fmla="*/ 631662 h 1534562"/>
                              <a:gd name="connsiteX257" fmla="*/ 503093 w 1452847"/>
                              <a:gd name="connsiteY257" fmla="*/ 630796 h 1534562"/>
                              <a:gd name="connsiteX258" fmla="*/ 484909 w 1452847"/>
                              <a:gd name="connsiteY258" fmla="*/ 651578 h 1534562"/>
                              <a:gd name="connsiteX259" fmla="*/ 488373 w 1452847"/>
                              <a:gd name="connsiteY259" fmla="*/ 699203 h 1534562"/>
                              <a:gd name="connsiteX260" fmla="*/ 548986 w 1452847"/>
                              <a:gd name="connsiteY260" fmla="*/ 712192 h 1534562"/>
                              <a:gd name="connsiteX261" fmla="*/ 615661 w 1452847"/>
                              <a:gd name="connsiteY261" fmla="*/ 710460 h 1534562"/>
                              <a:gd name="connsiteX262" fmla="*/ 662421 w 1452847"/>
                              <a:gd name="connsiteY262" fmla="*/ 722583 h 1534562"/>
                              <a:gd name="connsiteX263" fmla="*/ 645102 w 1452847"/>
                              <a:gd name="connsiteY263" fmla="*/ 700935 h 1534562"/>
                              <a:gd name="connsiteX264" fmla="*/ 583623 w 1452847"/>
                              <a:gd name="connsiteY264" fmla="*/ 700069 h 1534562"/>
                              <a:gd name="connsiteX265" fmla="*/ 488373 w 1452847"/>
                              <a:gd name="connsiteY265" fmla="*/ 699203 h 1534562"/>
                              <a:gd name="connsiteX266" fmla="*/ 488373 w 1452847"/>
                              <a:gd name="connsiteY266" fmla="*/ 699203 h 1534562"/>
                              <a:gd name="connsiteX267" fmla="*/ 488373 w 1452847"/>
                              <a:gd name="connsiteY267" fmla="*/ 699203 h 1534562"/>
                              <a:gd name="connsiteX268" fmla="*/ 1230457 w 1452847"/>
                              <a:gd name="connsiteY268" fmla="*/ 988417 h 1534562"/>
                              <a:gd name="connsiteX269" fmla="*/ 1230457 w 1452847"/>
                              <a:gd name="connsiteY269" fmla="*/ 988417 h 1534562"/>
                              <a:gd name="connsiteX270" fmla="*/ 1281546 w 1452847"/>
                              <a:gd name="connsiteY270" fmla="*/ 986685 h 1534562"/>
                              <a:gd name="connsiteX271" fmla="*/ 1374198 w 1452847"/>
                              <a:gd name="connsiteY271" fmla="*/ 983222 h 1534562"/>
                              <a:gd name="connsiteX272" fmla="*/ 1420091 w 1452847"/>
                              <a:gd name="connsiteY272" fmla="*/ 977160 h 1534562"/>
                              <a:gd name="connsiteX273" fmla="*/ 1378527 w 1452847"/>
                              <a:gd name="connsiteY273" fmla="*/ 968501 h 1534562"/>
                              <a:gd name="connsiteX274" fmla="*/ 1222664 w 1452847"/>
                              <a:gd name="connsiteY274" fmla="*/ 970233 h 1534562"/>
                              <a:gd name="connsiteX275" fmla="*/ 1181966 w 1452847"/>
                              <a:gd name="connsiteY275" fmla="*/ 976294 h 1534562"/>
                              <a:gd name="connsiteX276" fmla="*/ 1230457 w 1452847"/>
                              <a:gd name="connsiteY276" fmla="*/ 988417 h 1534562"/>
                              <a:gd name="connsiteX277" fmla="*/ 1210541 w 1452847"/>
                              <a:gd name="connsiteY277" fmla="*/ 1025651 h 1534562"/>
                              <a:gd name="connsiteX278" fmla="*/ 1210541 w 1452847"/>
                              <a:gd name="connsiteY278" fmla="*/ 1025651 h 1534562"/>
                              <a:gd name="connsiteX279" fmla="*/ 1210541 w 1452847"/>
                              <a:gd name="connsiteY279" fmla="*/ 1025651 h 1534562"/>
                              <a:gd name="connsiteX280" fmla="*/ 1205346 w 1452847"/>
                              <a:gd name="connsiteY280" fmla="*/ 146753 h 1534562"/>
                              <a:gd name="connsiteX281" fmla="*/ 1284143 w 1452847"/>
                              <a:gd name="connsiteY281" fmla="*/ 147619 h 1534562"/>
                              <a:gd name="connsiteX282" fmla="*/ 1287607 w 1452847"/>
                              <a:gd name="connsiteY282" fmla="*/ 147619 h 1534562"/>
                              <a:gd name="connsiteX283" fmla="*/ 1422689 w 1452847"/>
                              <a:gd name="connsiteY283" fmla="*/ 133764 h 1534562"/>
                              <a:gd name="connsiteX284" fmla="*/ 1424421 w 1452847"/>
                              <a:gd name="connsiteY284" fmla="*/ 117312 h 1534562"/>
                              <a:gd name="connsiteX285" fmla="*/ 1356014 w 1452847"/>
                              <a:gd name="connsiteY285" fmla="*/ 125972 h 1534562"/>
                              <a:gd name="connsiteX286" fmla="*/ 1223530 w 1452847"/>
                              <a:gd name="connsiteY286" fmla="*/ 132899 h 1534562"/>
                              <a:gd name="connsiteX287" fmla="*/ 1205346 w 1452847"/>
                              <a:gd name="connsiteY287" fmla="*/ 146753 h 1534562"/>
                              <a:gd name="connsiteX288" fmla="*/ 1412298 w 1452847"/>
                              <a:gd name="connsiteY288" fmla="*/ 887972 h 1534562"/>
                              <a:gd name="connsiteX289" fmla="*/ 1356014 w 1452847"/>
                              <a:gd name="connsiteY289" fmla="*/ 893167 h 1534562"/>
                              <a:gd name="connsiteX290" fmla="*/ 1203614 w 1452847"/>
                              <a:gd name="connsiteY290" fmla="*/ 896631 h 1534562"/>
                              <a:gd name="connsiteX291" fmla="*/ 1210541 w 1452847"/>
                              <a:gd name="connsiteY291" fmla="*/ 912217 h 1534562"/>
                              <a:gd name="connsiteX292" fmla="*/ 1291071 w 1452847"/>
                              <a:gd name="connsiteY292" fmla="*/ 910485 h 1534562"/>
                              <a:gd name="connsiteX293" fmla="*/ 1358612 w 1452847"/>
                              <a:gd name="connsiteY293" fmla="*/ 912217 h 1534562"/>
                              <a:gd name="connsiteX294" fmla="*/ 1428750 w 1452847"/>
                              <a:gd name="connsiteY294" fmla="*/ 907887 h 1534562"/>
                              <a:gd name="connsiteX295" fmla="*/ 1428750 w 1452847"/>
                              <a:gd name="connsiteY295" fmla="*/ 907887 h 1534562"/>
                              <a:gd name="connsiteX296" fmla="*/ 1428750 w 1452847"/>
                              <a:gd name="connsiteY296" fmla="*/ 907887 h 1534562"/>
                              <a:gd name="connsiteX297" fmla="*/ 1412298 w 1452847"/>
                              <a:gd name="connsiteY297" fmla="*/ 887972 h 1534562"/>
                              <a:gd name="connsiteX298" fmla="*/ 888423 w 1452847"/>
                              <a:gd name="connsiteY298" fmla="*/ 1467264 h 1534562"/>
                              <a:gd name="connsiteX299" fmla="*/ 888423 w 1452847"/>
                              <a:gd name="connsiteY299" fmla="*/ 1467264 h 1534562"/>
                              <a:gd name="connsiteX300" fmla="*/ 888423 w 1452847"/>
                              <a:gd name="connsiteY300" fmla="*/ 1467264 h 1534562"/>
                              <a:gd name="connsiteX301" fmla="*/ 1431348 w 1452847"/>
                              <a:gd name="connsiteY301" fmla="*/ 906155 h 1534562"/>
                              <a:gd name="connsiteX302" fmla="*/ 1429616 w 1452847"/>
                              <a:gd name="connsiteY302" fmla="*/ 907021 h 1534562"/>
                              <a:gd name="connsiteX303" fmla="*/ 1429616 w 1452847"/>
                              <a:gd name="connsiteY303" fmla="*/ 907021 h 1534562"/>
                              <a:gd name="connsiteX304" fmla="*/ 1431348 w 1452847"/>
                              <a:gd name="connsiteY304" fmla="*/ 906155 h 1534562"/>
                              <a:gd name="connsiteX305" fmla="*/ 880630 w 1452847"/>
                              <a:gd name="connsiteY305" fmla="*/ 1113974 h 1534562"/>
                              <a:gd name="connsiteX306" fmla="*/ 825211 w 1452847"/>
                              <a:gd name="connsiteY306" fmla="*/ 1114839 h 1534562"/>
                              <a:gd name="connsiteX307" fmla="*/ 706582 w 1452847"/>
                              <a:gd name="connsiteY307" fmla="*/ 1104449 h 1534562"/>
                              <a:gd name="connsiteX308" fmla="*/ 685800 w 1452847"/>
                              <a:gd name="connsiteY308" fmla="*/ 1114839 h 1534562"/>
                              <a:gd name="connsiteX309" fmla="*/ 749011 w 1452847"/>
                              <a:gd name="connsiteY309" fmla="*/ 1123498 h 1534562"/>
                              <a:gd name="connsiteX310" fmla="*/ 874568 w 1452847"/>
                              <a:gd name="connsiteY310" fmla="*/ 1128694 h 1534562"/>
                              <a:gd name="connsiteX311" fmla="*/ 874568 w 1452847"/>
                              <a:gd name="connsiteY311" fmla="*/ 1128694 h 1534562"/>
                              <a:gd name="connsiteX312" fmla="*/ 874568 w 1452847"/>
                              <a:gd name="connsiteY312" fmla="*/ 1128694 h 1534562"/>
                              <a:gd name="connsiteX313" fmla="*/ 880630 w 1452847"/>
                              <a:gd name="connsiteY313" fmla="*/ 1113974 h 1534562"/>
                              <a:gd name="connsiteX314" fmla="*/ 879764 w 1452847"/>
                              <a:gd name="connsiteY314" fmla="*/ 786660 h 1534562"/>
                              <a:gd name="connsiteX315" fmla="*/ 876300 w 1452847"/>
                              <a:gd name="connsiteY315" fmla="*/ 786660 h 1534562"/>
                              <a:gd name="connsiteX316" fmla="*/ 879764 w 1452847"/>
                              <a:gd name="connsiteY316" fmla="*/ 786660 h 1534562"/>
                              <a:gd name="connsiteX317" fmla="*/ 1238250 w 1452847"/>
                              <a:gd name="connsiteY317" fmla="*/ 681885 h 1534562"/>
                              <a:gd name="connsiteX318" fmla="*/ 1238250 w 1452847"/>
                              <a:gd name="connsiteY318" fmla="*/ 681885 h 1534562"/>
                              <a:gd name="connsiteX319" fmla="*/ 1238250 w 1452847"/>
                              <a:gd name="connsiteY319" fmla="*/ 681885 h 1534562"/>
                              <a:gd name="connsiteX320" fmla="*/ 947305 w 1452847"/>
                              <a:gd name="connsiteY320" fmla="*/ 1228274 h 1534562"/>
                              <a:gd name="connsiteX321" fmla="*/ 1022639 w 1452847"/>
                              <a:gd name="connsiteY321" fmla="*/ 1226542 h 1534562"/>
                              <a:gd name="connsiteX322" fmla="*/ 1183698 w 1452847"/>
                              <a:gd name="connsiteY322" fmla="*/ 1232603 h 1534562"/>
                              <a:gd name="connsiteX323" fmla="*/ 1147330 w 1452847"/>
                              <a:gd name="connsiteY323" fmla="*/ 1222212 h 1534562"/>
                              <a:gd name="connsiteX324" fmla="*/ 1052946 w 1452847"/>
                              <a:gd name="connsiteY324" fmla="*/ 1217883 h 1534562"/>
                              <a:gd name="connsiteX325" fmla="*/ 962891 w 1452847"/>
                              <a:gd name="connsiteY325" fmla="*/ 1215285 h 1534562"/>
                              <a:gd name="connsiteX326" fmla="*/ 910071 w 1452847"/>
                              <a:gd name="connsiteY326" fmla="*/ 1219615 h 1534562"/>
                              <a:gd name="connsiteX327" fmla="*/ 947305 w 1452847"/>
                              <a:gd name="connsiteY327" fmla="*/ 1228274 h 1534562"/>
                              <a:gd name="connsiteX328" fmla="*/ 898814 w 1452847"/>
                              <a:gd name="connsiteY328" fmla="*/ 1451678 h 1534562"/>
                              <a:gd name="connsiteX329" fmla="*/ 830407 w 1452847"/>
                              <a:gd name="connsiteY329" fmla="*/ 1449946 h 1534562"/>
                              <a:gd name="connsiteX330" fmla="*/ 771525 w 1452847"/>
                              <a:gd name="connsiteY330" fmla="*/ 1448214 h 1534562"/>
                              <a:gd name="connsiteX331" fmla="*/ 739486 w 1452847"/>
                              <a:gd name="connsiteY331" fmla="*/ 1446483 h 1534562"/>
                              <a:gd name="connsiteX332" fmla="*/ 712643 w 1452847"/>
                              <a:gd name="connsiteY332" fmla="*/ 1437824 h 1534562"/>
                              <a:gd name="connsiteX333" fmla="*/ 703118 w 1452847"/>
                              <a:gd name="connsiteY333" fmla="*/ 1455142 h 1534562"/>
                              <a:gd name="connsiteX334" fmla="*/ 760268 w 1452847"/>
                              <a:gd name="connsiteY334" fmla="*/ 1458605 h 1534562"/>
                              <a:gd name="connsiteX335" fmla="*/ 830407 w 1452847"/>
                              <a:gd name="connsiteY335" fmla="*/ 1463801 h 1534562"/>
                              <a:gd name="connsiteX336" fmla="*/ 889289 w 1452847"/>
                              <a:gd name="connsiteY336" fmla="*/ 1467264 h 1534562"/>
                              <a:gd name="connsiteX337" fmla="*/ 898814 w 1452847"/>
                              <a:gd name="connsiteY337" fmla="*/ 1451678 h 1534562"/>
                              <a:gd name="connsiteX338" fmla="*/ 1230457 w 1452847"/>
                              <a:gd name="connsiteY338" fmla="*/ 988417 h 1534562"/>
                              <a:gd name="connsiteX339" fmla="*/ 1230457 w 1452847"/>
                              <a:gd name="connsiteY339" fmla="*/ 988417 h 1534562"/>
                              <a:gd name="connsiteX340" fmla="*/ 1230457 w 1452847"/>
                              <a:gd name="connsiteY340" fmla="*/ 988417 h 1534562"/>
                              <a:gd name="connsiteX341" fmla="*/ 1272886 w 1452847"/>
                              <a:gd name="connsiteY341" fmla="*/ 70553 h 1534562"/>
                              <a:gd name="connsiteX342" fmla="*/ 1272886 w 1452847"/>
                              <a:gd name="connsiteY342" fmla="*/ 70553 h 1534562"/>
                              <a:gd name="connsiteX343" fmla="*/ 1272886 w 1452847"/>
                              <a:gd name="connsiteY343" fmla="*/ 70553 h 1534562"/>
                              <a:gd name="connsiteX344" fmla="*/ 1238250 w 1452847"/>
                              <a:gd name="connsiteY344" fmla="*/ 681885 h 1534562"/>
                              <a:gd name="connsiteX345" fmla="*/ 1352550 w 1452847"/>
                              <a:gd name="connsiteY345" fmla="*/ 674092 h 1534562"/>
                              <a:gd name="connsiteX346" fmla="*/ 1411432 w 1452847"/>
                              <a:gd name="connsiteY346" fmla="*/ 674092 h 1534562"/>
                              <a:gd name="connsiteX347" fmla="*/ 1419225 w 1452847"/>
                              <a:gd name="connsiteY347" fmla="*/ 660237 h 1534562"/>
                              <a:gd name="connsiteX348" fmla="*/ 1394114 w 1452847"/>
                              <a:gd name="connsiteY348" fmla="*/ 655907 h 1534562"/>
                              <a:gd name="connsiteX349" fmla="*/ 1265093 w 1452847"/>
                              <a:gd name="connsiteY349" fmla="*/ 658506 h 1534562"/>
                              <a:gd name="connsiteX350" fmla="*/ 1207077 w 1452847"/>
                              <a:gd name="connsiteY350" fmla="*/ 665433 h 1534562"/>
                              <a:gd name="connsiteX351" fmla="*/ 1238250 w 1452847"/>
                              <a:gd name="connsiteY351" fmla="*/ 681885 h 1534562"/>
                              <a:gd name="connsiteX352" fmla="*/ 1250373 w 1452847"/>
                              <a:gd name="connsiteY352" fmla="*/ 300019 h 1534562"/>
                              <a:gd name="connsiteX353" fmla="*/ 1250373 w 1452847"/>
                              <a:gd name="connsiteY353" fmla="*/ 300019 h 1534562"/>
                              <a:gd name="connsiteX354" fmla="*/ 1250373 w 1452847"/>
                              <a:gd name="connsiteY354" fmla="*/ 300019 h 1534562"/>
                              <a:gd name="connsiteX355" fmla="*/ 1250373 w 1452847"/>
                              <a:gd name="connsiteY355" fmla="*/ 300019 h 1534562"/>
                              <a:gd name="connsiteX356" fmla="*/ 1429616 w 1452847"/>
                              <a:gd name="connsiteY356" fmla="*/ 159742 h 1534562"/>
                              <a:gd name="connsiteX357" fmla="*/ 1388052 w 1452847"/>
                              <a:gd name="connsiteY357" fmla="*/ 164071 h 1534562"/>
                              <a:gd name="connsiteX358" fmla="*/ 1232189 w 1452847"/>
                              <a:gd name="connsiteY358" fmla="*/ 170998 h 1534562"/>
                              <a:gd name="connsiteX359" fmla="*/ 1207077 w 1452847"/>
                              <a:gd name="connsiteY359" fmla="*/ 181389 h 1534562"/>
                              <a:gd name="connsiteX360" fmla="*/ 1255568 w 1452847"/>
                              <a:gd name="connsiteY360" fmla="*/ 184853 h 1534562"/>
                              <a:gd name="connsiteX361" fmla="*/ 1257300 w 1452847"/>
                              <a:gd name="connsiteY361" fmla="*/ 184853 h 1534562"/>
                              <a:gd name="connsiteX362" fmla="*/ 1402773 w 1452847"/>
                              <a:gd name="connsiteY362" fmla="*/ 176194 h 1534562"/>
                              <a:gd name="connsiteX363" fmla="*/ 1429616 w 1452847"/>
                              <a:gd name="connsiteY363" fmla="*/ 159742 h 1534562"/>
                              <a:gd name="connsiteX364" fmla="*/ 1260764 w 1452847"/>
                              <a:gd name="connsiteY364" fmla="*/ 336387 h 1534562"/>
                              <a:gd name="connsiteX365" fmla="*/ 1376796 w 1452847"/>
                              <a:gd name="connsiteY365" fmla="*/ 328594 h 1534562"/>
                              <a:gd name="connsiteX366" fmla="*/ 1418359 w 1452847"/>
                              <a:gd name="connsiteY366" fmla="*/ 323399 h 1534562"/>
                              <a:gd name="connsiteX367" fmla="*/ 1385455 w 1452847"/>
                              <a:gd name="connsiteY367" fmla="*/ 314740 h 1534562"/>
                              <a:gd name="connsiteX368" fmla="*/ 1260764 w 1452847"/>
                              <a:gd name="connsiteY368" fmla="*/ 319935 h 1534562"/>
                              <a:gd name="connsiteX369" fmla="*/ 1260764 w 1452847"/>
                              <a:gd name="connsiteY369" fmla="*/ 336387 h 1534562"/>
                              <a:gd name="connsiteX370" fmla="*/ 1260764 w 1452847"/>
                              <a:gd name="connsiteY370" fmla="*/ 336387 h 1534562"/>
                              <a:gd name="connsiteX371" fmla="*/ 1272886 w 1452847"/>
                              <a:gd name="connsiteY371" fmla="*/ 70553 h 1534562"/>
                              <a:gd name="connsiteX372" fmla="*/ 1272886 w 1452847"/>
                              <a:gd name="connsiteY372" fmla="*/ 70553 h 1534562"/>
                              <a:gd name="connsiteX373" fmla="*/ 1414030 w 1452847"/>
                              <a:gd name="connsiteY373" fmla="*/ 55833 h 1534562"/>
                              <a:gd name="connsiteX374" fmla="*/ 1429616 w 1452847"/>
                              <a:gd name="connsiteY374" fmla="*/ 42844 h 1534562"/>
                              <a:gd name="connsiteX375" fmla="*/ 1380259 w 1452847"/>
                              <a:gd name="connsiteY375" fmla="*/ 45442 h 1534562"/>
                              <a:gd name="connsiteX376" fmla="*/ 1247775 w 1452847"/>
                              <a:gd name="connsiteY376" fmla="*/ 54967 h 1534562"/>
                              <a:gd name="connsiteX377" fmla="*/ 1204480 w 1452847"/>
                              <a:gd name="connsiteY377" fmla="*/ 63626 h 1534562"/>
                              <a:gd name="connsiteX378" fmla="*/ 1272886 w 1452847"/>
                              <a:gd name="connsiteY378" fmla="*/ 70553 h 1534562"/>
                              <a:gd name="connsiteX379" fmla="*/ 1257300 w 1452847"/>
                              <a:gd name="connsiteY379" fmla="*/ 183987 h 1534562"/>
                              <a:gd name="connsiteX380" fmla="*/ 1255568 w 1452847"/>
                              <a:gd name="connsiteY380" fmla="*/ 183987 h 1534562"/>
                              <a:gd name="connsiteX381" fmla="*/ 1257300 w 1452847"/>
                              <a:gd name="connsiteY381" fmla="*/ 183987 h 1534562"/>
                              <a:gd name="connsiteX382" fmla="*/ 1229591 w 1452847"/>
                              <a:gd name="connsiteY382" fmla="*/ 642053 h 1534562"/>
                              <a:gd name="connsiteX383" fmla="*/ 1229591 w 1452847"/>
                              <a:gd name="connsiteY383" fmla="*/ 642053 h 1534562"/>
                              <a:gd name="connsiteX384" fmla="*/ 1229591 w 1452847"/>
                              <a:gd name="connsiteY384" fmla="*/ 642053 h 1534562"/>
                              <a:gd name="connsiteX385" fmla="*/ 1432214 w 1452847"/>
                              <a:gd name="connsiteY385" fmla="*/ 624735 h 1534562"/>
                              <a:gd name="connsiteX386" fmla="*/ 1392382 w 1452847"/>
                              <a:gd name="connsiteY386" fmla="*/ 621271 h 1534562"/>
                              <a:gd name="connsiteX387" fmla="*/ 1311852 w 1452847"/>
                              <a:gd name="connsiteY387" fmla="*/ 623869 h 1534562"/>
                              <a:gd name="connsiteX388" fmla="*/ 1233921 w 1452847"/>
                              <a:gd name="connsiteY388" fmla="*/ 623869 h 1534562"/>
                              <a:gd name="connsiteX389" fmla="*/ 1229591 w 1452847"/>
                              <a:gd name="connsiteY389" fmla="*/ 642919 h 1534562"/>
                              <a:gd name="connsiteX390" fmla="*/ 1229591 w 1452847"/>
                              <a:gd name="connsiteY390" fmla="*/ 642919 h 1534562"/>
                              <a:gd name="connsiteX391" fmla="*/ 1278948 w 1452847"/>
                              <a:gd name="connsiteY391" fmla="*/ 638589 h 1534562"/>
                              <a:gd name="connsiteX392" fmla="*/ 1361209 w 1452847"/>
                              <a:gd name="connsiteY392" fmla="*/ 637724 h 1534562"/>
                              <a:gd name="connsiteX393" fmla="*/ 1432214 w 1452847"/>
                              <a:gd name="connsiteY393" fmla="*/ 624735 h 1534562"/>
                              <a:gd name="connsiteX394" fmla="*/ 464993 w 1452847"/>
                              <a:gd name="connsiteY394" fmla="*/ 384878 h 1534562"/>
                              <a:gd name="connsiteX395" fmla="*/ 277957 w 1452847"/>
                              <a:gd name="connsiteY395" fmla="*/ 384878 h 1534562"/>
                              <a:gd name="connsiteX396" fmla="*/ 277957 w 1452847"/>
                              <a:gd name="connsiteY396" fmla="*/ 384878 h 1534562"/>
                              <a:gd name="connsiteX397" fmla="*/ 213880 w 1452847"/>
                              <a:gd name="connsiteY397" fmla="*/ 397001 h 1534562"/>
                              <a:gd name="connsiteX398" fmla="*/ 259773 w 1452847"/>
                              <a:gd name="connsiteY398" fmla="*/ 398733 h 1534562"/>
                              <a:gd name="connsiteX399" fmla="*/ 342034 w 1452847"/>
                              <a:gd name="connsiteY399" fmla="*/ 394403 h 1534562"/>
                              <a:gd name="connsiteX400" fmla="*/ 428625 w 1452847"/>
                              <a:gd name="connsiteY400" fmla="*/ 396135 h 1534562"/>
                              <a:gd name="connsiteX401" fmla="*/ 464127 w 1452847"/>
                              <a:gd name="connsiteY401" fmla="*/ 399599 h 1534562"/>
                              <a:gd name="connsiteX402" fmla="*/ 464993 w 1452847"/>
                              <a:gd name="connsiteY402" fmla="*/ 384878 h 1534562"/>
                              <a:gd name="connsiteX403" fmla="*/ 1161184 w 1452847"/>
                              <a:gd name="connsiteY403" fmla="*/ 546803 h 1534562"/>
                              <a:gd name="connsiteX404" fmla="*/ 991466 w 1452847"/>
                              <a:gd name="connsiteY404" fmla="*/ 545937 h 1534562"/>
                              <a:gd name="connsiteX405" fmla="*/ 943841 w 1452847"/>
                              <a:gd name="connsiteY405" fmla="*/ 550267 h 1534562"/>
                              <a:gd name="connsiteX406" fmla="*/ 1004455 w 1452847"/>
                              <a:gd name="connsiteY406" fmla="*/ 558060 h 1534562"/>
                              <a:gd name="connsiteX407" fmla="*/ 1175905 w 1452847"/>
                              <a:gd name="connsiteY407" fmla="*/ 558926 h 1534562"/>
                              <a:gd name="connsiteX408" fmla="*/ 1175905 w 1452847"/>
                              <a:gd name="connsiteY408" fmla="*/ 558926 h 1534562"/>
                              <a:gd name="connsiteX409" fmla="*/ 1201016 w 1452847"/>
                              <a:gd name="connsiteY409" fmla="*/ 551998 h 1534562"/>
                              <a:gd name="connsiteX410" fmla="*/ 1161184 w 1452847"/>
                              <a:gd name="connsiteY410" fmla="*/ 546803 h 1534562"/>
                              <a:gd name="connsiteX411" fmla="*/ 863311 w 1452847"/>
                              <a:gd name="connsiteY411" fmla="*/ 503508 h 1534562"/>
                              <a:gd name="connsiteX412" fmla="*/ 801832 w 1452847"/>
                              <a:gd name="connsiteY412" fmla="*/ 500910 h 1534562"/>
                              <a:gd name="connsiteX413" fmla="*/ 755939 w 1452847"/>
                              <a:gd name="connsiteY413" fmla="*/ 500044 h 1534562"/>
                              <a:gd name="connsiteX414" fmla="*/ 838200 w 1452847"/>
                              <a:gd name="connsiteY414" fmla="*/ 513899 h 1534562"/>
                              <a:gd name="connsiteX415" fmla="*/ 898814 w 1452847"/>
                              <a:gd name="connsiteY415" fmla="*/ 517362 h 1534562"/>
                              <a:gd name="connsiteX416" fmla="*/ 946439 w 1452847"/>
                              <a:gd name="connsiteY416" fmla="*/ 518228 h 1534562"/>
                              <a:gd name="connsiteX417" fmla="*/ 863311 w 1452847"/>
                              <a:gd name="connsiteY417" fmla="*/ 503508 h 1534562"/>
                              <a:gd name="connsiteX418" fmla="*/ 961159 w 1452847"/>
                              <a:gd name="connsiteY418" fmla="*/ 470603 h 1534562"/>
                              <a:gd name="connsiteX419" fmla="*/ 903143 w 1452847"/>
                              <a:gd name="connsiteY419" fmla="*/ 471469 h 1534562"/>
                              <a:gd name="connsiteX420" fmla="*/ 773257 w 1452847"/>
                              <a:gd name="connsiteY420" fmla="*/ 463676 h 1534562"/>
                              <a:gd name="connsiteX421" fmla="*/ 742084 w 1452847"/>
                              <a:gd name="connsiteY421" fmla="*/ 467139 h 1534562"/>
                              <a:gd name="connsiteX422" fmla="*/ 799234 w 1452847"/>
                              <a:gd name="connsiteY422" fmla="*/ 479262 h 1534562"/>
                              <a:gd name="connsiteX423" fmla="*/ 943841 w 1452847"/>
                              <a:gd name="connsiteY423" fmla="*/ 486190 h 1534562"/>
                              <a:gd name="connsiteX424" fmla="*/ 961159 w 1452847"/>
                              <a:gd name="connsiteY424" fmla="*/ 470603 h 1534562"/>
                              <a:gd name="connsiteX425" fmla="*/ 944707 w 1452847"/>
                              <a:gd name="connsiteY425" fmla="*/ 487055 h 1534562"/>
                              <a:gd name="connsiteX426" fmla="*/ 944707 w 1452847"/>
                              <a:gd name="connsiteY426" fmla="*/ 487055 h 1534562"/>
                              <a:gd name="connsiteX427" fmla="*/ 944707 w 1452847"/>
                              <a:gd name="connsiteY427" fmla="*/ 487055 h 1534562"/>
                              <a:gd name="connsiteX428" fmla="*/ 424296 w 1452847"/>
                              <a:gd name="connsiteY428" fmla="*/ 981490 h 1534562"/>
                              <a:gd name="connsiteX429" fmla="*/ 465859 w 1452847"/>
                              <a:gd name="connsiteY429" fmla="*/ 982355 h 1534562"/>
                              <a:gd name="connsiteX430" fmla="*/ 551584 w 1452847"/>
                              <a:gd name="connsiteY430" fmla="*/ 983222 h 1534562"/>
                              <a:gd name="connsiteX431" fmla="*/ 618259 w 1452847"/>
                              <a:gd name="connsiteY431" fmla="*/ 991881 h 1534562"/>
                              <a:gd name="connsiteX432" fmla="*/ 626918 w 1452847"/>
                              <a:gd name="connsiteY432" fmla="*/ 982355 h 1534562"/>
                              <a:gd name="connsiteX433" fmla="*/ 547255 w 1452847"/>
                              <a:gd name="connsiteY433" fmla="*/ 971099 h 1534562"/>
                              <a:gd name="connsiteX434" fmla="*/ 506557 w 1452847"/>
                              <a:gd name="connsiteY434" fmla="*/ 968501 h 1534562"/>
                              <a:gd name="connsiteX435" fmla="*/ 425161 w 1452847"/>
                              <a:gd name="connsiteY435" fmla="*/ 968501 h 1534562"/>
                              <a:gd name="connsiteX436" fmla="*/ 424296 w 1452847"/>
                              <a:gd name="connsiteY436" fmla="*/ 981490 h 1534562"/>
                              <a:gd name="connsiteX437" fmla="*/ 1160318 w 1452847"/>
                              <a:gd name="connsiteY437" fmla="*/ 629930 h 1534562"/>
                              <a:gd name="connsiteX438" fmla="*/ 1160318 w 1452847"/>
                              <a:gd name="connsiteY438" fmla="*/ 629930 h 1534562"/>
                              <a:gd name="connsiteX439" fmla="*/ 1160318 w 1452847"/>
                              <a:gd name="connsiteY439" fmla="*/ 629930 h 1534562"/>
                              <a:gd name="connsiteX440" fmla="*/ 1196687 w 1452847"/>
                              <a:gd name="connsiteY440" fmla="*/ 589233 h 1534562"/>
                              <a:gd name="connsiteX441" fmla="*/ 1117889 w 1452847"/>
                              <a:gd name="connsiteY441" fmla="*/ 590099 h 1534562"/>
                              <a:gd name="connsiteX442" fmla="*/ 971550 w 1452847"/>
                              <a:gd name="connsiteY442" fmla="*/ 584903 h 1534562"/>
                              <a:gd name="connsiteX443" fmla="*/ 951634 w 1452847"/>
                              <a:gd name="connsiteY443" fmla="*/ 577110 h 1534562"/>
                              <a:gd name="connsiteX444" fmla="*/ 941243 w 1452847"/>
                              <a:gd name="connsiteY444" fmla="*/ 591831 h 1534562"/>
                              <a:gd name="connsiteX445" fmla="*/ 1007918 w 1452847"/>
                              <a:gd name="connsiteY445" fmla="*/ 599623 h 1534562"/>
                              <a:gd name="connsiteX446" fmla="*/ 1175039 w 1452847"/>
                              <a:gd name="connsiteY446" fmla="*/ 602222 h 1534562"/>
                              <a:gd name="connsiteX447" fmla="*/ 1175039 w 1452847"/>
                              <a:gd name="connsiteY447" fmla="*/ 602222 h 1534562"/>
                              <a:gd name="connsiteX448" fmla="*/ 1175039 w 1452847"/>
                              <a:gd name="connsiteY448" fmla="*/ 602222 h 1534562"/>
                              <a:gd name="connsiteX449" fmla="*/ 1196687 w 1452847"/>
                              <a:gd name="connsiteY449" fmla="*/ 589233 h 1534562"/>
                              <a:gd name="connsiteX450" fmla="*/ 1149927 w 1452847"/>
                              <a:gd name="connsiteY450" fmla="*/ 654176 h 1534562"/>
                              <a:gd name="connsiteX451" fmla="*/ 968952 w 1452847"/>
                              <a:gd name="connsiteY451" fmla="*/ 658506 h 1534562"/>
                              <a:gd name="connsiteX452" fmla="*/ 941243 w 1452847"/>
                              <a:gd name="connsiteY452" fmla="*/ 670628 h 1534562"/>
                              <a:gd name="connsiteX453" fmla="*/ 987136 w 1452847"/>
                              <a:gd name="connsiteY453" fmla="*/ 674092 h 1534562"/>
                              <a:gd name="connsiteX454" fmla="*/ 987136 w 1452847"/>
                              <a:gd name="connsiteY454" fmla="*/ 674092 h 1534562"/>
                              <a:gd name="connsiteX455" fmla="*/ 1067666 w 1452847"/>
                              <a:gd name="connsiteY455" fmla="*/ 672360 h 1534562"/>
                              <a:gd name="connsiteX456" fmla="*/ 1155123 w 1452847"/>
                              <a:gd name="connsiteY456" fmla="*/ 668030 h 1534562"/>
                              <a:gd name="connsiteX457" fmla="*/ 1199284 w 1452847"/>
                              <a:gd name="connsiteY457" fmla="*/ 657639 h 1534562"/>
                              <a:gd name="connsiteX458" fmla="*/ 1149927 w 1452847"/>
                              <a:gd name="connsiteY458" fmla="*/ 654176 h 1534562"/>
                              <a:gd name="connsiteX459" fmla="*/ 1181100 w 1452847"/>
                              <a:gd name="connsiteY459" fmla="*/ 615210 h 1534562"/>
                              <a:gd name="connsiteX460" fmla="*/ 1120487 w 1452847"/>
                              <a:gd name="connsiteY460" fmla="*/ 616076 h 1534562"/>
                              <a:gd name="connsiteX461" fmla="*/ 989734 w 1452847"/>
                              <a:gd name="connsiteY461" fmla="*/ 614344 h 1534562"/>
                              <a:gd name="connsiteX462" fmla="*/ 963757 w 1452847"/>
                              <a:gd name="connsiteY462" fmla="*/ 623869 h 1534562"/>
                              <a:gd name="connsiteX463" fmla="*/ 1015711 w 1452847"/>
                              <a:gd name="connsiteY463" fmla="*/ 629930 h 1534562"/>
                              <a:gd name="connsiteX464" fmla="*/ 1160318 w 1452847"/>
                              <a:gd name="connsiteY464" fmla="*/ 629930 h 1534562"/>
                              <a:gd name="connsiteX465" fmla="*/ 1181100 w 1452847"/>
                              <a:gd name="connsiteY465" fmla="*/ 615210 h 1534562"/>
                              <a:gd name="connsiteX466" fmla="*/ 845993 w 1452847"/>
                              <a:gd name="connsiteY466" fmla="*/ 1423969 h 1534562"/>
                              <a:gd name="connsiteX467" fmla="*/ 716107 w 1452847"/>
                              <a:gd name="connsiteY467" fmla="*/ 1403187 h 1534562"/>
                              <a:gd name="connsiteX468" fmla="*/ 704850 w 1452847"/>
                              <a:gd name="connsiteY468" fmla="*/ 1420506 h 1534562"/>
                              <a:gd name="connsiteX469" fmla="*/ 777586 w 1452847"/>
                              <a:gd name="connsiteY469" fmla="*/ 1425701 h 1534562"/>
                              <a:gd name="connsiteX470" fmla="*/ 850323 w 1452847"/>
                              <a:gd name="connsiteY470" fmla="*/ 1436958 h 1534562"/>
                              <a:gd name="connsiteX471" fmla="*/ 903143 w 1452847"/>
                              <a:gd name="connsiteY471" fmla="*/ 1436092 h 1534562"/>
                              <a:gd name="connsiteX472" fmla="*/ 903143 w 1452847"/>
                              <a:gd name="connsiteY472" fmla="*/ 1436092 h 1534562"/>
                              <a:gd name="connsiteX473" fmla="*/ 903143 w 1452847"/>
                              <a:gd name="connsiteY473" fmla="*/ 1436092 h 1534562"/>
                              <a:gd name="connsiteX474" fmla="*/ 845993 w 1452847"/>
                              <a:gd name="connsiteY474" fmla="*/ 1423969 h 1534562"/>
                              <a:gd name="connsiteX475" fmla="*/ 426027 w 1452847"/>
                              <a:gd name="connsiteY475" fmla="*/ 213428 h 1534562"/>
                              <a:gd name="connsiteX476" fmla="*/ 355023 w 1452847"/>
                              <a:gd name="connsiteY476" fmla="*/ 209099 h 1534562"/>
                              <a:gd name="connsiteX477" fmla="*/ 284884 w 1452847"/>
                              <a:gd name="connsiteY477" fmla="*/ 205635 h 1534562"/>
                              <a:gd name="connsiteX478" fmla="*/ 225136 w 1452847"/>
                              <a:gd name="connsiteY478" fmla="*/ 207367 h 1534562"/>
                              <a:gd name="connsiteX479" fmla="*/ 248516 w 1452847"/>
                              <a:gd name="connsiteY479" fmla="*/ 220355 h 1534562"/>
                              <a:gd name="connsiteX480" fmla="*/ 313459 w 1452847"/>
                              <a:gd name="connsiteY480" fmla="*/ 220355 h 1534562"/>
                              <a:gd name="connsiteX481" fmla="*/ 446809 w 1452847"/>
                              <a:gd name="connsiteY481" fmla="*/ 226417 h 1534562"/>
                              <a:gd name="connsiteX482" fmla="*/ 455468 w 1452847"/>
                              <a:gd name="connsiteY482" fmla="*/ 217758 h 1534562"/>
                              <a:gd name="connsiteX483" fmla="*/ 426027 w 1452847"/>
                              <a:gd name="connsiteY483" fmla="*/ 213428 h 1534562"/>
                              <a:gd name="connsiteX484" fmla="*/ 442480 w 1452847"/>
                              <a:gd name="connsiteY484" fmla="*/ 284433 h 1534562"/>
                              <a:gd name="connsiteX485" fmla="*/ 372341 w 1452847"/>
                              <a:gd name="connsiteY485" fmla="*/ 277506 h 1534562"/>
                              <a:gd name="connsiteX486" fmla="*/ 233795 w 1452847"/>
                              <a:gd name="connsiteY486" fmla="*/ 274042 h 1534562"/>
                              <a:gd name="connsiteX487" fmla="*/ 230332 w 1452847"/>
                              <a:gd name="connsiteY487" fmla="*/ 287030 h 1534562"/>
                              <a:gd name="connsiteX488" fmla="*/ 255443 w 1452847"/>
                              <a:gd name="connsiteY488" fmla="*/ 288762 h 1534562"/>
                              <a:gd name="connsiteX489" fmla="*/ 323850 w 1452847"/>
                              <a:gd name="connsiteY489" fmla="*/ 287896 h 1534562"/>
                              <a:gd name="connsiteX490" fmla="*/ 397452 w 1452847"/>
                              <a:gd name="connsiteY490" fmla="*/ 290494 h 1534562"/>
                              <a:gd name="connsiteX491" fmla="*/ 459798 w 1452847"/>
                              <a:gd name="connsiteY491" fmla="*/ 301751 h 1534562"/>
                              <a:gd name="connsiteX492" fmla="*/ 468457 w 1452847"/>
                              <a:gd name="connsiteY492" fmla="*/ 291360 h 1534562"/>
                              <a:gd name="connsiteX493" fmla="*/ 442480 w 1452847"/>
                              <a:gd name="connsiteY493" fmla="*/ 284433 h 1534562"/>
                              <a:gd name="connsiteX494" fmla="*/ 210416 w 1452847"/>
                              <a:gd name="connsiteY494" fmla="*/ 235942 h 1534562"/>
                              <a:gd name="connsiteX495" fmla="*/ 320386 w 1452847"/>
                              <a:gd name="connsiteY495" fmla="*/ 257589 h 1534562"/>
                              <a:gd name="connsiteX496" fmla="*/ 400050 w 1452847"/>
                              <a:gd name="connsiteY496" fmla="*/ 264517 h 1534562"/>
                              <a:gd name="connsiteX497" fmla="*/ 436418 w 1452847"/>
                              <a:gd name="connsiteY497" fmla="*/ 264517 h 1534562"/>
                              <a:gd name="connsiteX498" fmla="*/ 432089 w 1452847"/>
                              <a:gd name="connsiteY498" fmla="*/ 256724 h 1534562"/>
                              <a:gd name="connsiteX499" fmla="*/ 321252 w 1452847"/>
                              <a:gd name="connsiteY499" fmla="*/ 246333 h 1534562"/>
                              <a:gd name="connsiteX500" fmla="*/ 210416 w 1452847"/>
                              <a:gd name="connsiteY500" fmla="*/ 235942 h 1534562"/>
                              <a:gd name="connsiteX501" fmla="*/ 423430 w 1452847"/>
                              <a:gd name="connsiteY501" fmla="*/ 947719 h 1534562"/>
                              <a:gd name="connsiteX502" fmla="*/ 481446 w 1452847"/>
                              <a:gd name="connsiteY502" fmla="*/ 946853 h 1534562"/>
                              <a:gd name="connsiteX503" fmla="*/ 611332 w 1452847"/>
                              <a:gd name="connsiteY503" fmla="*/ 954646 h 1534562"/>
                              <a:gd name="connsiteX504" fmla="*/ 642505 w 1452847"/>
                              <a:gd name="connsiteY504" fmla="*/ 951183 h 1534562"/>
                              <a:gd name="connsiteX505" fmla="*/ 585355 w 1452847"/>
                              <a:gd name="connsiteY505" fmla="*/ 939060 h 1534562"/>
                              <a:gd name="connsiteX506" fmla="*/ 440748 w 1452847"/>
                              <a:gd name="connsiteY506" fmla="*/ 932133 h 1534562"/>
                              <a:gd name="connsiteX507" fmla="*/ 423430 w 1452847"/>
                              <a:gd name="connsiteY507" fmla="*/ 947719 h 1534562"/>
                              <a:gd name="connsiteX508" fmla="*/ 379268 w 1452847"/>
                              <a:gd name="connsiteY508" fmla="*/ 1068946 h 1534562"/>
                              <a:gd name="connsiteX509" fmla="*/ 241589 w 1452847"/>
                              <a:gd name="connsiteY509" fmla="*/ 1075873 h 1534562"/>
                              <a:gd name="connsiteX510" fmla="*/ 188768 w 1452847"/>
                              <a:gd name="connsiteY510" fmla="*/ 1080203 h 1534562"/>
                              <a:gd name="connsiteX511" fmla="*/ 197427 w 1452847"/>
                              <a:gd name="connsiteY511" fmla="*/ 1094058 h 1534562"/>
                              <a:gd name="connsiteX512" fmla="*/ 322118 w 1452847"/>
                              <a:gd name="connsiteY512" fmla="*/ 1083667 h 1534562"/>
                              <a:gd name="connsiteX513" fmla="*/ 379268 w 1452847"/>
                              <a:gd name="connsiteY513" fmla="*/ 1086264 h 1534562"/>
                              <a:gd name="connsiteX514" fmla="*/ 379268 w 1452847"/>
                              <a:gd name="connsiteY514" fmla="*/ 1068946 h 1534562"/>
                              <a:gd name="connsiteX515" fmla="*/ 379268 w 1452847"/>
                              <a:gd name="connsiteY515" fmla="*/ 1068946 h 1534562"/>
                              <a:gd name="connsiteX516" fmla="*/ 263236 w 1452847"/>
                              <a:gd name="connsiteY516" fmla="*/ 324264 h 1534562"/>
                              <a:gd name="connsiteX517" fmla="*/ 338570 w 1452847"/>
                              <a:gd name="connsiteY517" fmla="*/ 322532 h 1534562"/>
                              <a:gd name="connsiteX518" fmla="*/ 406111 w 1452847"/>
                              <a:gd name="connsiteY518" fmla="*/ 325996 h 1534562"/>
                              <a:gd name="connsiteX519" fmla="*/ 458932 w 1452847"/>
                              <a:gd name="connsiteY519" fmla="*/ 325131 h 1534562"/>
                              <a:gd name="connsiteX520" fmla="*/ 375805 w 1452847"/>
                              <a:gd name="connsiteY520" fmla="*/ 313873 h 1534562"/>
                              <a:gd name="connsiteX521" fmla="*/ 301336 w 1452847"/>
                              <a:gd name="connsiteY521" fmla="*/ 311276 h 1534562"/>
                              <a:gd name="connsiteX522" fmla="*/ 228600 w 1452847"/>
                              <a:gd name="connsiteY522" fmla="*/ 314740 h 1534562"/>
                              <a:gd name="connsiteX523" fmla="*/ 263236 w 1452847"/>
                              <a:gd name="connsiteY523" fmla="*/ 324264 h 1534562"/>
                              <a:gd name="connsiteX524" fmla="*/ 709180 w 1452847"/>
                              <a:gd name="connsiteY524" fmla="*/ 584903 h 1534562"/>
                              <a:gd name="connsiteX525" fmla="*/ 772391 w 1452847"/>
                              <a:gd name="connsiteY525" fmla="*/ 594428 h 1534562"/>
                              <a:gd name="connsiteX526" fmla="*/ 835602 w 1452847"/>
                              <a:gd name="connsiteY526" fmla="*/ 596160 h 1534562"/>
                              <a:gd name="connsiteX527" fmla="*/ 897082 w 1452847"/>
                              <a:gd name="connsiteY527" fmla="*/ 594428 h 1534562"/>
                              <a:gd name="connsiteX528" fmla="*/ 897082 w 1452847"/>
                              <a:gd name="connsiteY528" fmla="*/ 594428 h 1534562"/>
                              <a:gd name="connsiteX529" fmla="*/ 906607 w 1452847"/>
                              <a:gd name="connsiteY529" fmla="*/ 564121 h 1534562"/>
                              <a:gd name="connsiteX530" fmla="*/ 877166 w 1452847"/>
                              <a:gd name="connsiteY530" fmla="*/ 556328 h 1534562"/>
                              <a:gd name="connsiteX531" fmla="*/ 771525 w 1452847"/>
                              <a:gd name="connsiteY531" fmla="*/ 558926 h 1534562"/>
                              <a:gd name="connsiteX532" fmla="*/ 731693 w 1452847"/>
                              <a:gd name="connsiteY532" fmla="*/ 560657 h 1534562"/>
                              <a:gd name="connsiteX533" fmla="*/ 767196 w 1452847"/>
                              <a:gd name="connsiteY533" fmla="*/ 568451 h 1534562"/>
                              <a:gd name="connsiteX534" fmla="*/ 880630 w 1452847"/>
                              <a:gd name="connsiteY534" fmla="*/ 577110 h 1534562"/>
                              <a:gd name="connsiteX535" fmla="*/ 789709 w 1452847"/>
                              <a:gd name="connsiteY535" fmla="*/ 584903 h 1534562"/>
                              <a:gd name="connsiteX536" fmla="*/ 709180 w 1452847"/>
                              <a:gd name="connsiteY536" fmla="*/ 584903 h 1534562"/>
                              <a:gd name="connsiteX537" fmla="*/ 959427 w 1452847"/>
                              <a:gd name="connsiteY537" fmla="*/ 437699 h 1534562"/>
                              <a:gd name="connsiteX538" fmla="*/ 917864 w 1452847"/>
                              <a:gd name="connsiteY538" fmla="*/ 436833 h 1534562"/>
                              <a:gd name="connsiteX539" fmla="*/ 832139 w 1452847"/>
                              <a:gd name="connsiteY539" fmla="*/ 435967 h 1534562"/>
                              <a:gd name="connsiteX540" fmla="*/ 765464 w 1452847"/>
                              <a:gd name="connsiteY540" fmla="*/ 427308 h 1534562"/>
                              <a:gd name="connsiteX541" fmla="*/ 756805 w 1452847"/>
                              <a:gd name="connsiteY541" fmla="*/ 436833 h 1534562"/>
                              <a:gd name="connsiteX542" fmla="*/ 836468 w 1452847"/>
                              <a:gd name="connsiteY542" fmla="*/ 448089 h 1534562"/>
                              <a:gd name="connsiteX543" fmla="*/ 877166 w 1452847"/>
                              <a:gd name="connsiteY543" fmla="*/ 450687 h 1534562"/>
                              <a:gd name="connsiteX544" fmla="*/ 958561 w 1452847"/>
                              <a:gd name="connsiteY544" fmla="*/ 450687 h 1534562"/>
                              <a:gd name="connsiteX545" fmla="*/ 959427 w 1452847"/>
                              <a:gd name="connsiteY545" fmla="*/ 437699 h 1534562"/>
                              <a:gd name="connsiteX546" fmla="*/ 252845 w 1452847"/>
                              <a:gd name="connsiteY546" fmla="*/ 366694 h 1534562"/>
                              <a:gd name="connsiteX547" fmla="*/ 322118 w 1452847"/>
                              <a:gd name="connsiteY547" fmla="*/ 361498 h 1534562"/>
                              <a:gd name="connsiteX548" fmla="*/ 397452 w 1452847"/>
                              <a:gd name="connsiteY548" fmla="*/ 364097 h 1534562"/>
                              <a:gd name="connsiteX549" fmla="*/ 458066 w 1452847"/>
                              <a:gd name="connsiteY549" fmla="*/ 361498 h 1534562"/>
                              <a:gd name="connsiteX550" fmla="*/ 428625 w 1452847"/>
                              <a:gd name="connsiteY550" fmla="*/ 352839 h 1534562"/>
                              <a:gd name="connsiteX551" fmla="*/ 344632 w 1452847"/>
                              <a:gd name="connsiteY551" fmla="*/ 351974 h 1534562"/>
                              <a:gd name="connsiteX552" fmla="*/ 278823 w 1452847"/>
                              <a:gd name="connsiteY552" fmla="*/ 351108 h 1534562"/>
                              <a:gd name="connsiteX553" fmla="*/ 232064 w 1452847"/>
                              <a:gd name="connsiteY553" fmla="*/ 351974 h 1534562"/>
                              <a:gd name="connsiteX554" fmla="*/ 252845 w 1452847"/>
                              <a:gd name="connsiteY554" fmla="*/ 366694 h 1534562"/>
                              <a:gd name="connsiteX555" fmla="*/ 236393 w 1452847"/>
                              <a:gd name="connsiteY555" fmla="*/ 182256 h 1534562"/>
                              <a:gd name="connsiteX556" fmla="*/ 330777 w 1452847"/>
                              <a:gd name="connsiteY556" fmla="*/ 186585 h 1534562"/>
                              <a:gd name="connsiteX557" fmla="*/ 420832 w 1452847"/>
                              <a:gd name="connsiteY557" fmla="*/ 189183 h 1534562"/>
                              <a:gd name="connsiteX558" fmla="*/ 473652 w 1452847"/>
                              <a:gd name="connsiteY558" fmla="*/ 184853 h 1534562"/>
                              <a:gd name="connsiteX559" fmla="*/ 437284 w 1452847"/>
                              <a:gd name="connsiteY559" fmla="*/ 176194 h 1534562"/>
                              <a:gd name="connsiteX560" fmla="*/ 361950 w 1452847"/>
                              <a:gd name="connsiteY560" fmla="*/ 177926 h 1534562"/>
                              <a:gd name="connsiteX561" fmla="*/ 200891 w 1452847"/>
                              <a:gd name="connsiteY561" fmla="*/ 171865 h 1534562"/>
                              <a:gd name="connsiteX562" fmla="*/ 236393 w 1452847"/>
                              <a:gd name="connsiteY562" fmla="*/ 182256 h 1534562"/>
                              <a:gd name="connsiteX563" fmla="*/ 498764 w 1452847"/>
                              <a:gd name="connsiteY563" fmla="*/ 464542 h 1534562"/>
                              <a:gd name="connsiteX564" fmla="*/ 504825 w 1452847"/>
                              <a:gd name="connsiteY564" fmla="*/ 478396 h 1534562"/>
                              <a:gd name="connsiteX565" fmla="*/ 530802 w 1452847"/>
                              <a:gd name="connsiteY565" fmla="*/ 475798 h 1534562"/>
                              <a:gd name="connsiteX566" fmla="*/ 598343 w 1452847"/>
                              <a:gd name="connsiteY566" fmla="*/ 474067 h 1534562"/>
                              <a:gd name="connsiteX567" fmla="*/ 677141 w 1452847"/>
                              <a:gd name="connsiteY567" fmla="*/ 477530 h 1534562"/>
                              <a:gd name="connsiteX568" fmla="*/ 498764 w 1452847"/>
                              <a:gd name="connsiteY568" fmla="*/ 464542 h 1534562"/>
                              <a:gd name="connsiteX569" fmla="*/ 696191 w 1452847"/>
                              <a:gd name="connsiteY569" fmla="*/ 446358 h 1534562"/>
                              <a:gd name="connsiteX570" fmla="*/ 503093 w 1452847"/>
                              <a:gd name="connsiteY570" fmla="*/ 429040 h 1534562"/>
                              <a:gd name="connsiteX571" fmla="*/ 503093 w 1452847"/>
                              <a:gd name="connsiteY571" fmla="*/ 429040 h 1534562"/>
                              <a:gd name="connsiteX572" fmla="*/ 528205 w 1452847"/>
                              <a:gd name="connsiteY572" fmla="*/ 446358 h 1534562"/>
                              <a:gd name="connsiteX573" fmla="*/ 610466 w 1452847"/>
                              <a:gd name="connsiteY573" fmla="*/ 440296 h 1534562"/>
                              <a:gd name="connsiteX574" fmla="*/ 696191 w 1452847"/>
                              <a:gd name="connsiteY574" fmla="*/ 446358 h 1534562"/>
                              <a:gd name="connsiteX575" fmla="*/ 504825 w 1452847"/>
                              <a:gd name="connsiteY575" fmla="*/ 393537 h 1534562"/>
                              <a:gd name="connsiteX576" fmla="*/ 504825 w 1452847"/>
                              <a:gd name="connsiteY576" fmla="*/ 393537 h 1534562"/>
                              <a:gd name="connsiteX577" fmla="*/ 504825 w 1452847"/>
                              <a:gd name="connsiteY577" fmla="*/ 393537 h 1534562"/>
                              <a:gd name="connsiteX578" fmla="*/ 1297998 w 1452847"/>
                              <a:gd name="connsiteY578" fmla="*/ 798782 h 1534562"/>
                              <a:gd name="connsiteX579" fmla="*/ 1427884 w 1452847"/>
                              <a:gd name="connsiteY579" fmla="*/ 785794 h 1534562"/>
                              <a:gd name="connsiteX580" fmla="*/ 1432214 w 1452847"/>
                              <a:gd name="connsiteY580" fmla="*/ 771074 h 1534562"/>
                              <a:gd name="connsiteX581" fmla="*/ 1408834 w 1452847"/>
                              <a:gd name="connsiteY581" fmla="*/ 770208 h 1534562"/>
                              <a:gd name="connsiteX582" fmla="*/ 1330902 w 1452847"/>
                              <a:gd name="connsiteY582" fmla="*/ 778867 h 1534562"/>
                              <a:gd name="connsiteX583" fmla="*/ 1261630 w 1452847"/>
                              <a:gd name="connsiteY583" fmla="*/ 778867 h 1534562"/>
                              <a:gd name="connsiteX584" fmla="*/ 1213139 w 1452847"/>
                              <a:gd name="connsiteY584" fmla="*/ 783196 h 1534562"/>
                              <a:gd name="connsiteX585" fmla="*/ 1223530 w 1452847"/>
                              <a:gd name="connsiteY585" fmla="*/ 796185 h 1534562"/>
                              <a:gd name="connsiteX586" fmla="*/ 1297998 w 1452847"/>
                              <a:gd name="connsiteY586" fmla="*/ 798782 h 1534562"/>
                              <a:gd name="connsiteX587" fmla="*/ 1297998 w 1452847"/>
                              <a:gd name="connsiteY587" fmla="*/ 798782 h 1534562"/>
                              <a:gd name="connsiteX588" fmla="*/ 683202 w 1452847"/>
                              <a:gd name="connsiteY588" fmla="*/ 361498 h 1534562"/>
                              <a:gd name="connsiteX589" fmla="*/ 561975 w 1452847"/>
                              <a:gd name="connsiteY589" fmla="*/ 364097 h 1534562"/>
                              <a:gd name="connsiteX590" fmla="*/ 496166 w 1452847"/>
                              <a:gd name="connsiteY590" fmla="*/ 371889 h 1534562"/>
                              <a:gd name="connsiteX591" fmla="*/ 539461 w 1452847"/>
                              <a:gd name="connsiteY591" fmla="*/ 379683 h 1534562"/>
                              <a:gd name="connsiteX592" fmla="*/ 677141 w 1452847"/>
                              <a:gd name="connsiteY592" fmla="*/ 378817 h 1534562"/>
                              <a:gd name="connsiteX593" fmla="*/ 710911 w 1452847"/>
                              <a:gd name="connsiteY593" fmla="*/ 369292 h 1534562"/>
                              <a:gd name="connsiteX594" fmla="*/ 683202 w 1452847"/>
                              <a:gd name="connsiteY594" fmla="*/ 361498 h 1534562"/>
                              <a:gd name="connsiteX595" fmla="*/ 683202 w 1452847"/>
                              <a:gd name="connsiteY595" fmla="*/ 361498 h 1534562"/>
                              <a:gd name="connsiteX596" fmla="*/ 510020 w 1452847"/>
                              <a:gd name="connsiteY596" fmla="*/ 411722 h 1534562"/>
                              <a:gd name="connsiteX597" fmla="*/ 569768 w 1452847"/>
                              <a:gd name="connsiteY597" fmla="*/ 409990 h 1534562"/>
                              <a:gd name="connsiteX598" fmla="*/ 626052 w 1452847"/>
                              <a:gd name="connsiteY598" fmla="*/ 409990 h 1534562"/>
                              <a:gd name="connsiteX599" fmla="*/ 672811 w 1452847"/>
                              <a:gd name="connsiteY599" fmla="*/ 419514 h 1534562"/>
                              <a:gd name="connsiteX600" fmla="*/ 681471 w 1452847"/>
                              <a:gd name="connsiteY600" fmla="*/ 403928 h 1534562"/>
                              <a:gd name="connsiteX601" fmla="*/ 622589 w 1452847"/>
                              <a:gd name="connsiteY601" fmla="*/ 400464 h 1534562"/>
                              <a:gd name="connsiteX602" fmla="*/ 558511 w 1452847"/>
                              <a:gd name="connsiteY602" fmla="*/ 394403 h 1534562"/>
                              <a:gd name="connsiteX603" fmla="*/ 503959 w 1452847"/>
                              <a:gd name="connsiteY603" fmla="*/ 392671 h 1534562"/>
                              <a:gd name="connsiteX604" fmla="*/ 510020 w 1452847"/>
                              <a:gd name="connsiteY604" fmla="*/ 411722 h 1534562"/>
                              <a:gd name="connsiteX605" fmla="*/ 224270 w 1452847"/>
                              <a:gd name="connsiteY605" fmla="*/ 422978 h 1534562"/>
                              <a:gd name="connsiteX606" fmla="*/ 224270 w 1452847"/>
                              <a:gd name="connsiteY606" fmla="*/ 422978 h 1534562"/>
                              <a:gd name="connsiteX607" fmla="*/ 224270 w 1452847"/>
                              <a:gd name="connsiteY607" fmla="*/ 422978 h 1534562"/>
                              <a:gd name="connsiteX608" fmla="*/ 1423555 w 1452847"/>
                              <a:gd name="connsiteY608" fmla="*/ 488787 h 1534562"/>
                              <a:gd name="connsiteX609" fmla="*/ 1423555 w 1452847"/>
                              <a:gd name="connsiteY609" fmla="*/ 488787 h 1534562"/>
                              <a:gd name="connsiteX610" fmla="*/ 1378527 w 1452847"/>
                              <a:gd name="connsiteY610" fmla="*/ 472335 h 1534562"/>
                              <a:gd name="connsiteX611" fmla="*/ 1307523 w 1452847"/>
                              <a:gd name="connsiteY611" fmla="*/ 465407 h 1534562"/>
                              <a:gd name="connsiteX612" fmla="*/ 1224396 w 1452847"/>
                              <a:gd name="connsiteY612" fmla="*/ 465407 h 1534562"/>
                              <a:gd name="connsiteX613" fmla="*/ 1219200 w 1452847"/>
                              <a:gd name="connsiteY613" fmla="*/ 484458 h 1534562"/>
                              <a:gd name="connsiteX614" fmla="*/ 1272886 w 1452847"/>
                              <a:gd name="connsiteY614" fmla="*/ 478396 h 1534562"/>
                              <a:gd name="connsiteX615" fmla="*/ 1357746 w 1452847"/>
                              <a:gd name="connsiteY615" fmla="*/ 480994 h 1534562"/>
                              <a:gd name="connsiteX616" fmla="*/ 1423555 w 1452847"/>
                              <a:gd name="connsiteY616" fmla="*/ 488787 h 1534562"/>
                              <a:gd name="connsiteX617" fmla="*/ 1423555 w 1452847"/>
                              <a:gd name="connsiteY617" fmla="*/ 488787 h 1534562"/>
                              <a:gd name="connsiteX618" fmla="*/ 1297998 w 1452847"/>
                              <a:gd name="connsiteY618" fmla="*/ 798782 h 1534562"/>
                              <a:gd name="connsiteX619" fmla="*/ 1297998 w 1452847"/>
                              <a:gd name="connsiteY619" fmla="*/ 798782 h 1534562"/>
                              <a:gd name="connsiteX620" fmla="*/ 1297998 w 1452847"/>
                              <a:gd name="connsiteY620" fmla="*/ 798782 h 1534562"/>
                              <a:gd name="connsiteX621" fmla="*/ 368011 w 1452847"/>
                              <a:gd name="connsiteY621" fmla="*/ 461944 h 1534562"/>
                              <a:gd name="connsiteX622" fmla="*/ 292677 w 1452847"/>
                              <a:gd name="connsiteY622" fmla="*/ 459347 h 1534562"/>
                              <a:gd name="connsiteX623" fmla="*/ 218209 w 1452847"/>
                              <a:gd name="connsiteY623" fmla="*/ 459347 h 1534562"/>
                              <a:gd name="connsiteX624" fmla="*/ 218209 w 1452847"/>
                              <a:gd name="connsiteY624" fmla="*/ 459347 h 1534562"/>
                              <a:gd name="connsiteX625" fmla="*/ 246784 w 1452847"/>
                              <a:gd name="connsiteY625" fmla="*/ 473201 h 1534562"/>
                              <a:gd name="connsiteX626" fmla="*/ 310861 w 1452847"/>
                              <a:gd name="connsiteY626" fmla="*/ 470603 h 1534562"/>
                              <a:gd name="connsiteX627" fmla="*/ 386195 w 1452847"/>
                              <a:gd name="connsiteY627" fmla="*/ 474067 h 1534562"/>
                              <a:gd name="connsiteX628" fmla="*/ 447675 w 1452847"/>
                              <a:gd name="connsiteY628" fmla="*/ 478396 h 1534562"/>
                              <a:gd name="connsiteX629" fmla="*/ 432955 w 1452847"/>
                              <a:gd name="connsiteY629" fmla="*/ 467139 h 1534562"/>
                              <a:gd name="connsiteX630" fmla="*/ 368011 w 1452847"/>
                              <a:gd name="connsiteY630" fmla="*/ 461944 h 1534562"/>
                              <a:gd name="connsiteX631" fmla="*/ 877166 w 1452847"/>
                              <a:gd name="connsiteY631" fmla="*/ 369292 h 1534562"/>
                              <a:gd name="connsiteX632" fmla="*/ 814821 w 1452847"/>
                              <a:gd name="connsiteY632" fmla="*/ 366694 h 1534562"/>
                              <a:gd name="connsiteX633" fmla="*/ 774989 w 1452847"/>
                              <a:gd name="connsiteY633" fmla="*/ 370157 h 1534562"/>
                              <a:gd name="connsiteX634" fmla="*/ 829541 w 1452847"/>
                              <a:gd name="connsiteY634" fmla="*/ 380548 h 1534562"/>
                              <a:gd name="connsiteX635" fmla="*/ 906607 w 1452847"/>
                              <a:gd name="connsiteY635" fmla="*/ 379683 h 1534562"/>
                              <a:gd name="connsiteX636" fmla="*/ 949902 w 1452847"/>
                              <a:gd name="connsiteY636" fmla="*/ 377951 h 1534562"/>
                              <a:gd name="connsiteX637" fmla="*/ 949902 w 1452847"/>
                              <a:gd name="connsiteY637" fmla="*/ 377951 h 1534562"/>
                              <a:gd name="connsiteX638" fmla="*/ 949902 w 1452847"/>
                              <a:gd name="connsiteY638" fmla="*/ 377951 h 1534562"/>
                              <a:gd name="connsiteX639" fmla="*/ 877166 w 1452847"/>
                              <a:gd name="connsiteY639" fmla="*/ 369292 h 1534562"/>
                              <a:gd name="connsiteX640" fmla="*/ 732559 w 1452847"/>
                              <a:gd name="connsiteY640" fmla="*/ 408258 h 1534562"/>
                              <a:gd name="connsiteX641" fmla="*/ 803564 w 1452847"/>
                              <a:gd name="connsiteY641" fmla="*/ 411722 h 1534562"/>
                              <a:gd name="connsiteX642" fmla="*/ 944707 w 1452847"/>
                              <a:gd name="connsiteY642" fmla="*/ 412587 h 1534562"/>
                              <a:gd name="connsiteX643" fmla="*/ 944707 w 1452847"/>
                              <a:gd name="connsiteY643" fmla="*/ 397001 h 1534562"/>
                              <a:gd name="connsiteX644" fmla="*/ 873702 w 1452847"/>
                              <a:gd name="connsiteY644" fmla="*/ 401331 h 1534562"/>
                              <a:gd name="connsiteX645" fmla="*/ 739486 w 1452847"/>
                              <a:gd name="connsiteY645" fmla="*/ 396135 h 1534562"/>
                              <a:gd name="connsiteX646" fmla="*/ 732559 w 1452847"/>
                              <a:gd name="connsiteY646" fmla="*/ 408258 h 1534562"/>
                              <a:gd name="connsiteX647" fmla="*/ 1398443 w 1452847"/>
                              <a:gd name="connsiteY647" fmla="*/ 556328 h 1534562"/>
                              <a:gd name="connsiteX648" fmla="*/ 1325707 w 1452847"/>
                              <a:gd name="connsiteY648" fmla="*/ 550267 h 1534562"/>
                              <a:gd name="connsiteX649" fmla="*/ 1253836 w 1452847"/>
                              <a:gd name="connsiteY649" fmla="*/ 541608 h 1534562"/>
                              <a:gd name="connsiteX650" fmla="*/ 1206211 w 1452847"/>
                              <a:gd name="connsiteY650" fmla="*/ 541608 h 1534562"/>
                              <a:gd name="connsiteX651" fmla="*/ 1234787 w 1452847"/>
                              <a:gd name="connsiteY651" fmla="*/ 552865 h 1534562"/>
                              <a:gd name="connsiteX652" fmla="*/ 1295400 w 1452847"/>
                              <a:gd name="connsiteY652" fmla="*/ 558060 h 1534562"/>
                              <a:gd name="connsiteX653" fmla="*/ 1359477 w 1452847"/>
                              <a:gd name="connsiteY653" fmla="*/ 567585 h 1534562"/>
                              <a:gd name="connsiteX654" fmla="*/ 1417493 w 1452847"/>
                              <a:gd name="connsiteY654" fmla="*/ 571915 h 1534562"/>
                              <a:gd name="connsiteX655" fmla="*/ 1417493 w 1452847"/>
                              <a:gd name="connsiteY655" fmla="*/ 571915 h 1534562"/>
                              <a:gd name="connsiteX656" fmla="*/ 1417493 w 1452847"/>
                              <a:gd name="connsiteY656" fmla="*/ 571915 h 1534562"/>
                              <a:gd name="connsiteX657" fmla="*/ 1398443 w 1452847"/>
                              <a:gd name="connsiteY657" fmla="*/ 556328 h 1534562"/>
                              <a:gd name="connsiteX658" fmla="*/ 1250373 w 1452847"/>
                              <a:gd name="connsiteY658" fmla="*/ 721717 h 1534562"/>
                              <a:gd name="connsiteX659" fmla="*/ 1250373 w 1452847"/>
                              <a:gd name="connsiteY659" fmla="*/ 721717 h 1534562"/>
                              <a:gd name="connsiteX660" fmla="*/ 1250373 w 1452847"/>
                              <a:gd name="connsiteY660" fmla="*/ 721717 h 1534562"/>
                              <a:gd name="connsiteX661" fmla="*/ 1391516 w 1452847"/>
                              <a:gd name="connsiteY661" fmla="*/ 516496 h 1534562"/>
                              <a:gd name="connsiteX662" fmla="*/ 1322243 w 1452847"/>
                              <a:gd name="connsiteY662" fmla="*/ 510435 h 1534562"/>
                              <a:gd name="connsiteX663" fmla="*/ 1261630 w 1452847"/>
                              <a:gd name="connsiteY663" fmla="*/ 504373 h 1534562"/>
                              <a:gd name="connsiteX664" fmla="*/ 1212273 w 1452847"/>
                              <a:gd name="connsiteY664" fmla="*/ 499178 h 1534562"/>
                              <a:gd name="connsiteX665" fmla="*/ 1234787 w 1452847"/>
                              <a:gd name="connsiteY665" fmla="*/ 514764 h 1534562"/>
                              <a:gd name="connsiteX666" fmla="*/ 1295400 w 1452847"/>
                              <a:gd name="connsiteY666" fmla="*/ 518228 h 1534562"/>
                              <a:gd name="connsiteX667" fmla="*/ 1368136 w 1452847"/>
                              <a:gd name="connsiteY667" fmla="*/ 526021 h 1534562"/>
                              <a:gd name="connsiteX668" fmla="*/ 1427018 w 1452847"/>
                              <a:gd name="connsiteY668" fmla="*/ 532949 h 1534562"/>
                              <a:gd name="connsiteX669" fmla="*/ 1427018 w 1452847"/>
                              <a:gd name="connsiteY669" fmla="*/ 532949 h 1534562"/>
                              <a:gd name="connsiteX670" fmla="*/ 1427018 w 1452847"/>
                              <a:gd name="connsiteY670" fmla="*/ 532949 h 1534562"/>
                              <a:gd name="connsiteX671" fmla="*/ 1391516 w 1452847"/>
                              <a:gd name="connsiteY671" fmla="*/ 516496 h 1534562"/>
                              <a:gd name="connsiteX672" fmla="*/ 1220066 w 1452847"/>
                              <a:gd name="connsiteY672" fmla="*/ 596160 h 1534562"/>
                              <a:gd name="connsiteX673" fmla="*/ 1286741 w 1452847"/>
                              <a:gd name="connsiteY673" fmla="*/ 597892 h 1534562"/>
                              <a:gd name="connsiteX674" fmla="*/ 1362941 w 1452847"/>
                              <a:gd name="connsiteY674" fmla="*/ 600490 h 1534562"/>
                              <a:gd name="connsiteX675" fmla="*/ 1427884 w 1452847"/>
                              <a:gd name="connsiteY675" fmla="*/ 605685 h 1534562"/>
                              <a:gd name="connsiteX676" fmla="*/ 1427884 w 1452847"/>
                              <a:gd name="connsiteY676" fmla="*/ 605685 h 1534562"/>
                              <a:gd name="connsiteX677" fmla="*/ 1346489 w 1452847"/>
                              <a:gd name="connsiteY677" fmla="*/ 587501 h 1534562"/>
                              <a:gd name="connsiteX678" fmla="*/ 1278082 w 1452847"/>
                              <a:gd name="connsiteY678" fmla="*/ 584903 h 1534562"/>
                              <a:gd name="connsiteX679" fmla="*/ 1221798 w 1452847"/>
                              <a:gd name="connsiteY679" fmla="*/ 578842 h 1534562"/>
                              <a:gd name="connsiteX680" fmla="*/ 1220066 w 1452847"/>
                              <a:gd name="connsiteY680" fmla="*/ 596160 h 1534562"/>
                              <a:gd name="connsiteX681" fmla="*/ 206952 w 1452847"/>
                              <a:gd name="connsiteY681" fmla="*/ 641187 h 1534562"/>
                              <a:gd name="connsiteX682" fmla="*/ 206952 w 1452847"/>
                              <a:gd name="connsiteY682" fmla="*/ 641187 h 1534562"/>
                              <a:gd name="connsiteX683" fmla="*/ 187902 w 1452847"/>
                              <a:gd name="connsiteY683" fmla="*/ 648980 h 1534562"/>
                              <a:gd name="connsiteX684" fmla="*/ 226002 w 1452847"/>
                              <a:gd name="connsiteY684" fmla="*/ 651578 h 1534562"/>
                              <a:gd name="connsiteX685" fmla="*/ 366280 w 1452847"/>
                              <a:gd name="connsiteY685" fmla="*/ 651578 h 1534562"/>
                              <a:gd name="connsiteX686" fmla="*/ 414770 w 1452847"/>
                              <a:gd name="connsiteY686" fmla="*/ 648115 h 1534562"/>
                              <a:gd name="connsiteX687" fmla="*/ 355889 w 1452847"/>
                              <a:gd name="connsiteY687" fmla="*/ 640321 h 1534562"/>
                              <a:gd name="connsiteX688" fmla="*/ 206952 w 1452847"/>
                              <a:gd name="connsiteY688" fmla="*/ 641187 h 1534562"/>
                              <a:gd name="connsiteX689" fmla="*/ 206952 w 1452847"/>
                              <a:gd name="connsiteY689" fmla="*/ 641187 h 1534562"/>
                              <a:gd name="connsiteX690" fmla="*/ 944707 w 1452847"/>
                              <a:gd name="connsiteY690" fmla="*/ 412587 h 1534562"/>
                              <a:gd name="connsiteX691" fmla="*/ 944707 w 1452847"/>
                              <a:gd name="connsiteY691" fmla="*/ 412587 h 1534562"/>
                              <a:gd name="connsiteX692" fmla="*/ 944707 w 1452847"/>
                              <a:gd name="connsiteY692" fmla="*/ 412587 h 1534562"/>
                              <a:gd name="connsiteX693" fmla="*/ 474518 w 1452847"/>
                              <a:gd name="connsiteY693" fmla="*/ 498312 h 1534562"/>
                              <a:gd name="connsiteX694" fmla="*/ 474518 w 1452847"/>
                              <a:gd name="connsiteY694" fmla="*/ 498312 h 1534562"/>
                              <a:gd name="connsiteX695" fmla="*/ 474518 w 1452847"/>
                              <a:gd name="connsiteY695" fmla="*/ 498312 h 1534562"/>
                              <a:gd name="connsiteX696" fmla="*/ 566305 w 1452847"/>
                              <a:gd name="connsiteY696" fmla="*/ 514764 h 1534562"/>
                              <a:gd name="connsiteX697" fmla="*/ 712643 w 1452847"/>
                              <a:gd name="connsiteY697" fmla="*/ 513032 h 1534562"/>
                              <a:gd name="connsiteX698" fmla="*/ 595746 w 1452847"/>
                              <a:gd name="connsiteY698" fmla="*/ 504373 h 1534562"/>
                              <a:gd name="connsiteX699" fmla="*/ 524741 w 1452847"/>
                              <a:gd name="connsiteY699" fmla="*/ 500044 h 1534562"/>
                              <a:gd name="connsiteX700" fmla="*/ 474518 w 1452847"/>
                              <a:gd name="connsiteY700" fmla="*/ 498312 h 1534562"/>
                              <a:gd name="connsiteX701" fmla="*/ 929121 w 1452847"/>
                              <a:gd name="connsiteY701" fmla="*/ 353706 h 1534562"/>
                              <a:gd name="connsiteX702" fmla="*/ 929121 w 1452847"/>
                              <a:gd name="connsiteY702" fmla="*/ 353706 h 1534562"/>
                              <a:gd name="connsiteX703" fmla="*/ 929121 w 1452847"/>
                              <a:gd name="connsiteY703" fmla="*/ 353706 h 1534562"/>
                              <a:gd name="connsiteX704" fmla="*/ 942109 w 1452847"/>
                              <a:gd name="connsiteY704" fmla="*/ 352839 h 1534562"/>
                              <a:gd name="connsiteX705" fmla="*/ 933450 w 1452847"/>
                              <a:gd name="connsiteY705" fmla="*/ 353706 h 1534562"/>
                              <a:gd name="connsiteX706" fmla="*/ 942109 w 1452847"/>
                              <a:gd name="connsiteY706" fmla="*/ 352839 h 1534562"/>
                              <a:gd name="connsiteX707" fmla="*/ 472786 w 1452847"/>
                              <a:gd name="connsiteY707" fmla="*/ 425576 h 1534562"/>
                              <a:gd name="connsiteX708" fmla="*/ 224270 w 1452847"/>
                              <a:gd name="connsiteY708" fmla="*/ 422978 h 1534562"/>
                              <a:gd name="connsiteX709" fmla="*/ 208684 w 1452847"/>
                              <a:gd name="connsiteY709" fmla="*/ 435101 h 1534562"/>
                              <a:gd name="connsiteX710" fmla="*/ 208684 w 1452847"/>
                              <a:gd name="connsiteY710" fmla="*/ 435101 h 1534562"/>
                              <a:gd name="connsiteX711" fmla="*/ 235527 w 1452847"/>
                              <a:gd name="connsiteY711" fmla="*/ 436833 h 1534562"/>
                              <a:gd name="connsiteX712" fmla="*/ 334241 w 1452847"/>
                              <a:gd name="connsiteY712" fmla="*/ 433369 h 1534562"/>
                              <a:gd name="connsiteX713" fmla="*/ 432089 w 1452847"/>
                              <a:gd name="connsiteY713" fmla="*/ 435967 h 1534562"/>
                              <a:gd name="connsiteX714" fmla="*/ 472786 w 1452847"/>
                              <a:gd name="connsiteY714" fmla="*/ 425576 h 1534562"/>
                              <a:gd name="connsiteX715" fmla="*/ 522143 w 1452847"/>
                              <a:gd name="connsiteY715" fmla="*/ 1326121 h 1534562"/>
                              <a:gd name="connsiteX716" fmla="*/ 560243 w 1452847"/>
                              <a:gd name="connsiteY716" fmla="*/ 1322658 h 1534562"/>
                              <a:gd name="connsiteX717" fmla="*/ 646834 w 1452847"/>
                              <a:gd name="connsiteY717" fmla="*/ 1326987 h 1534562"/>
                              <a:gd name="connsiteX718" fmla="*/ 652896 w 1452847"/>
                              <a:gd name="connsiteY718" fmla="*/ 1312267 h 1534562"/>
                              <a:gd name="connsiteX719" fmla="*/ 602673 w 1452847"/>
                              <a:gd name="connsiteY719" fmla="*/ 1309669 h 1534562"/>
                              <a:gd name="connsiteX720" fmla="*/ 513484 w 1452847"/>
                              <a:gd name="connsiteY720" fmla="*/ 1309669 h 1534562"/>
                              <a:gd name="connsiteX721" fmla="*/ 513484 w 1452847"/>
                              <a:gd name="connsiteY721" fmla="*/ 1309669 h 1534562"/>
                              <a:gd name="connsiteX722" fmla="*/ 513484 w 1452847"/>
                              <a:gd name="connsiteY722" fmla="*/ 1309669 h 1534562"/>
                              <a:gd name="connsiteX723" fmla="*/ 522143 w 1452847"/>
                              <a:gd name="connsiteY723" fmla="*/ 1326121 h 1534562"/>
                              <a:gd name="connsiteX724" fmla="*/ 890155 w 1452847"/>
                              <a:gd name="connsiteY724" fmla="*/ 1091460 h 1534562"/>
                              <a:gd name="connsiteX725" fmla="*/ 890155 w 1452847"/>
                              <a:gd name="connsiteY725" fmla="*/ 1091460 h 1534562"/>
                              <a:gd name="connsiteX726" fmla="*/ 884959 w 1452847"/>
                              <a:gd name="connsiteY726" fmla="*/ 1075873 h 1534562"/>
                              <a:gd name="connsiteX727" fmla="*/ 850323 w 1452847"/>
                              <a:gd name="connsiteY727" fmla="*/ 1077605 h 1534562"/>
                              <a:gd name="connsiteX728" fmla="*/ 778452 w 1452847"/>
                              <a:gd name="connsiteY728" fmla="*/ 1078472 h 1534562"/>
                              <a:gd name="connsiteX729" fmla="*/ 655493 w 1452847"/>
                              <a:gd name="connsiteY729" fmla="*/ 1074142 h 1534562"/>
                              <a:gd name="connsiteX730" fmla="*/ 890155 w 1452847"/>
                              <a:gd name="connsiteY730" fmla="*/ 1091460 h 1534562"/>
                              <a:gd name="connsiteX731" fmla="*/ 651164 w 1452847"/>
                              <a:gd name="connsiteY731" fmla="*/ 1010065 h 1534562"/>
                              <a:gd name="connsiteX732" fmla="*/ 580159 w 1452847"/>
                              <a:gd name="connsiteY732" fmla="*/ 1006601 h 1534562"/>
                              <a:gd name="connsiteX733" fmla="*/ 439016 w 1452847"/>
                              <a:gd name="connsiteY733" fmla="*/ 1005735 h 1534562"/>
                              <a:gd name="connsiteX734" fmla="*/ 439016 w 1452847"/>
                              <a:gd name="connsiteY734" fmla="*/ 1021321 h 1534562"/>
                              <a:gd name="connsiteX735" fmla="*/ 510020 w 1452847"/>
                              <a:gd name="connsiteY735" fmla="*/ 1016992 h 1534562"/>
                              <a:gd name="connsiteX736" fmla="*/ 644236 w 1452847"/>
                              <a:gd name="connsiteY736" fmla="*/ 1022187 h 1534562"/>
                              <a:gd name="connsiteX737" fmla="*/ 651164 w 1452847"/>
                              <a:gd name="connsiteY737" fmla="*/ 1010065 h 1534562"/>
                              <a:gd name="connsiteX738" fmla="*/ 513484 w 1452847"/>
                              <a:gd name="connsiteY738" fmla="*/ 1309669 h 1534562"/>
                              <a:gd name="connsiteX739" fmla="*/ 513484 w 1452847"/>
                              <a:gd name="connsiteY739" fmla="*/ 1309669 h 1534562"/>
                              <a:gd name="connsiteX740" fmla="*/ 513484 w 1452847"/>
                              <a:gd name="connsiteY740" fmla="*/ 1309669 h 1534562"/>
                              <a:gd name="connsiteX741" fmla="*/ 438150 w 1452847"/>
                              <a:gd name="connsiteY741" fmla="*/ 900960 h 1534562"/>
                              <a:gd name="connsiteX742" fmla="*/ 438150 w 1452847"/>
                              <a:gd name="connsiteY742" fmla="*/ 900960 h 1534562"/>
                              <a:gd name="connsiteX743" fmla="*/ 520411 w 1452847"/>
                              <a:gd name="connsiteY743" fmla="*/ 915680 h 1534562"/>
                              <a:gd name="connsiteX744" fmla="*/ 581891 w 1452847"/>
                              <a:gd name="connsiteY744" fmla="*/ 918278 h 1534562"/>
                              <a:gd name="connsiteX745" fmla="*/ 627784 w 1452847"/>
                              <a:gd name="connsiteY745" fmla="*/ 919144 h 1534562"/>
                              <a:gd name="connsiteX746" fmla="*/ 545523 w 1452847"/>
                              <a:gd name="connsiteY746" fmla="*/ 905290 h 1534562"/>
                              <a:gd name="connsiteX747" fmla="*/ 484909 w 1452847"/>
                              <a:gd name="connsiteY747" fmla="*/ 901826 h 1534562"/>
                              <a:gd name="connsiteX748" fmla="*/ 438150 w 1452847"/>
                              <a:gd name="connsiteY748" fmla="*/ 900960 h 1534562"/>
                              <a:gd name="connsiteX749" fmla="*/ 438150 w 1452847"/>
                              <a:gd name="connsiteY749" fmla="*/ 900960 h 1534562"/>
                              <a:gd name="connsiteX750" fmla="*/ 433820 w 1452847"/>
                              <a:gd name="connsiteY750" fmla="*/ 1040371 h 1534562"/>
                              <a:gd name="connsiteX751" fmla="*/ 433820 w 1452847"/>
                              <a:gd name="connsiteY751" fmla="*/ 1040371 h 1534562"/>
                              <a:gd name="connsiteX752" fmla="*/ 507423 w 1452847"/>
                              <a:gd name="connsiteY752" fmla="*/ 1049896 h 1534562"/>
                              <a:gd name="connsiteX753" fmla="*/ 569768 w 1452847"/>
                              <a:gd name="connsiteY753" fmla="*/ 1052494 h 1534562"/>
                              <a:gd name="connsiteX754" fmla="*/ 609600 w 1452847"/>
                              <a:gd name="connsiteY754" fmla="*/ 1049030 h 1534562"/>
                              <a:gd name="connsiteX755" fmla="*/ 555048 w 1452847"/>
                              <a:gd name="connsiteY755" fmla="*/ 1038639 h 1534562"/>
                              <a:gd name="connsiteX756" fmla="*/ 477982 w 1452847"/>
                              <a:gd name="connsiteY756" fmla="*/ 1039506 h 1534562"/>
                              <a:gd name="connsiteX757" fmla="*/ 433820 w 1452847"/>
                              <a:gd name="connsiteY757" fmla="*/ 1040371 h 1534562"/>
                              <a:gd name="connsiteX758" fmla="*/ 433820 w 1452847"/>
                              <a:gd name="connsiteY758" fmla="*/ 1040371 h 1534562"/>
                              <a:gd name="connsiteX759" fmla="*/ 876300 w 1452847"/>
                              <a:gd name="connsiteY759" fmla="*/ 1243860 h 1534562"/>
                              <a:gd name="connsiteX760" fmla="*/ 812223 w 1452847"/>
                              <a:gd name="connsiteY760" fmla="*/ 1248190 h 1534562"/>
                              <a:gd name="connsiteX761" fmla="*/ 685800 w 1452847"/>
                              <a:gd name="connsiteY761" fmla="*/ 1242128 h 1534562"/>
                              <a:gd name="connsiteX762" fmla="*/ 677141 w 1452847"/>
                              <a:gd name="connsiteY762" fmla="*/ 1259446 h 1534562"/>
                              <a:gd name="connsiteX763" fmla="*/ 745548 w 1452847"/>
                              <a:gd name="connsiteY763" fmla="*/ 1261178 h 1534562"/>
                              <a:gd name="connsiteX764" fmla="*/ 820882 w 1452847"/>
                              <a:gd name="connsiteY764" fmla="*/ 1261178 h 1534562"/>
                              <a:gd name="connsiteX765" fmla="*/ 882361 w 1452847"/>
                              <a:gd name="connsiteY765" fmla="*/ 1261178 h 1534562"/>
                              <a:gd name="connsiteX766" fmla="*/ 876300 w 1452847"/>
                              <a:gd name="connsiteY766" fmla="*/ 1243860 h 1534562"/>
                              <a:gd name="connsiteX767" fmla="*/ 873702 w 1452847"/>
                              <a:gd name="connsiteY767" fmla="*/ 1294083 h 1534562"/>
                              <a:gd name="connsiteX768" fmla="*/ 873702 w 1452847"/>
                              <a:gd name="connsiteY768" fmla="*/ 1294083 h 1534562"/>
                              <a:gd name="connsiteX769" fmla="*/ 828675 w 1452847"/>
                              <a:gd name="connsiteY769" fmla="*/ 1281094 h 1534562"/>
                              <a:gd name="connsiteX770" fmla="*/ 690996 w 1452847"/>
                              <a:gd name="connsiteY770" fmla="*/ 1271569 h 1534562"/>
                              <a:gd name="connsiteX771" fmla="*/ 673677 w 1452847"/>
                              <a:gd name="connsiteY771" fmla="*/ 1287155 h 1534562"/>
                              <a:gd name="connsiteX772" fmla="*/ 741218 w 1452847"/>
                              <a:gd name="connsiteY772" fmla="*/ 1288887 h 1534562"/>
                              <a:gd name="connsiteX773" fmla="*/ 820882 w 1452847"/>
                              <a:gd name="connsiteY773" fmla="*/ 1295815 h 1534562"/>
                              <a:gd name="connsiteX774" fmla="*/ 873702 w 1452847"/>
                              <a:gd name="connsiteY774" fmla="*/ 1294083 h 1534562"/>
                              <a:gd name="connsiteX775" fmla="*/ 873702 w 1452847"/>
                              <a:gd name="connsiteY775" fmla="*/ 1294083 h 1534562"/>
                              <a:gd name="connsiteX776" fmla="*/ 690996 w 1452847"/>
                              <a:gd name="connsiteY776" fmla="*/ 1226542 h 1534562"/>
                              <a:gd name="connsiteX777" fmla="*/ 851189 w 1452847"/>
                              <a:gd name="connsiteY777" fmla="*/ 1225676 h 1534562"/>
                              <a:gd name="connsiteX778" fmla="*/ 882361 w 1452847"/>
                              <a:gd name="connsiteY778" fmla="*/ 1221347 h 1534562"/>
                              <a:gd name="connsiteX779" fmla="*/ 864177 w 1452847"/>
                              <a:gd name="connsiteY779" fmla="*/ 1210956 h 1534562"/>
                              <a:gd name="connsiteX780" fmla="*/ 743816 w 1452847"/>
                              <a:gd name="connsiteY780" fmla="*/ 1217883 h 1534562"/>
                              <a:gd name="connsiteX781" fmla="*/ 683202 w 1452847"/>
                              <a:gd name="connsiteY781" fmla="*/ 1209224 h 1534562"/>
                              <a:gd name="connsiteX782" fmla="*/ 665018 w 1452847"/>
                              <a:gd name="connsiteY782" fmla="*/ 1216151 h 1534562"/>
                              <a:gd name="connsiteX783" fmla="*/ 690996 w 1452847"/>
                              <a:gd name="connsiteY783" fmla="*/ 1226542 h 1534562"/>
                              <a:gd name="connsiteX784" fmla="*/ 512618 w 1452847"/>
                              <a:gd name="connsiteY784" fmla="*/ 1310535 h 1534562"/>
                              <a:gd name="connsiteX785" fmla="*/ 512618 w 1452847"/>
                              <a:gd name="connsiteY785" fmla="*/ 1310535 h 1534562"/>
                              <a:gd name="connsiteX786" fmla="*/ 512618 w 1452847"/>
                              <a:gd name="connsiteY786" fmla="*/ 1310535 h 1534562"/>
                              <a:gd name="connsiteX787" fmla="*/ 512618 w 1452847"/>
                              <a:gd name="connsiteY787" fmla="*/ 1310535 h 1534562"/>
                              <a:gd name="connsiteX788" fmla="*/ 350693 w 1452847"/>
                              <a:gd name="connsiteY788" fmla="*/ 712192 h 1534562"/>
                              <a:gd name="connsiteX789" fmla="*/ 335973 w 1452847"/>
                              <a:gd name="connsiteY789" fmla="*/ 713058 h 1534562"/>
                              <a:gd name="connsiteX790" fmla="*/ 350693 w 1452847"/>
                              <a:gd name="connsiteY790" fmla="*/ 712192 h 1534562"/>
                              <a:gd name="connsiteX791" fmla="*/ 350693 w 1452847"/>
                              <a:gd name="connsiteY791" fmla="*/ 712192 h 1534562"/>
                              <a:gd name="connsiteX792" fmla="*/ 1313584 w 1452847"/>
                              <a:gd name="connsiteY792" fmla="*/ 1049030 h 1534562"/>
                              <a:gd name="connsiteX793" fmla="*/ 1372466 w 1452847"/>
                              <a:gd name="connsiteY793" fmla="*/ 1049030 h 1534562"/>
                              <a:gd name="connsiteX794" fmla="*/ 1431348 w 1452847"/>
                              <a:gd name="connsiteY794" fmla="*/ 1048165 h 1534562"/>
                              <a:gd name="connsiteX795" fmla="*/ 1417493 w 1452847"/>
                              <a:gd name="connsiteY795" fmla="*/ 1034310 h 1534562"/>
                              <a:gd name="connsiteX796" fmla="*/ 1359477 w 1452847"/>
                              <a:gd name="connsiteY796" fmla="*/ 1034310 h 1534562"/>
                              <a:gd name="connsiteX797" fmla="*/ 1229591 w 1452847"/>
                              <a:gd name="connsiteY797" fmla="*/ 1031712 h 1534562"/>
                              <a:gd name="connsiteX798" fmla="*/ 1206211 w 1452847"/>
                              <a:gd name="connsiteY798" fmla="*/ 1045567 h 1534562"/>
                              <a:gd name="connsiteX799" fmla="*/ 1188027 w 1452847"/>
                              <a:gd name="connsiteY799" fmla="*/ 1056824 h 1534562"/>
                              <a:gd name="connsiteX800" fmla="*/ 1239982 w 1452847"/>
                              <a:gd name="connsiteY800" fmla="*/ 1068946 h 1534562"/>
                              <a:gd name="connsiteX801" fmla="*/ 1314450 w 1452847"/>
                              <a:gd name="connsiteY801" fmla="*/ 1071544 h 1534562"/>
                              <a:gd name="connsiteX802" fmla="*/ 1402773 w 1452847"/>
                              <a:gd name="connsiteY802" fmla="*/ 1072410 h 1534562"/>
                              <a:gd name="connsiteX803" fmla="*/ 1402773 w 1452847"/>
                              <a:gd name="connsiteY803" fmla="*/ 1072410 h 1534562"/>
                              <a:gd name="connsiteX804" fmla="*/ 1388052 w 1452847"/>
                              <a:gd name="connsiteY804" fmla="*/ 1059421 h 1534562"/>
                              <a:gd name="connsiteX805" fmla="*/ 1317914 w 1452847"/>
                              <a:gd name="connsiteY805" fmla="*/ 1058555 h 1534562"/>
                              <a:gd name="connsiteX806" fmla="*/ 1251239 w 1452847"/>
                              <a:gd name="connsiteY806" fmla="*/ 1053360 h 1534562"/>
                              <a:gd name="connsiteX807" fmla="*/ 1209675 w 1452847"/>
                              <a:gd name="connsiteY807" fmla="*/ 1049896 h 1534562"/>
                              <a:gd name="connsiteX808" fmla="*/ 1313584 w 1452847"/>
                              <a:gd name="connsiteY808" fmla="*/ 1049030 h 1534562"/>
                              <a:gd name="connsiteX809" fmla="*/ 355889 w 1452847"/>
                              <a:gd name="connsiteY809" fmla="*/ 679287 h 1534562"/>
                              <a:gd name="connsiteX810" fmla="*/ 271030 w 1452847"/>
                              <a:gd name="connsiteY810" fmla="*/ 674958 h 1534562"/>
                              <a:gd name="connsiteX811" fmla="*/ 198293 w 1452847"/>
                              <a:gd name="connsiteY811" fmla="*/ 676690 h 1534562"/>
                              <a:gd name="connsiteX812" fmla="*/ 185305 w 1452847"/>
                              <a:gd name="connsiteY812" fmla="*/ 685349 h 1534562"/>
                              <a:gd name="connsiteX813" fmla="*/ 214745 w 1452847"/>
                              <a:gd name="connsiteY813" fmla="*/ 687081 h 1534562"/>
                              <a:gd name="connsiteX814" fmla="*/ 302202 w 1452847"/>
                              <a:gd name="connsiteY814" fmla="*/ 687081 h 1534562"/>
                              <a:gd name="connsiteX815" fmla="*/ 390525 w 1452847"/>
                              <a:gd name="connsiteY815" fmla="*/ 692276 h 1534562"/>
                              <a:gd name="connsiteX816" fmla="*/ 459798 w 1452847"/>
                              <a:gd name="connsiteY816" fmla="*/ 689678 h 1534562"/>
                              <a:gd name="connsiteX817" fmla="*/ 355889 w 1452847"/>
                              <a:gd name="connsiteY817" fmla="*/ 679287 h 1534562"/>
                              <a:gd name="connsiteX818" fmla="*/ 231198 w 1452847"/>
                              <a:gd name="connsiteY818" fmla="*/ 603087 h 1534562"/>
                              <a:gd name="connsiteX819" fmla="*/ 192232 w 1452847"/>
                              <a:gd name="connsiteY819" fmla="*/ 604819 h 1534562"/>
                              <a:gd name="connsiteX820" fmla="*/ 205220 w 1452847"/>
                              <a:gd name="connsiteY820" fmla="*/ 620405 h 1534562"/>
                              <a:gd name="connsiteX821" fmla="*/ 342034 w 1452847"/>
                              <a:gd name="connsiteY821" fmla="*/ 611746 h 1534562"/>
                              <a:gd name="connsiteX822" fmla="*/ 426027 w 1452847"/>
                              <a:gd name="connsiteY822" fmla="*/ 616076 h 1534562"/>
                              <a:gd name="connsiteX823" fmla="*/ 428625 w 1452847"/>
                              <a:gd name="connsiteY823" fmla="*/ 604819 h 1534562"/>
                              <a:gd name="connsiteX824" fmla="*/ 231198 w 1452847"/>
                              <a:gd name="connsiteY824" fmla="*/ 603087 h 1534562"/>
                              <a:gd name="connsiteX825" fmla="*/ 251980 w 1452847"/>
                              <a:gd name="connsiteY825" fmla="*/ 603087 h 1534562"/>
                              <a:gd name="connsiteX826" fmla="*/ 231198 w 1452847"/>
                              <a:gd name="connsiteY826" fmla="*/ 603087 h 1534562"/>
                              <a:gd name="connsiteX827" fmla="*/ 192232 w 1452847"/>
                              <a:gd name="connsiteY827" fmla="*/ 731242 h 1534562"/>
                              <a:gd name="connsiteX828" fmla="*/ 261505 w 1452847"/>
                              <a:gd name="connsiteY828" fmla="*/ 727778 h 1534562"/>
                              <a:gd name="connsiteX829" fmla="*/ 394855 w 1452847"/>
                              <a:gd name="connsiteY829" fmla="*/ 726046 h 1534562"/>
                              <a:gd name="connsiteX830" fmla="*/ 393123 w 1452847"/>
                              <a:gd name="connsiteY830" fmla="*/ 708728 h 1534562"/>
                              <a:gd name="connsiteX831" fmla="*/ 350693 w 1452847"/>
                              <a:gd name="connsiteY831" fmla="*/ 712192 h 1534562"/>
                              <a:gd name="connsiteX832" fmla="*/ 350693 w 1452847"/>
                              <a:gd name="connsiteY832" fmla="*/ 712192 h 1534562"/>
                              <a:gd name="connsiteX833" fmla="*/ 335973 w 1452847"/>
                              <a:gd name="connsiteY833" fmla="*/ 713058 h 1534562"/>
                              <a:gd name="connsiteX834" fmla="*/ 211282 w 1452847"/>
                              <a:gd name="connsiteY834" fmla="*/ 717387 h 1534562"/>
                              <a:gd name="connsiteX835" fmla="*/ 192232 w 1452847"/>
                              <a:gd name="connsiteY835" fmla="*/ 731242 h 1534562"/>
                              <a:gd name="connsiteX836" fmla="*/ 898814 w 1452847"/>
                              <a:gd name="connsiteY836" fmla="*/ 1191905 h 1534562"/>
                              <a:gd name="connsiteX837" fmla="*/ 896216 w 1452847"/>
                              <a:gd name="connsiteY837" fmla="*/ 1192771 h 1534562"/>
                              <a:gd name="connsiteX838" fmla="*/ 898814 w 1452847"/>
                              <a:gd name="connsiteY838" fmla="*/ 1191905 h 1534562"/>
                              <a:gd name="connsiteX839" fmla="*/ 251980 w 1452847"/>
                              <a:gd name="connsiteY839" fmla="*/ 603087 h 1534562"/>
                              <a:gd name="connsiteX840" fmla="*/ 257175 w 1452847"/>
                              <a:gd name="connsiteY840" fmla="*/ 603087 h 1534562"/>
                              <a:gd name="connsiteX841" fmla="*/ 251980 w 1452847"/>
                              <a:gd name="connsiteY841" fmla="*/ 603087 h 1534562"/>
                              <a:gd name="connsiteX842" fmla="*/ 891021 w 1452847"/>
                              <a:gd name="connsiteY842" fmla="*/ 1177185 h 1534562"/>
                              <a:gd name="connsiteX843" fmla="*/ 856384 w 1452847"/>
                              <a:gd name="connsiteY843" fmla="*/ 1178917 h 1534562"/>
                              <a:gd name="connsiteX844" fmla="*/ 784514 w 1452847"/>
                              <a:gd name="connsiteY844" fmla="*/ 1179783 h 1534562"/>
                              <a:gd name="connsiteX845" fmla="*/ 660689 w 1452847"/>
                              <a:gd name="connsiteY845" fmla="*/ 1175453 h 1534562"/>
                              <a:gd name="connsiteX846" fmla="*/ 895350 w 1452847"/>
                              <a:gd name="connsiteY846" fmla="*/ 1192771 h 1534562"/>
                              <a:gd name="connsiteX847" fmla="*/ 891021 w 1452847"/>
                              <a:gd name="connsiteY847" fmla="*/ 1177185 h 1534562"/>
                              <a:gd name="connsiteX848" fmla="*/ 878032 w 1452847"/>
                              <a:gd name="connsiteY848" fmla="*/ 1146012 h 1534562"/>
                              <a:gd name="connsiteX849" fmla="*/ 798368 w 1452847"/>
                              <a:gd name="connsiteY849" fmla="*/ 1145146 h 1534562"/>
                              <a:gd name="connsiteX850" fmla="*/ 673677 w 1452847"/>
                              <a:gd name="connsiteY850" fmla="*/ 1139085 h 1534562"/>
                              <a:gd name="connsiteX851" fmla="*/ 677141 w 1452847"/>
                              <a:gd name="connsiteY851" fmla="*/ 1149476 h 1534562"/>
                              <a:gd name="connsiteX852" fmla="*/ 745548 w 1452847"/>
                              <a:gd name="connsiteY852" fmla="*/ 1152940 h 1534562"/>
                              <a:gd name="connsiteX853" fmla="*/ 834736 w 1452847"/>
                              <a:gd name="connsiteY853" fmla="*/ 1156403 h 1534562"/>
                              <a:gd name="connsiteX854" fmla="*/ 904875 w 1452847"/>
                              <a:gd name="connsiteY854" fmla="*/ 1158135 h 1534562"/>
                              <a:gd name="connsiteX855" fmla="*/ 904875 w 1452847"/>
                              <a:gd name="connsiteY855" fmla="*/ 1158135 h 1534562"/>
                              <a:gd name="connsiteX856" fmla="*/ 904875 w 1452847"/>
                              <a:gd name="connsiteY856" fmla="*/ 1158135 h 1534562"/>
                              <a:gd name="connsiteX857" fmla="*/ 878032 w 1452847"/>
                              <a:gd name="connsiteY857" fmla="*/ 1146012 h 1534562"/>
                              <a:gd name="connsiteX858" fmla="*/ 1181966 w 1452847"/>
                              <a:gd name="connsiteY858" fmla="*/ 1271569 h 1534562"/>
                              <a:gd name="connsiteX859" fmla="*/ 1181966 w 1452847"/>
                              <a:gd name="connsiteY859" fmla="*/ 1271569 h 1534562"/>
                              <a:gd name="connsiteX860" fmla="*/ 1126548 w 1452847"/>
                              <a:gd name="connsiteY860" fmla="*/ 1257714 h 1534562"/>
                              <a:gd name="connsiteX861" fmla="*/ 949902 w 1452847"/>
                              <a:gd name="connsiteY861" fmla="*/ 1249055 h 1534562"/>
                              <a:gd name="connsiteX862" fmla="*/ 929121 w 1452847"/>
                              <a:gd name="connsiteY862" fmla="*/ 1254251 h 1534562"/>
                              <a:gd name="connsiteX863" fmla="*/ 950768 w 1452847"/>
                              <a:gd name="connsiteY863" fmla="*/ 1262910 h 1534562"/>
                              <a:gd name="connsiteX864" fmla="*/ 1045152 w 1452847"/>
                              <a:gd name="connsiteY864" fmla="*/ 1267240 h 1534562"/>
                              <a:gd name="connsiteX865" fmla="*/ 1132609 w 1452847"/>
                              <a:gd name="connsiteY865" fmla="*/ 1271569 h 1534562"/>
                              <a:gd name="connsiteX866" fmla="*/ 1181966 w 1452847"/>
                              <a:gd name="connsiteY866" fmla="*/ 1271569 h 1534562"/>
                              <a:gd name="connsiteX867" fmla="*/ 1181966 w 1452847"/>
                              <a:gd name="connsiteY867" fmla="*/ 1271569 h 1534562"/>
                              <a:gd name="connsiteX868" fmla="*/ 1033030 w 1452847"/>
                              <a:gd name="connsiteY868" fmla="*/ 702667 h 1534562"/>
                              <a:gd name="connsiteX869" fmla="*/ 1048616 w 1452847"/>
                              <a:gd name="connsiteY869" fmla="*/ 701801 h 1534562"/>
                              <a:gd name="connsiteX870" fmla="*/ 1033030 w 1452847"/>
                              <a:gd name="connsiteY870" fmla="*/ 702667 h 1534562"/>
                              <a:gd name="connsiteX871" fmla="*/ 1033030 w 1452847"/>
                              <a:gd name="connsiteY871" fmla="*/ 702667 h 1534562"/>
                              <a:gd name="connsiteX872" fmla="*/ 1185430 w 1452847"/>
                              <a:gd name="connsiteY872" fmla="*/ 734706 h 1534562"/>
                              <a:gd name="connsiteX873" fmla="*/ 1185430 w 1452847"/>
                              <a:gd name="connsiteY873" fmla="*/ 734706 h 1534562"/>
                              <a:gd name="connsiteX874" fmla="*/ 1182832 w 1452847"/>
                              <a:gd name="connsiteY874" fmla="*/ 735571 h 1534562"/>
                              <a:gd name="connsiteX875" fmla="*/ 1185430 w 1452847"/>
                              <a:gd name="connsiteY875" fmla="*/ 734706 h 1534562"/>
                              <a:gd name="connsiteX876" fmla="*/ 1182832 w 1452847"/>
                              <a:gd name="connsiteY876" fmla="*/ 735571 h 1534562"/>
                              <a:gd name="connsiteX877" fmla="*/ 1182832 w 1452847"/>
                              <a:gd name="connsiteY877" fmla="*/ 735571 h 1534562"/>
                              <a:gd name="connsiteX878" fmla="*/ 1182832 w 1452847"/>
                              <a:gd name="connsiteY878" fmla="*/ 735571 h 1534562"/>
                              <a:gd name="connsiteX879" fmla="*/ 1027834 w 1452847"/>
                              <a:gd name="connsiteY879" fmla="*/ 732974 h 1534562"/>
                              <a:gd name="connsiteX880" fmla="*/ 1112693 w 1452847"/>
                              <a:gd name="connsiteY880" fmla="*/ 737303 h 1534562"/>
                              <a:gd name="connsiteX881" fmla="*/ 1185430 w 1452847"/>
                              <a:gd name="connsiteY881" fmla="*/ 735571 h 1534562"/>
                              <a:gd name="connsiteX882" fmla="*/ 1185430 w 1452847"/>
                              <a:gd name="connsiteY882" fmla="*/ 735571 h 1534562"/>
                              <a:gd name="connsiteX883" fmla="*/ 1185430 w 1452847"/>
                              <a:gd name="connsiteY883" fmla="*/ 735571 h 1534562"/>
                              <a:gd name="connsiteX884" fmla="*/ 1198418 w 1452847"/>
                              <a:gd name="connsiteY884" fmla="*/ 726912 h 1534562"/>
                              <a:gd name="connsiteX885" fmla="*/ 1168977 w 1452847"/>
                              <a:gd name="connsiteY885" fmla="*/ 725180 h 1534562"/>
                              <a:gd name="connsiteX886" fmla="*/ 1081521 w 1452847"/>
                              <a:gd name="connsiteY886" fmla="*/ 725180 h 1534562"/>
                              <a:gd name="connsiteX887" fmla="*/ 993198 w 1452847"/>
                              <a:gd name="connsiteY887" fmla="*/ 719985 h 1534562"/>
                              <a:gd name="connsiteX888" fmla="*/ 923925 w 1452847"/>
                              <a:gd name="connsiteY888" fmla="*/ 722583 h 1534562"/>
                              <a:gd name="connsiteX889" fmla="*/ 1027834 w 1452847"/>
                              <a:gd name="connsiteY889" fmla="*/ 732974 h 1534562"/>
                              <a:gd name="connsiteX890" fmla="*/ 501361 w 1452847"/>
                              <a:gd name="connsiteY890" fmla="*/ 159742 h 1534562"/>
                              <a:gd name="connsiteX891" fmla="*/ 501361 w 1452847"/>
                              <a:gd name="connsiteY891" fmla="*/ 159742 h 1534562"/>
                              <a:gd name="connsiteX892" fmla="*/ 501361 w 1452847"/>
                              <a:gd name="connsiteY892" fmla="*/ 159742 h 1534562"/>
                              <a:gd name="connsiteX893" fmla="*/ 479714 w 1452847"/>
                              <a:gd name="connsiteY893" fmla="*/ 261053 h 1534562"/>
                              <a:gd name="connsiteX894" fmla="*/ 479714 w 1452847"/>
                              <a:gd name="connsiteY894" fmla="*/ 261053 h 1534562"/>
                              <a:gd name="connsiteX895" fmla="*/ 505691 w 1452847"/>
                              <a:gd name="connsiteY895" fmla="*/ 273176 h 1534562"/>
                              <a:gd name="connsiteX896" fmla="*/ 585355 w 1452847"/>
                              <a:gd name="connsiteY896" fmla="*/ 274042 h 1534562"/>
                              <a:gd name="connsiteX897" fmla="*/ 710046 w 1452847"/>
                              <a:gd name="connsiteY897" fmla="*/ 280103 h 1534562"/>
                              <a:gd name="connsiteX898" fmla="*/ 706582 w 1452847"/>
                              <a:gd name="connsiteY898" fmla="*/ 269712 h 1534562"/>
                              <a:gd name="connsiteX899" fmla="*/ 638175 w 1452847"/>
                              <a:gd name="connsiteY899" fmla="*/ 266248 h 1534562"/>
                              <a:gd name="connsiteX900" fmla="*/ 548986 w 1452847"/>
                              <a:gd name="connsiteY900" fmla="*/ 262785 h 1534562"/>
                              <a:gd name="connsiteX901" fmla="*/ 479714 w 1452847"/>
                              <a:gd name="connsiteY901" fmla="*/ 261053 h 1534562"/>
                              <a:gd name="connsiteX902" fmla="*/ 479714 w 1452847"/>
                              <a:gd name="connsiteY902" fmla="*/ 261053 h 1534562"/>
                              <a:gd name="connsiteX903" fmla="*/ 698789 w 1452847"/>
                              <a:gd name="connsiteY903" fmla="*/ 670628 h 1534562"/>
                              <a:gd name="connsiteX904" fmla="*/ 770659 w 1452847"/>
                              <a:gd name="connsiteY904" fmla="*/ 677555 h 1534562"/>
                              <a:gd name="connsiteX905" fmla="*/ 923059 w 1452847"/>
                              <a:gd name="connsiteY905" fmla="*/ 686214 h 1534562"/>
                              <a:gd name="connsiteX906" fmla="*/ 923059 w 1452847"/>
                              <a:gd name="connsiteY906" fmla="*/ 686214 h 1534562"/>
                              <a:gd name="connsiteX907" fmla="*/ 923059 w 1452847"/>
                              <a:gd name="connsiteY907" fmla="*/ 686214 h 1534562"/>
                              <a:gd name="connsiteX908" fmla="*/ 923925 w 1452847"/>
                              <a:gd name="connsiteY908" fmla="*/ 674958 h 1534562"/>
                              <a:gd name="connsiteX909" fmla="*/ 879764 w 1452847"/>
                              <a:gd name="connsiteY909" fmla="*/ 673226 h 1534562"/>
                              <a:gd name="connsiteX910" fmla="*/ 790575 w 1452847"/>
                              <a:gd name="connsiteY910" fmla="*/ 668896 h 1534562"/>
                              <a:gd name="connsiteX911" fmla="*/ 698789 w 1452847"/>
                              <a:gd name="connsiteY911" fmla="*/ 670628 h 1534562"/>
                              <a:gd name="connsiteX912" fmla="*/ 1185430 w 1452847"/>
                              <a:gd name="connsiteY912" fmla="*/ 734706 h 1534562"/>
                              <a:gd name="connsiteX913" fmla="*/ 1185430 w 1452847"/>
                              <a:gd name="connsiteY913" fmla="*/ 734706 h 1534562"/>
                              <a:gd name="connsiteX914" fmla="*/ 1185430 w 1452847"/>
                              <a:gd name="connsiteY914" fmla="*/ 734706 h 1534562"/>
                              <a:gd name="connsiteX915" fmla="*/ 891886 w 1452847"/>
                              <a:gd name="connsiteY915" fmla="*/ 533815 h 1534562"/>
                              <a:gd name="connsiteX916" fmla="*/ 770659 w 1452847"/>
                              <a:gd name="connsiteY916" fmla="*/ 539010 h 1534562"/>
                              <a:gd name="connsiteX917" fmla="*/ 729961 w 1452847"/>
                              <a:gd name="connsiteY917" fmla="*/ 532949 h 1534562"/>
                              <a:gd name="connsiteX918" fmla="*/ 746414 w 1452847"/>
                              <a:gd name="connsiteY918" fmla="*/ 550267 h 1534562"/>
                              <a:gd name="connsiteX919" fmla="*/ 746414 w 1452847"/>
                              <a:gd name="connsiteY919" fmla="*/ 550267 h 1534562"/>
                              <a:gd name="connsiteX920" fmla="*/ 851189 w 1452847"/>
                              <a:gd name="connsiteY920" fmla="*/ 549401 h 1534562"/>
                              <a:gd name="connsiteX921" fmla="*/ 911802 w 1452847"/>
                              <a:gd name="connsiteY921" fmla="*/ 545937 h 1534562"/>
                              <a:gd name="connsiteX922" fmla="*/ 891886 w 1452847"/>
                              <a:gd name="connsiteY922" fmla="*/ 533815 h 1534562"/>
                              <a:gd name="connsiteX923" fmla="*/ 752475 w 1452847"/>
                              <a:gd name="connsiteY923" fmla="*/ 650712 h 1534562"/>
                              <a:gd name="connsiteX924" fmla="*/ 835602 w 1452847"/>
                              <a:gd name="connsiteY924" fmla="*/ 651578 h 1534562"/>
                              <a:gd name="connsiteX925" fmla="*/ 898814 w 1452847"/>
                              <a:gd name="connsiteY925" fmla="*/ 651578 h 1534562"/>
                              <a:gd name="connsiteX926" fmla="*/ 898814 w 1452847"/>
                              <a:gd name="connsiteY926" fmla="*/ 651578 h 1534562"/>
                              <a:gd name="connsiteX927" fmla="*/ 898814 w 1452847"/>
                              <a:gd name="connsiteY927" fmla="*/ 651578 h 1534562"/>
                              <a:gd name="connsiteX928" fmla="*/ 851189 w 1452847"/>
                              <a:gd name="connsiteY928" fmla="*/ 639456 h 1534562"/>
                              <a:gd name="connsiteX929" fmla="*/ 767196 w 1452847"/>
                              <a:gd name="connsiteY929" fmla="*/ 639456 h 1534562"/>
                              <a:gd name="connsiteX930" fmla="*/ 710046 w 1452847"/>
                              <a:gd name="connsiteY930" fmla="*/ 634260 h 1534562"/>
                              <a:gd name="connsiteX931" fmla="*/ 752475 w 1452847"/>
                              <a:gd name="connsiteY931" fmla="*/ 650712 h 1534562"/>
                              <a:gd name="connsiteX932" fmla="*/ 1033030 w 1452847"/>
                              <a:gd name="connsiteY932" fmla="*/ 702667 h 1534562"/>
                              <a:gd name="connsiteX933" fmla="*/ 1033030 w 1452847"/>
                              <a:gd name="connsiteY933" fmla="*/ 702667 h 1534562"/>
                              <a:gd name="connsiteX934" fmla="*/ 1048616 w 1452847"/>
                              <a:gd name="connsiteY934" fmla="*/ 701801 h 1534562"/>
                              <a:gd name="connsiteX935" fmla="*/ 1173307 w 1452847"/>
                              <a:gd name="connsiteY935" fmla="*/ 697472 h 1534562"/>
                              <a:gd name="connsiteX936" fmla="*/ 1192357 w 1452847"/>
                              <a:gd name="connsiteY936" fmla="*/ 683617 h 1534562"/>
                              <a:gd name="connsiteX937" fmla="*/ 1123084 w 1452847"/>
                              <a:gd name="connsiteY937" fmla="*/ 687081 h 1534562"/>
                              <a:gd name="connsiteX938" fmla="*/ 989734 w 1452847"/>
                              <a:gd name="connsiteY938" fmla="*/ 688812 h 1534562"/>
                              <a:gd name="connsiteX939" fmla="*/ 991466 w 1452847"/>
                              <a:gd name="connsiteY939" fmla="*/ 706131 h 1534562"/>
                              <a:gd name="connsiteX940" fmla="*/ 1033030 w 1452847"/>
                              <a:gd name="connsiteY940" fmla="*/ 702667 h 1534562"/>
                              <a:gd name="connsiteX941" fmla="*/ 1158586 w 1452847"/>
                              <a:gd name="connsiteY941" fmla="*/ 770208 h 1534562"/>
                              <a:gd name="connsiteX942" fmla="*/ 1158586 w 1452847"/>
                              <a:gd name="connsiteY942" fmla="*/ 770208 h 1534562"/>
                              <a:gd name="connsiteX943" fmla="*/ 1158586 w 1452847"/>
                              <a:gd name="connsiteY943" fmla="*/ 770208 h 1534562"/>
                              <a:gd name="connsiteX944" fmla="*/ 713509 w 1452847"/>
                              <a:gd name="connsiteY944" fmla="*/ 799649 h 1534562"/>
                              <a:gd name="connsiteX945" fmla="*/ 686666 w 1452847"/>
                              <a:gd name="connsiteY945" fmla="*/ 802246 h 1534562"/>
                              <a:gd name="connsiteX946" fmla="*/ 693593 w 1452847"/>
                              <a:gd name="connsiteY946" fmla="*/ 813503 h 1534562"/>
                              <a:gd name="connsiteX947" fmla="*/ 761134 w 1452847"/>
                              <a:gd name="connsiteY947" fmla="*/ 816101 h 1534562"/>
                              <a:gd name="connsiteX948" fmla="*/ 902277 w 1452847"/>
                              <a:gd name="connsiteY948" fmla="*/ 821296 h 1534562"/>
                              <a:gd name="connsiteX949" fmla="*/ 902277 w 1452847"/>
                              <a:gd name="connsiteY949" fmla="*/ 821296 h 1534562"/>
                              <a:gd name="connsiteX950" fmla="*/ 902277 w 1452847"/>
                              <a:gd name="connsiteY950" fmla="*/ 821296 h 1534562"/>
                              <a:gd name="connsiteX951" fmla="*/ 905741 w 1452847"/>
                              <a:gd name="connsiteY951" fmla="*/ 804844 h 1534562"/>
                              <a:gd name="connsiteX952" fmla="*/ 842530 w 1452847"/>
                              <a:gd name="connsiteY952" fmla="*/ 805710 h 1534562"/>
                              <a:gd name="connsiteX953" fmla="*/ 713509 w 1452847"/>
                              <a:gd name="connsiteY953" fmla="*/ 799649 h 1534562"/>
                              <a:gd name="connsiteX954" fmla="*/ 868507 w 1452847"/>
                              <a:gd name="connsiteY954" fmla="*/ 787526 h 1534562"/>
                              <a:gd name="connsiteX955" fmla="*/ 861580 w 1452847"/>
                              <a:gd name="connsiteY955" fmla="*/ 787526 h 1534562"/>
                              <a:gd name="connsiteX956" fmla="*/ 868507 w 1452847"/>
                              <a:gd name="connsiteY956" fmla="*/ 787526 h 1534562"/>
                              <a:gd name="connsiteX957" fmla="*/ 892752 w 1452847"/>
                              <a:gd name="connsiteY957" fmla="*/ 875849 h 1534562"/>
                              <a:gd name="connsiteX958" fmla="*/ 841664 w 1452847"/>
                              <a:gd name="connsiteY958" fmla="*/ 873251 h 1534562"/>
                              <a:gd name="connsiteX959" fmla="*/ 793173 w 1452847"/>
                              <a:gd name="connsiteY959" fmla="*/ 876714 h 1534562"/>
                              <a:gd name="connsiteX960" fmla="*/ 735157 w 1452847"/>
                              <a:gd name="connsiteY960" fmla="*/ 868055 h 1534562"/>
                              <a:gd name="connsiteX961" fmla="*/ 693593 w 1452847"/>
                              <a:gd name="connsiteY961" fmla="*/ 874117 h 1534562"/>
                              <a:gd name="connsiteX962" fmla="*/ 739486 w 1452847"/>
                              <a:gd name="connsiteY962" fmla="*/ 884508 h 1534562"/>
                              <a:gd name="connsiteX963" fmla="*/ 877166 w 1452847"/>
                              <a:gd name="connsiteY963" fmla="*/ 887105 h 1534562"/>
                              <a:gd name="connsiteX964" fmla="*/ 892752 w 1452847"/>
                              <a:gd name="connsiteY964" fmla="*/ 875849 h 1534562"/>
                              <a:gd name="connsiteX965" fmla="*/ 880630 w 1452847"/>
                              <a:gd name="connsiteY965" fmla="*/ 786660 h 1534562"/>
                              <a:gd name="connsiteX966" fmla="*/ 880630 w 1452847"/>
                              <a:gd name="connsiteY966" fmla="*/ 786660 h 1534562"/>
                              <a:gd name="connsiteX967" fmla="*/ 880630 w 1452847"/>
                              <a:gd name="connsiteY967" fmla="*/ 786660 h 1534562"/>
                              <a:gd name="connsiteX968" fmla="*/ 1153391 w 1452847"/>
                              <a:gd name="connsiteY968" fmla="*/ 806576 h 1534562"/>
                              <a:gd name="connsiteX969" fmla="*/ 1192357 w 1452847"/>
                              <a:gd name="connsiteY969" fmla="*/ 804844 h 1534562"/>
                              <a:gd name="connsiteX970" fmla="*/ 1179368 w 1452847"/>
                              <a:gd name="connsiteY970" fmla="*/ 789258 h 1534562"/>
                              <a:gd name="connsiteX971" fmla="*/ 1042555 w 1452847"/>
                              <a:gd name="connsiteY971" fmla="*/ 797917 h 1534562"/>
                              <a:gd name="connsiteX972" fmla="*/ 958561 w 1452847"/>
                              <a:gd name="connsiteY972" fmla="*/ 793587 h 1534562"/>
                              <a:gd name="connsiteX973" fmla="*/ 955964 w 1452847"/>
                              <a:gd name="connsiteY973" fmla="*/ 804844 h 1534562"/>
                              <a:gd name="connsiteX974" fmla="*/ 1153391 w 1452847"/>
                              <a:gd name="connsiteY974" fmla="*/ 806576 h 1534562"/>
                              <a:gd name="connsiteX975" fmla="*/ 1129146 w 1452847"/>
                              <a:gd name="connsiteY975" fmla="*/ 807442 h 1534562"/>
                              <a:gd name="connsiteX976" fmla="*/ 1153391 w 1452847"/>
                              <a:gd name="connsiteY976" fmla="*/ 806576 h 1534562"/>
                              <a:gd name="connsiteX977" fmla="*/ 1176771 w 1452847"/>
                              <a:gd name="connsiteY977" fmla="*/ 768476 h 1534562"/>
                              <a:gd name="connsiteX978" fmla="*/ 1176771 w 1452847"/>
                              <a:gd name="connsiteY978" fmla="*/ 768476 h 1534562"/>
                              <a:gd name="connsiteX979" fmla="*/ 1195821 w 1452847"/>
                              <a:gd name="connsiteY979" fmla="*/ 760683 h 1534562"/>
                              <a:gd name="connsiteX980" fmla="*/ 1157721 w 1452847"/>
                              <a:gd name="connsiteY980" fmla="*/ 758085 h 1534562"/>
                              <a:gd name="connsiteX981" fmla="*/ 1017443 w 1452847"/>
                              <a:gd name="connsiteY981" fmla="*/ 758085 h 1534562"/>
                              <a:gd name="connsiteX982" fmla="*/ 968952 w 1452847"/>
                              <a:gd name="connsiteY982" fmla="*/ 761549 h 1534562"/>
                              <a:gd name="connsiteX983" fmla="*/ 1027834 w 1452847"/>
                              <a:gd name="connsiteY983" fmla="*/ 769342 h 1534562"/>
                              <a:gd name="connsiteX984" fmla="*/ 1176771 w 1452847"/>
                              <a:gd name="connsiteY984" fmla="*/ 768476 h 1534562"/>
                              <a:gd name="connsiteX985" fmla="*/ 1158586 w 1452847"/>
                              <a:gd name="connsiteY985" fmla="*/ 770208 h 1534562"/>
                              <a:gd name="connsiteX986" fmla="*/ 1176771 w 1452847"/>
                              <a:gd name="connsiteY986" fmla="*/ 768476 h 1534562"/>
                              <a:gd name="connsiteX987" fmla="*/ 851189 w 1452847"/>
                              <a:gd name="connsiteY987" fmla="*/ 604819 h 1534562"/>
                              <a:gd name="connsiteX988" fmla="*/ 738621 w 1452847"/>
                              <a:gd name="connsiteY988" fmla="*/ 598758 h 1534562"/>
                              <a:gd name="connsiteX989" fmla="*/ 723034 w 1452847"/>
                              <a:gd name="connsiteY989" fmla="*/ 610014 h 1534562"/>
                              <a:gd name="connsiteX990" fmla="*/ 781050 w 1452847"/>
                              <a:gd name="connsiteY990" fmla="*/ 615210 h 1534562"/>
                              <a:gd name="connsiteX991" fmla="*/ 902277 w 1452847"/>
                              <a:gd name="connsiteY991" fmla="*/ 616942 h 1534562"/>
                              <a:gd name="connsiteX992" fmla="*/ 902277 w 1452847"/>
                              <a:gd name="connsiteY992" fmla="*/ 616942 h 1534562"/>
                              <a:gd name="connsiteX993" fmla="*/ 902277 w 1452847"/>
                              <a:gd name="connsiteY993" fmla="*/ 616942 h 1534562"/>
                              <a:gd name="connsiteX994" fmla="*/ 897948 w 1452847"/>
                              <a:gd name="connsiteY994" fmla="*/ 600490 h 1534562"/>
                              <a:gd name="connsiteX995" fmla="*/ 851189 w 1452847"/>
                              <a:gd name="connsiteY995" fmla="*/ 604819 h 1534562"/>
                              <a:gd name="connsiteX996" fmla="*/ 897948 w 1452847"/>
                              <a:gd name="connsiteY996" fmla="*/ 836017 h 1534562"/>
                              <a:gd name="connsiteX997" fmla="*/ 841664 w 1452847"/>
                              <a:gd name="connsiteY997" fmla="*/ 839480 h 1534562"/>
                              <a:gd name="connsiteX998" fmla="*/ 711777 w 1452847"/>
                              <a:gd name="connsiteY998" fmla="*/ 835151 h 1534562"/>
                              <a:gd name="connsiteX999" fmla="*/ 711777 w 1452847"/>
                              <a:gd name="connsiteY999" fmla="*/ 850737 h 1534562"/>
                              <a:gd name="connsiteX1000" fmla="*/ 773257 w 1452847"/>
                              <a:gd name="connsiteY1000" fmla="*/ 852469 h 1534562"/>
                              <a:gd name="connsiteX1001" fmla="*/ 902277 w 1452847"/>
                              <a:gd name="connsiteY1001" fmla="*/ 855067 h 1534562"/>
                              <a:gd name="connsiteX1002" fmla="*/ 902277 w 1452847"/>
                              <a:gd name="connsiteY1002" fmla="*/ 855067 h 1534562"/>
                              <a:gd name="connsiteX1003" fmla="*/ 902277 w 1452847"/>
                              <a:gd name="connsiteY1003" fmla="*/ 855067 h 1534562"/>
                              <a:gd name="connsiteX1004" fmla="*/ 897948 w 1452847"/>
                              <a:gd name="connsiteY1004" fmla="*/ 836017 h 1534562"/>
                              <a:gd name="connsiteX1005" fmla="*/ 876300 w 1452847"/>
                              <a:gd name="connsiteY1005" fmla="*/ 887972 h 1534562"/>
                              <a:gd name="connsiteX1006" fmla="*/ 876300 w 1452847"/>
                              <a:gd name="connsiteY1006" fmla="*/ 887972 h 1534562"/>
                              <a:gd name="connsiteX1007" fmla="*/ 876300 w 1452847"/>
                              <a:gd name="connsiteY1007" fmla="*/ 887972 h 1534562"/>
                              <a:gd name="connsiteX1008" fmla="*/ 701386 w 1452847"/>
                              <a:gd name="connsiteY1008" fmla="*/ 1057690 h 1534562"/>
                              <a:gd name="connsiteX1009" fmla="*/ 822614 w 1452847"/>
                              <a:gd name="connsiteY1009" fmla="*/ 1055092 h 1534562"/>
                              <a:gd name="connsiteX1010" fmla="*/ 888423 w 1452847"/>
                              <a:gd name="connsiteY1010" fmla="*/ 1047299 h 1534562"/>
                              <a:gd name="connsiteX1011" fmla="*/ 845127 w 1452847"/>
                              <a:gd name="connsiteY1011" fmla="*/ 1039506 h 1534562"/>
                              <a:gd name="connsiteX1012" fmla="*/ 707448 w 1452847"/>
                              <a:gd name="connsiteY1012" fmla="*/ 1040371 h 1534562"/>
                              <a:gd name="connsiteX1013" fmla="*/ 673677 w 1452847"/>
                              <a:gd name="connsiteY1013" fmla="*/ 1049896 h 1534562"/>
                              <a:gd name="connsiteX1014" fmla="*/ 701386 w 1452847"/>
                              <a:gd name="connsiteY1014" fmla="*/ 1057690 h 1534562"/>
                              <a:gd name="connsiteX1015" fmla="*/ 701386 w 1452847"/>
                              <a:gd name="connsiteY1015" fmla="*/ 1057690 h 1534562"/>
                              <a:gd name="connsiteX1016" fmla="*/ 1159452 w 1452847"/>
                              <a:gd name="connsiteY1016" fmla="*/ 1197101 h 1534562"/>
                              <a:gd name="connsiteX1017" fmla="*/ 1159452 w 1452847"/>
                              <a:gd name="connsiteY1017" fmla="*/ 1197101 h 1534562"/>
                              <a:gd name="connsiteX1018" fmla="*/ 1159452 w 1452847"/>
                              <a:gd name="connsiteY1018" fmla="*/ 1197101 h 1534562"/>
                              <a:gd name="connsiteX1019" fmla="*/ 1136073 w 1452847"/>
                              <a:gd name="connsiteY1019" fmla="*/ 1184112 h 1534562"/>
                              <a:gd name="connsiteX1020" fmla="*/ 1071130 w 1452847"/>
                              <a:gd name="connsiteY1020" fmla="*/ 1184112 h 1534562"/>
                              <a:gd name="connsiteX1021" fmla="*/ 937780 w 1452847"/>
                              <a:gd name="connsiteY1021" fmla="*/ 1178051 h 1534562"/>
                              <a:gd name="connsiteX1022" fmla="*/ 929121 w 1452847"/>
                              <a:gd name="connsiteY1022" fmla="*/ 1186710 h 1534562"/>
                              <a:gd name="connsiteX1023" fmla="*/ 958561 w 1452847"/>
                              <a:gd name="connsiteY1023" fmla="*/ 1190174 h 1534562"/>
                              <a:gd name="connsiteX1024" fmla="*/ 1029566 w 1452847"/>
                              <a:gd name="connsiteY1024" fmla="*/ 1194503 h 1534562"/>
                              <a:gd name="connsiteX1025" fmla="*/ 1099705 w 1452847"/>
                              <a:gd name="connsiteY1025" fmla="*/ 1197967 h 1534562"/>
                              <a:gd name="connsiteX1026" fmla="*/ 1159452 w 1452847"/>
                              <a:gd name="connsiteY1026" fmla="*/ 1196235 h 1534562"/>
                              <a:gd name="connsiteX1027" fmla="*/ 1136073 w 1452847"/>
                              <a:gd name="connsiteY1027" fmla="*/ 1184112 h 1534562"/>
                              <a:gd name="connsiteX1028" fmla="*/ 687532 w 1452847"/>
                              <a:gd name="connsiteY1028" fmla="*/ 973696 h 1534562"/>
                              <a:gd name="connsiteX1029" fmla="*/ 880630 w 1452847"/>
                              <a:gd name="connsiteY1029" fmla="*/ 991014 h 1534562"/>
                              <a:gd name="connsiteX1030" fmla="*/ 880630 w 1452847"/>
                              <a:gd name="connsiteY1030" fmla="*/ 991014 h 1534562"/>
                              <a:gd name="connsiteX1031" fmla="*/ 880630 w 1452847"/>
                              <a:gd name="connsiteY1031" fmla="*/ 991014 h 1534562"/>
                              <a:gd name="connsiteX1032" fmla="*/ 855518 w 1452847"/>
                              <a:gd name="connsiteY1032" fmla="*/ 973696 h 1534562"/>
                              <a:gd name="connsiteX1033" fmla="*/ 773257 w 1452847"/>
                              <a:gd name="connsiteY1033" fmla="*/ 979758 h 1534562"/>
                              <a:gd name="connsiteX1034" fmla="*/ 687532 w 1452847"/>
                              <a:gd name="connsiteY1034" fmla="*/ 973696 h 1534562"/>
                              <a:gd name="connsiteX1035" fmla="*/ 882361 w 1452847"/>
                              <a:gd name="connsiteY1035" fmla="*/ 989282 h 1534562"/>
                              <a:gd name="connsiteX1036" fmla="*/ 880630 w 1452847"/>
                              <a:gd name="connsiteY1036" fmla="*/ 990149 h 1534562"/>
                              <a:gd name="connsiteX1037" fmla="*/ 880630 w 1452847"/>
                              <a:gd name="connsiteY1037" fmla="*/ 990149 h 1534562"/>
                              <a:gd name="connsiteX1038" fmla="*/ 882361 w 1452847"/>
                              <a:gd name="connsiteY1038" fmla="*/ 989282 h 1534562"/>
                              <a:gd name="connsiteX1039" fmla="*/ 1412298 w 1452847"/>
                              <a:gd name="connsiteY1039" fmla="*/ 397867 h 1534562"/>
                              <a:gd name="connsiteX1040" fmla="*/ 1353416 w 1452847"/>
                              <a:gd name="connsiteY1040" fmla="*/ 392671 h 1534562"/>
                              <a:gd name="connsiteX1041" fmla="*/ 1223530 w 1452847"/>
                              <a:gd name="connsiteY1041" fmla="*/ 385744 h 1534562"/>
                              <a:gd name="connsiteX1042" fmla="*/ 1220932 w 1452847"/>
                              <a:gd name="connsiteY1042" fmla="*/ 404794 h 1534562"/>
                              <a:gd name="connsiteX1043" fmla="*/ 1283277 w 1452847"/>
                              <a:gd name="connsiteY1043" fmla="*/ 399599 h 1534562"/>
                              <a:gd name="connsiteX1044" fmla="*/ 1356880 w 1452847"/>
                              <a:gd name="connsiteY1044" fmla="*/ 406526 h 1534562"/>
                              <a:gd name="connsiteX1045" fmla="*/ 1418359 w 1452847"/>
                              <a:gd name="connsiteY1045" fmla="*/ 416051 h 1534562"/>
                              <a:gd name="connsiteX1046" fmla="*/ 1412298 w 1452847"/>
                              <a:gd name="connsiteY1046" fmla="*/ 397867 h 1534562"/>
                              <a:gd name="connsiteX1047" fmla="*/ 1141268 w 1452847"/>
                              <a:gd name="connsiteY1047" fmla="*/ 898362 h 1534562"/>
                              <a:gd name="connsiteX1048" fmla="*/ 1046884 w 1452847"/>
                              <a:gd name="connsiteY1048" fmla="*/ 897496 h 1534562"/>
                              <a:gd name="connsiteX1049" fmla="*/ 934316 w 1452847"/>
                              <a:gd name="connsiteY1049" fmla="*/ 901826 h 1534562"/>
                              <a:gd name="connsiteX1050" fmla="*/ 968086 w 1452847"/>
                              <a:gd name="connsiteY1050" fmla="*/ 908753 h 1534562"/>
                              <a:gd name="connsiteX1051" fmla="*/ 1043421 w 1452847"/>
                              <a:gd name="connsiteY1051" fmla="*/ 907021 h 1534562"/>
                              <a:gd name="connsiteX1052" fmla="*/ 1135207 w 1452847"/>
                              <a:gd name="connsiteY1052" fmla="*/ 912217 h 1534562"/>
                              <a:gd name="connsiteX1053" fmla="*/ 1191491 w 1452847"/>
                              <a:gd name="connsiteY1053" fmla="*/ 913949 h 1534562"/>
                              <a:gd name="connsiteX1054" fmla="*/ 1141268 w 1452847"/>
                              <a:gd name="connsiteY1054" fmla="*/ 898362 h 1534562"/>
                              <a:gd name="connsiteX1055" fmla="*/ 1190625 w 1452847"/>
                              <a:gd name="connsiteY1055" fmla="*/ 913949 h 1534562"/>
                              <a:gd name="connsiteX1056" fmla="*/ 1190625 w 1452847"/>
                              <a:gd name="connsiteY1056" fmla="*/ 913949 h 1534562"/>
                              <a:gd name="connsiteX1057" fmla="*/ 1190625 w 1452847"/>
                              <a:gd name="connsiteY1057" fmla="*/ 913949 h 1534562"/>
                              <a:gd name="connsiteX1058" fmla="*/ 1250373 w 1452847"/>
                              <a:gd name="connsiteY1058" fmla="*/ 721717 h 1534562"/>
                              <a:gd name="connsiteX1059" fmla="*/ 1367271 w 1452847"/>
                              <a:gd name="connsiteY1059" fmla="*/ 713924 h 1534562"/>
                              <a:gd name="connsiteX1060" fmla="*/ 1423555 w 1452847"/>
                              <a:gd name="connsiteY1060" fmla="*/ 712192 h 1534562"/>
                              <a:gd name="connsiteX1061" fmla="*/ 1403639 w 1452847"/>
                              <a:gd name="connsiteY1061" fmla="*/ 693142 h 1534562"/>
                              <a:gd name="connsiteX1062" fmla="*/ 1273752 w 1452847"/>
                              <a:gd name="connsiteY1062" fmla="*/ 700069 h 1534562"/>
                              <a:gd name="connsiteX1063" fmla="*/ 1229591 w 1452847"/>
                              <a:gd name="connsiteY1063" fmla="*/ 710460 h 1534562"/>
                              <a:gd name="connsiteX1064" fmla="*/ 1250373 w 1452847"/>
                              <a:gd name="connsiteY1064" fmla="*/ 721717 h 1534562"/>
                              <a:gd name="connsiteX1065" fmla="*/ 1250373 w 1452847"/>
                              <a:gd name="connsiteY1065" fmla="*/ 721717 h 1534562"/>
                              <a:gd name="connsiteX1066" fmla="*/ 490970 w 1452847"/>
                              <a:gd name="connsiteY1066" fmla="*/ 543339 h 1534562"/>
                              <a:gd name="connsiteX1067" fmla="*/ 490970 w 1452847"/>
                              <a:gd name="connsiteY1067" fmla="*/ 543339 h 1534562"/>
                              <a:gd name="connsiteX1068" fmla="*/ 542059 w 1452847"/>
                              <a:gd name="connsiteY1068" fmla="*/ 545937 h 1534562"/>
                              <a:gd name="connsiteX1069" fmla="*/ 590550 w 1452847"/>
                              <a:gd name="connsiteY1069" fmla="*/ 542474 h 1534562"/>
                              <a:gd name="connsiteX1070" fmla="*/ 648566 w 1452847"/>
                              <a:gd name="connsiteY1070" fmla="*/ 551133 h 1534562"/>
                              <a:gd name="connsiteX1071" fmla="*/ 690130 w 1452847"/>
                              <a:gd name="connsiteY1071" fmla="*/ 545071 h 1534562"/>
                              <a:gd name="connsiteX1072" fmla="*/ 644236 w 1452847"/>
                              <a:gd name="connsiteY1072" fmla="*/ 534680 h 1534562"/>
                              <a:gd name="connsiteX1073" fmla="*/ 506557 w 1452847"/>
                              <a:gd name="connsiteY1073" fmla="*/ 532083 h 1534562"/>
                              <a:gd name="connsiteX1074" fmla="*/ 507423 w 1452847"/>
                              <a:gd name="connsiteY1074" fmla="*/ 532083 h 1534562"/>
                              <a:gd name="connsiteX1075" fmla="*/ 506557 w 1452847"/>
                              <a:gd name="connsiteY1075" fmla="*/ 532083 h 1534562"/>
                              <a:gd name="connsiteX1076" fmla="*/ 506557 w 1452847"/>
                              <a:gd name="connsiteY1076" fmla="*/ 532083 h 1534562"/>
                              <a:gd name="connsiteX1077" fmla="*/ 490970 w 1452847"/>
                              <a:gd name="connsiteY1077" fmla="*/ 543339 h 1534562"/>
                              <a:gd name="connsiteX1078" fmla="*/ 1211407 w 1452847"/>
                              <a:gd name="connsiteY1078" fmla="*/ 952049 h 1534562"/>
                              <a:gd name="connsiteX1079" fmla="*/ 1211407 w 1452847"/>
                              <a:gd name="connsiteY1079" fmla="*/ 952049 h 1534562"/>
                              <a:gd name="connsiteX1080" fmla="*/ 1349086 w 1452847"/>
                              <a:gd name="connsiteY1080" fmla="*/ 942524 h 1534562"/>
                              <a:gd name="connsiteX1081" fmla="*/ 1414030 w 1452847"/>
                              <a:gd name="connsiteY1081" fmla="*/ 940792 h 1534562"/>
                              <a:gd name="connsiteX1082" fmla="*/ 1427018 w 1452847"/>
                              <a:gd name="connsiteY1082" fmla="*/ 928669 h 1534562"/>
                              <a:gd name="connsiteX1083" fmla="*/ 1395846 w 1452847"/>
                              <a:gd name="connsiteY1083" fmla="*/ 922608 h 1534562"/>
                              <a:gd name="connsiteX1084" fmla="*/ 1249507 w 1452847"/>
                              <a:gd name="connsiteY1084" fmla="*/ 932998 h 1534562"/>
                              <a:gd name="connsiteX1085" fmla="*/ 1192357 w 1452847"/>
                              <a:gd name="connsiteY1085" fmla="*/ 939060 h 1534562"/>
                              <a:gd name="connsiteX1086" fmla="*/ 1211407 w 1452847"/>
                              <a:gd name="connsiteY1086" fmla="*/ 952049 h 1534562"/>
                              <a:gd name="connsiteX1087" fmla="*/ 1211407 w 1452847"/>
                              <a:gd name="connsiteY1087" fmla="*/ 952049 h 1534562"/>
                              <a:gd name="connsiteX1088" fmla="*/ 1229591 w 1452847"/>
                              <a:gd name="connsiteY1088" fmla="*/ 948585 h 1534562"/>
                              <a:gd name="connsiteX1089" fmla="*/ 1215737 w 1452847"/>
                              <a:gd name="connsiteY1089" fmla="*/ 951183 h 1534562"/>
                              <a:gd name="connsiteX1090" fmla="*/ 1229591 w 1452847"/>
                              <a:gd name="connsiteY1090" fmla="*/ 948585 h 1534562"/>
                              <a:gd name="connsiteX1091" fmla="*/ 1232189 w 1452847"/>
                              <a:gd name="connsiteY1091" fmla="*/ 442028 h 1534562"/>
                              <a:gd name="connsiteX1092" fmla="*/ 1305791 w 1452847"/>
                              <a:gd name="connsiteY1092" fmla="*/ 437699 h 1534562"/>
                              <a:gd name="connsiteX1093" fmla="*/ 1372466 w 1452847"/>
                              <a:gd name="connsiteY1093" fmla="*/ 442894 h 1534562"/>
                              <a:gd name="connsiteX1094" fmla="*/ 1418359 w 1452847"/>
                              <a:gd name="connsiteY1094" fmla="*/ 447224 h 1534562"/>
                              <a:gd name="connsiteX1095" fmla="*/ 1311852 w 1452847"/>
                              <a:gd name="connsiteY1095" fmla="*/ 428173 h 1534562"/>
                              <a:gd name="connsiteX1096" fmla="*/ 1242580 w 1452847"/>
                              <a:gd name="connsiteY1096" fmla="*/ 429905 h 1534562"/>
                              <a:gd name="connsiteX1097" fmla="*/ 1196687 w 1452847"/>
                              <a:gd name="connsiteY1097" fmla="*/ 434235 h 1534562"/>
                              <a:gd name="connsiteX1098" fmla="*/ 1232189 w 1452847"/>
                              <a:gd name="connsiteY1098" fmla="*/ 442028 h 1534562"/>
                              <a:gd name="connsiteX1099" fmla="*/ 485775 w 1452847"/>
                              <a:gd name="connsiteY1099" fmla="*/ 583171 h 1534562"/>
                              <a:gd name="connsiteX1100" fmla="*/ 542059 w 1452847"/>
                              <a:gd name="connsiteY1100" fmla="*/ 579708 h 1534562"/>
                              <a:gd name="connsiteX1101" fmla="*/ 671946 w 1452847"/>
                              <a:gd name="connsiteY1101" fmla="*/ 584037 h 1534562"/>
                              <a:gd name="connsiteX1102" fmla="*/ 671946 w 1452847"/>
                              <a:gd name="connsiteY1102" fmla="*/ 568451 h 1534562"/>
                              <a:gd name="connsiteX1103" fmla="*/ 610466 w 1452847"/>
                              <a:gd name="connsiteY1103" fmla="*/ 566719 h 1534562"/>
                              <a:gd name="connsiteX1104" fmla="*/ 481446 w 1452847"/>
                              <a:gd name="connsiteY1104" fmla="*/ 564121 h 1534562"/>
                              <a:gd name="connsiteX1105" fmla="*/ 481446 w 1452847"/>
                              <a:gd name="connsiteY1105" fmla="*/ 564121 h 1534562"/>
                              <a:gd name="connsiteX1106" fmla="*/ 481446 w 1452847"/>
                              <a:gd name="connsiteY1106" fmla="*/ 564121 h 1534562"/>
                              <a:gd name="connsiteX1107" fmla="*/ 485775 w 1452847"/>
                              <a:gd name="connsiteY1107" fmla="*/ 583171 h 1534562"/>
                              <a:gd name="connsiteX1108" fmla="*/ 507423 w 1452847"/>
                              <a:gd name="connsiteY1108" fmla="*/ 176194 h 1534562"/>
                              <a:gd name="connsiteX1109" fmla="*/ 571500 w 1452847"/>
                              <a:gd name="connsiteY1109" fmla="*/ 171865 h 1534562"/>
                              <a:gd name="connsiteX1110" fmla="*/ 697923 w 1452847"/>
                              <a:gd name="connsiteY1110" fmla="*/ 177926 h 1534562"/>
                              <a:gd name="connsiteX1111" fmla="*/ 706582 w 1452847"/>
                              <a:gd name="connsiteY1111" fmla="*/ 160608 h 1534562"/>
                              <a:gd name="connsiteX1112" fmla="*/ 638175 w 1452847"/>
                              <a:gd name="connsiteY1112" fmla="*/ 158876 h 1534562"/>
                              <a:gd name="connsiteX1113" fmla="*/ 562841 w 1452847"/>
                              <a:gd name="connsiteY1113" fmla="*/ 158876 h 1534562"/>
                              <a:gd name="connsiteX1114" fmla="*/ 501361 w 1452847"/>
                              <a:gd name="connsiteY1114" fmla="*/ 158876 h 1534562"/>
                              <a:gd name="connsiteX1115" fmla="*/ 507423 w 1452847"/>
                              <a:gd name="connsiteY1115" fmla="*/ 176194 h 1534562"/>
                              <a:gd name="connsiteX1116" fmla="*/ 884959 w 1452847"/>
                              <a:gd name="connsiteY1116" fmla="*/ 954646 h 1534562"/>
                              <a:gd name="connsiteX1117" fmla="*/ 878898 w 1452847"/>
                              <a:gd name="connsiteY1117" fmla="*/ 940792 h 1534562"/>
                              <a:gd name="connsiteX1118" fmla="*/ 852921 w 1452847"/>
                              <a:gd name="connsiteY1118" fmla="*/ 943389 h 1534562"/>
                              <a:gd name="connsiteX1119" fmla="*/ 785380 w 1452847"/>
                              <a:gd name="connsiteY1119" fmla="*/ 945121 h 1534562"/>
                              <a:gd name="connsiteX1120" fmla="*/ 706582 w 1452847"/>
                              <a:gd name="connsiteY1120" fmla="*/ 941657 h 1534562"/>
                              <a:gd name="connsiteX1121" fmla="*/ 884959 w 1452847"/>
                              <a:gd name="connsiteY1121" fmla="*/ 954646 h 1534562"/>
                              <a:gd name="connsiteX1122" fmla="*/ 508289 w 1452847"/>
                              <a:gd name="connsiteY1122" fmla="*/ 531217 h 1534562"/>
                              <a:gd name="connsiteX1123" fmla="*/ 523009 w 1452847"/>
                              <a:gd name="connsiteY1123" fmla="*/ 530351 h 1534562"/>
                              <a:gd name="connsiteX1124" fmla="*/ 508289 w 1452847"/>
                              <a:gd name="connsiteY1124" fmla="*/ 531217 h 1534562"/>
                              <a:gd name="connsiteX1125" fmla="*/ 507423 w 1452847"/>
                              <a:gd name="connsiteY1125" fmla="*/ 532083 h 1534562"/>
                              <a:gd name="connsiteX1126" fmla="*/ 507423 w 1452847"/>
                              <a:gd name="connsiteY1126" fmla="*/ 532083 h 1534562"/>
                              <a:gd name="connsiteX1127" fmla="*/ 507423 w 1452847"/>
                              <a:gd name="connsiteY1127" fmla="*/ 532083 h 1534562"/>
                              <a:gd name="connsiteX1128" fmla="*/ 873702 w 1452847"/>
                              <a:gd name="connsiteY1128" fmla="*/ 1007467 h 1534562"/>
                              <a:gd name="connsiteX1129" fmla="*/ 813955 w 1452847"/>
                              <a:gd name="connsiteY1129" fmla="*/ 1009199 h 1534562"/>
                              <a:gd name="connsiteX1130" fmla="*/ 756805 w 1452847"/>
                              <a:gd name="connsiteY1130" fmla="*/ 1009199 h 1534562"/>
                              <a:gd name="connsiteX1131" fmla="*/ 710046 w 1452847"/>
                              <a:gd name="connsiteY1131" fmla="*/ 999674 h 1534562"/>
                              <a:gd name="connsiteX1132" fmla="*/ 701386 w 1452847"/>
                              <a:gd name="connsiteY1132" fmla="*/ 1015260 h 1534562"/>
                              <a:gd name="connsiteX1133" fmla="*/ 760268 w 1452847"/>
                              <a:gd name="connsiteY1133" fmla="*/ 1018724 h 1534562"/>
                              <a:gd name="connsiteX1134" fmla="*/ 824346 w 1452847"/>
                              <a:gd name="connsiteY1134" fmla="*/ 1024785 h 1534562"/>
                              <a:gd name="connsiteX1135" fmla="*/ 878898 w 1452847"/>
                              <a:gd name="connsiteY1135" fmla="*/ 1026517 h 1534562"/>
                              <a:gd name="connsiteX1136" fmla="*/ 878898 w 1452847"/>
                              <a:gd name="connsiteY1136" fmla="*/ 1026517 h 1534562"/>
                              <a:gd name="connsiteX1137" fmla="*/ 878898 w 1452847"/>
                              <a:gd name="connsiteY1137" fmla="*/ 1026517 h 1534562"/>
                              <a:gd name="connsiteX1138" fmla="*/ 873702 w 1452847"/>
                              <a:gd name="connsiteY1138" fmla="*/ 1007467 h 1534562"/>
                              <a:gd name="connsiteX1139" fmla="*/ 458932 w 1452847"/>
                              <a:gd name="connsiteY1139" fmla="*/ 743365 h 1534562"/>
                              <a:gd name="connsiteX1140" fmla="*/ 503093 w 1452847"/>
                              <a:gd name="connsiteY1140" fmla="*/ 745097 h 1534562"/>
                              <a:gd name="connsiteX1141" fmla="*/ 592282 w 1452847"/>
                              <a:gd name="connsiteY1141" fmla="*/ 749426 h 1534562"/>
                              <a:gd name="connsiteX1142" fmla="*/ 685800 w 1452847"/>
                              <a:gd name="connsiteY1142" fmla="*/ 748560 h 1534562"/>
                              <a:gd name="connsiteX1143" fmla="*/ 613930 w 1452847"/>
                              <a:gd name="connsiteY1143" fmla="*/ 741633 h 1534562"/>
                              <a:gd name="connsiteX1144" fmla="*/ 461530 w 1452847"/>
                              <a:gd name="connsiteY1144" fmla="*/ 732974 h 1534562"/>
                              <a:gd name="connsiteX1145" fmla="*/ 461530 w 1452847"/>
                              <a:gd name="connsiteY1145" fmla="*/ 732974 h 1534562"/>
                              <a:gd name="connsiteX1146" fmla="*/ 461530 w 1452847"/>
                              <a:gd name="connsiteY1146" fmla="*/ 732974 h 1534562"/>
                              <a:gd name="connsiteX1147" fmla="*/ 458932 w 1452847"/>
                              <a:gd name="connsiteY1147" fmla="*/ 743365 h 1534562"/>
                              <a:gd name="connsiteX1148" fmla="*/ 909205 w 1452847"/>
                              <a:gd name="connsiteY1148" fmla="*/ 920876 h 1534562"/>
                              <a:gd name="connsiteX1149" fmla="*/ 909205 w 1452847"/>
                              <a:gd name="connsiteY1149" fmla="*/ 920876 h 1534562"/>
                              <a:gd name="connsiteX1150" fmla="*/ 909205 w 1452847"/>
                              <a:gd name="connsiteY1150" fmla="*/ 920876 h 1534562"/>
                              <a:gd name="connsiteX1151" fmla="*/ 817418 w 1452847"/>
                              <a:gd name="connsiteY1151" fmla="*/ 904424 h 1534562"/>
                              <a:gd name="connsiteX1152" fmla="*/ 671080 w 1452847"/>
                              <a:gd name="connsiteY1152" fmla="*/ 906155 h 1534562"/>
                              <a:gd name="connsiteX1153" fmla="*/ 787977 w 1452847"/>
                              <a:gd name="connsiteY1153" fmla="*/ 914815 h 1534562"/>
                              <a:gd name="connsiteX1154" fmla="*/ 858982 w 1452847"/>
                              <a:gd name="connsiteY1154" fmla="*/ 919144 h 1534562"/>
                              <a:gd name="connsiteX1155" fmla="*/ 909205 w 1452847"/>
                              <a:gd name="connsiteY1155" fmla="*/ 920876 h 1534562"/>
                              <a:gd name="connsiteX1156" fmla="*/ 613064 w 1452847"/>
                              <a:gd name="connsiteY1156" fmla="*/ 879312 h 1534562"/>
                              <a:gd name="connsiteX1157" fmla="*/ 653761 w 1452847"/>
                              <a:gd name="connsiteY1157" fmla="*/ 885373 h 1534562"/>
                              <a:gd name="connsiteX1158" fmla="*/ 637309 w 1452847"/>
                              <a:gd name="connsiteY1158" fmla="*/ 868055 h 1534562"/>
                              <a:gd name="connsiteX1159" fmla="*/ 637309 w 1452847"/>
                              <a:gd name="connsiteY1159" fmla="*/ 868055 h 1534562"/>
                              <a:gd name="connsiteX1160" fmla="*/ 532534 w 1452847"/>
                              <a:gd name="connsiteY1160" fmla="*/ 868921 h 1534562"/>
                              <a:gd name="connsiteX1161" fmla="*/ 471921 w 1452847"/>
                              <a:gd name="connsiteY1161" fmla="*/ 872385 h 1534562"/>
                              <a:gd name="connsiteX1162" fmla="*/ 491836 w 1452847"/>
                              <a:gd name="connsiteY1162" fmla="*/ 884508 h 1534562"/>
                              <a:gd name="connsiteX1163" fmla="*/ 491836 w 1452847"/>
                              <a:gd name="connsiteY1163" fmla="*/ 884508 h 1534562"/>
                              <a:gd name="connsiteX1164" fmla="*/ 613064 w 1452847"/>
                              <a:gd name="connsiteY1164" fmla="*/ 879312 h 1534562"/>
                              <a:gd name="connsiteX1165" fmla="*/ 1210541 w 1452847"/>
                              <a:gd name="connsiteY1165" fmla="*/ 1025651 h 1534562"/>
                              <a:gd name="connsiteX1166" fmla="*/ 1210541 w 1452847"/>
                              <a:gd name="connsiteY1166" fmla="*/ 1025651 h 1534562"/>
                              <a:gd name="connsiteX1167" fmla="*/ 1258166 w 1452847"/>
                              <a:gd name="connsiteY1167" fmla="*/ 1023919 h 1534562"/>
                              <a:gd name="connsiteX1168" fmla="*/ 1347355 w 1452847"/>
                              <a:gd name="connsiteY1168" fmla="*/ 1022187 h 1534562"/>
                              <a:gd name="connsiteX1169" fmla="*/ 1414896 w 1452847"/>
                              <a:gd name="connsiteY1169" fmla="*/ 1017858 h 1534562"/>
                              <a:gd name="connsiteX1170" fmla="*/ 1404505 w 1452847"/>
                              <a:gd name="connsiteY1170" fmla="*/ 1001405 h 1534562"/>
                              <a:gd name="connsiteX1171" fmla="*/ 1254702 w 1452847"/>
                              <a:gd name="connsiteY1171" fmla="*/ 1006601 h 1534562"/>
                              <a:gd name="connsiteX1172" fmla="*/ 1191491 w 1452847"/>
                              <a:gd name="connsiteY1172" fmla="*/ 1009199 h 1534562"/>
                              <a:gd name="connsiteX1173" fmla="*/ 1210541 w 1452847"/>
                              <a:gd name="connsiteY1173" fmla="*/ 1025651 h 1534562"/>
                              <a:gd name="connsiteX1174" fmla="*/ 139411 w 1452847"/>
                              <a:gd name="connsiteY1174" fmla="*/ 1120035 h 1534562"/>
                              <a:gd name="connsiteX1175" fmla="*/ 163657 w 1452847"/>
                              <a:gd name="connsiteY1175" fmla="*/ 1120901 h 1534562"/>
                              <a:gd name="connsiteX1176" fmla="*/ 159327 w 1452847"/>
                              <a:gd name="connsiteY1176" fmla="*/ 1107046 h 1534562"/>
                              <a:gd name="connsiteX1177" fmla="*/ 99580 w 1452847"/>
                              <a:gd name="connsiteY1177" fmla="*/ 1106180 h 1534562"/>
                              <a:gd name="connsiteX1178" fmla="*/ 101311 w 1452847"/>
                              <a:gd name="connsiteY1178" fmla="*/ 1106180 h 1534562"/>
                              <a:gd name="connsiteX1179" fmla="*/ 99580 w 1452847"/>
                              <a:gd name="connsiteY1179" fmla="*/ 1106180 h 1534562"/>
                              <a:gd name="connsiteX1180" fmla="*/ 1732 w 1452847"/>
                              <a:gd name="connsiteY1180" fmla="*/ 1112242 h 1534562"/>
                              <a:gd name="connsiteX1181" fmla="*/ 1732 w 1452847"/>
                              <a:gd name="connsiteY1181" fmla="*/ 1126097 h 1534562"/>
                              <a:gd name="connsiteX1182" fmla="*/ 19050 w 1452847"/>
                              <a:gd name="connsiteY1182" fmla="*/ 1122633 h 1534562"/>
                              <a:gd name="connsiteX1183" fmla="*/ 139411 w 1452847"/>
                              <a:gd name="connsiteY1183" fmla="*/ 1120035 h 1534562"/>
                              <a:gd name="connsiteX1184" fmla="*/ 119495 w 1452847"/>
                              <a:gd name="connsiteY1184" fmla="*/ 1081935 h 1534562"/>
                              <a:gd name="connsiteX1185" fmla="*/ 162791 w 1452847"/>
                              <a:gd name="connsiteY1185" fmla="*/ 1080203 h 1534562"/>
                              <a:gd name="connsiteX1186" fmla="*/ 158461 w 1452847"/>
                              <a:gd name="connsiteY1186" fmla="*/ 1064617 h 1534562"/>
                              <a:gd name="connsiteX1187" fmla="*/ 133350 w 1452847"/>
                              <a:gd name="connsiteY1187" fmla="*/ 1065483 h 1534562"/>
                              <a:gd name="connsiteX1188" fmla="*/ 133350 w 1452847"/>
                              <a:gd name="connsiteY1188" fmla="*/ 1065483 h 1534562"/>
                              <a:gd name="connsiteX1189" fmla="*/ 133350 w 1452847"/>
                              <a:gd name="connsiteY1189" fmla="*/ 1065483 h 1534562"/>
                              <a:gd name="connsiteX1190" fmla="*/ 1732 w 1452847"/>
                              <a:gd name="connsiteY1190" fmla="*/ 1076740 h 1534562"/>
                              <a:gd name="connsiteX1191" fmla="*/ 1732 w 1452847"/>
                              <a:gd name="connsiteY1191" fmla="*/ 1076740 h 1534562"/>
                              <a:gd name="connsiteX1192" fmla="*/ 1732 w 1452847"/>
                              <a:gd name="connsiteY1192" fmla="*/ 1093192 h 1534562"/>
                              <a:gd name="connsiteX1193" fmla="*/ 3464 w 1452847"/>
                              <a:gd name="connsiteY1193" fmla="*/ 1092326 h 1534562"/>
                              <a:gd name="connsiteX1194" fmla="*/ 119495 w 1452847"/>
                              <a:gd name="connsiteY1194" fmla="*/ 1081935 h 1534562"/>
                              <a:gd name="connsiteX1195" fmla="*/ 176645 w 1452847"/>
                              <a:gd name="connsiteY1195" fmla="*/ 1185844 h 1534562"/>
                              <a:gd name="connsiteX1196" fmla="*/ 128155 w 1452847"/>
                              <a:gd name="connsiteY1196" fmla="*/ 1182381 h 1534562"/>
                              <a:gd name="connsiteX1197" fmla="*/ 126423 w 1452847"/>
                              <a:gd name="connsiteY1197" fmla="*/ 1182381 h 1534562"/>
                              <a:gd name="connsiteX1198" fmla="*/ 0 w 1452847"/>
                              <a:gd name="connsiteY1198" fmla="*/ 1191040 h 1534562"/>
                              <a:gd name="connsiteX1199" fmla="*/ 0 w 1452847"/>
                              <a:gd name="connsiteY1199" fmla="*/ 1202296 h 1534562"/>
                              <a:gd name="connsiteX1200" fmla="*/ 150668 w 1452847"/>
                              <a:gd name="connsiteY1200" fmla="*/ 1195369 h 1534562"/>
                              <a:gd name="connsiteX1201" fmla="*/ 176645 w 1452847"/>
                              <a:gd name="connsiteY1201" fmla="*/ 1185844 h 1534562"/>
                              <a:gd name="connsiteX1202" fmla="*/ 116898 w 1452847"/>
                              <a:gd name="connsiteY1202" fmla="*/ 1158135 h 1534562"/>
                              <a:gd name="connsiteX1203" fmla="*/ 172316 w 1452847"/>
                              <a:gd name="connsiteY1203" fmla="*/ 1159867 h 1534562"/>
                              <a:gd name="connsiteX1204" fmla="*/ 110836 w 1452847"/>
                              <a:gd name="connsiteY1204" fmla="*/ 1145146 h 1534562"/>
                              <a:gd name="connsiteX1205" fmla="*/ 110836 w 1452847"/>
                              <a:gd name="connsiteY1205" fmla="*/ 1145146 h 1534562"/>
                              <a:gd name="connsiteX1206" fmla="*/ 66675 w 1452847"/>
                              <a:gd name="connsiteY1206" fmla="*/ 1147744 h 1534562"/>
                              <a:gd name="connsiteX1207" fmla="*/ 1732 w 1452847"/>
                              <a:gd name="connsiteY1207" fmla="*/ 1152074 h 1534562"/>
                              <a:gd name="connsiteX1208" fmla="*/ 1732 w 1452847"/>
                              <a:gd name="connsiteY1208" fmla="*/ 1171123 h 1534562"/>
                              <a:gd name="connsiteX1209" fmla="*/ 53686 w 1452847"/>
                              <a:gd name="connsiteY1209" fmla="*/ 1162464 h 1534562"/>
                              <a:gd name="connsiteX1210" fmla="*/ 116898 w 1452847"/>
                              <a:gd name="connsiteY1210" fmla="*/ 1158135 h 1534562"/>
                              <a:gd name="connsiteX1211" fmla="*/ 115166 w 1452847"/>
                              <a:gd name="connsiteY1211" fmla="*/ 1183246 h 1534562"/>
                              <a:gd name="connsiteX1212" fmla="*/ 126423 w 1452847"/>
                              <a:gd name="connsiteY1212" fmla="*/ 1182381 h 1534562"/>
                              <a:gd name="connsiteX1213" fmla="*/ 128155 w 1452847"/>
                              <a:gd name="connsiteY1213" fmla="*/ 1182381 h 1534562"/>
                              <a:gd name="connsiteX1214" fmla="*/ 115166 w 1452847"/>
                              <a:gd name="connsiteY1214" fmla="*/ 1183246 h 1534562"/>
                              <a:gd name="connsiteX1215" fmla="*/ 109970 w 1452847"/>
                              <a:gd name="connsiteY1215" fmla="*/ 1144280 h 1534562"/>
                              <a:gd name="connsiteX1216" fmla="*/ 109970 w 1452847"/>
                              <a:gd name="connsiteY1216" fmla="*/ 1144280 h 1534562"/>
                              <a:gd name="connsiteX1217" fmla="*/ 109970 w 1452847"/>
                              <a:gd name="connsiteY1217" fmla="*/ 1144280 h 1534562"/>
                              <a:gd name="connsiteX1218" fmla="*/ 71870 w 1452847"/>
                              <a:gd name="connsiteY1218" fmla="*/ 935597 h 1534562"/>
                              <a:gd name="connsiteX1219" fmla="*/ 141143 w 1452847"/>
                              <a:gd name="connsiteY1219" fmla="*/ 933865 h 1534562"/>
                              <a:gd name="connsiteX1220" fmla="*/ 187036 w 1452847"/>
                              <a:gd name="connsiteY1220" fmla="*/ 929535 h 1534562"/>
                              <a:gd name="connsiteX1221" fmla="*/ 151534 w 1452847"/>
                              <a:gd name="connsiteY1221" fmla="*/ 921742 h 1534562"/>
                              <a:gd name="connsiteX1222" fmla="*/ 77932 w 1452847"/>
                              <a:gd name="connsiteY1222" fmla="*/ 926071 h 1534562"/>
                              <a:gd name="connsiteX1223" fmla="*/ 11257 w 1452847"/>
                              <a:gd name="connsiteY1223" fmla="*/ 920876 h 1534562"/>
                              <a:gd name="connsiteX1224" fmla="*/ 866 w 1452847"/>
                              <a:gd name="connsiteY1224" fmla="*/ 918278 h 1534562"/>
                              <a:gd name="connsiteX1225" fmla="*/ 866 w 1452847"/>
                              <a:gd name="connsiteY1225" fmla="*/ 933865 h 1534562"/>
                              <a:gd name="connsiteX1226" fmla="*/ 71870 w 1452847"/>
                              <a:gd name="connsiteY1226" fmla="*/ 935597 h 1534562"/>
                              <a:gd name="connsiteX1227" fmla="*/ 132484 w 1452847"/>
                              <a:gd name="connsiteY1227" fmla="*/ 1065483 h 1534562"/>
                              <a:gd name="connsiteX1228" fmla="*/ 132484 w 1452847"/>
                              <a:gd name="connsiteY1228" fmla="*/ 1065483 h 1534562"/>
                              <a:gd name="connsiteX1229" fmla="*/ 132484 w 1452847"/>
                              <a:gd name="connsiteY1229" fmla="*/ 1065483 h 1534562"/>
                              <a:gd name="connsiteX1230" fmla="*/ 132484 w 1452847"/>
                              <a:gd name="connsiteY1230" fmla="*/ 1065483 h 1534562"/>
                              <a:gd name="connsiteX1231" fmla="*/ 159327 w 1452847"/>
                              <a:gd name="connsiteY1231" fmla="*/ 978892 h 1534562"/>
                              <a:gd name="connsiteX1232" fmla="*/ 161925 w 1452847"/>
                              <a:gd name="connsiteY1232" fmla="*/ 959842 h 1534562"/>
                              <a:gd name="connsiteX1233" fmla="*/ 99580 w 1452847"/>
                              <a:gd name="connsiteY1233" fmla="*/ 965037 h 1534562"/>
                              <a:gd name="connsiteX1234" fmla="*/ 25977 w 1452847"/>
                              <a:gd name="connsiteY1234" fmla="*/ 958110 h 1534562"/>
                              <a:gd name="connsiteX1235" fmla="*/ 0 w 1452847"/>
                              <a:gd name="connsiteY1235" fmla="*/ 952049 h 1534562"/>
                              <a:gd name="connsiteX1236" fmla="*/ 0 w 1452847"/>
                              <a:gd name="connsiteY1236" fmla="*/ 968501 h 1534562"/>
                              <a:gd name="connsiteX1237" fmla="*/ 29441 w 1452847"/>
                              <a:gd name="connsiteY1237" fmla="*/ 971099 h 1534562"/>
                              <a:gd name="connsiteX1238" fmla="*/ 159327 w 1452847"/>
                              <a:gd name="connsiteY1238" fmla="*/ 978892 h 1534562"/>
                              <a:gd name="connsiteX1239" fmla="*/ 122959 w 1452847"/>
                              <a:gd name="connsiteY1239" fmla="*/ 1045567 h 1534562"/>
                              <a:gd name="connsiteX1240" fmla="*/ 123825 w 1452847"/>
                              <a:gd name="connsiteY1240" fmla="*/ 1028248 h 1534562"/>
                              <a:gd name="connsiteX1241" fmla="*/ 123825 w 1452847"/>
                              <a:gd name="connsiteY1241" fmla="*/ 1028248 h 1534562"/>
                              <a:gd name="connsiteX1242" fmla="*/ 123825 w 1452847"/>
                              <a:gd name="connsiteY1242" fmla="*/ 1028248 h 1534562"/>
                              <a:gd name="connsiteX1243" fmla="*/ 7793 w 1452847"/>
                              <a:gd name="connsiteY1243" fmla="*/ 1036042 h 1534562"/>
                              <a:gd name="connsiteX1244" fmla="*/ 866 w 1452847"/>
                              <a:gd name="connsiteY1244" fmla="*/ 1035176 h 1534562"/>
                              <a:gd name="connsiteX1245" fmla="*/ 866 w 1452847"/>
                              <a:gd name="connsiteY1245" fmla="*/ 1049030 h 1534562"/>
                              <a:gd name="connsiteX1246" fmla="*/ 122959 w 1452847"/>
                              <a:gd name="connsiteY1246" fmla="*/ 1045567 h 1534562"/>
                              <a:gd name="connsiteX1247" fmla="*/ 119495 w 1452847"/>
                              <a:gd name="connsiteY1247" fmla="*/ 1029115 h 1534562"/>
                              <a:gd name="connsiteX1248" fmla="*/ 113434 w 1452847"/>
                              <a:gd name="connsiteY1248" fmla="*/ 1030847 h 1534562"/>
                              <a:gd name="connsiteX1249" fmla="*/ 119495 w 1452847"/>
                              <a:gd name="connsiteY1249" fmla="*/ 1029115 h 1534562"/>
                              <a:gd name="connsiteX1250" fmla="*/ 76200 w 1452847"/>
                              <a:gd name="connsiteY1250" fmla="*/ 898362 h 1534562"/>
                              <a:gd name="connsiteX1251" fmla="*/ 159327 w 1452847"/>
                              <a:gd name="connsiteY1251" fmla="*/ 898362 h 1534562"/>
                              <a:gd name="connsiteX1252" fmla="*/ 164523 w 1452847"/>
                              <a:gd name="connsiteY1252" fmla="*/ 879312 h 1534562"/>
                              <a:gd name="connsiteX1253" fmla="*/ 110836 w 1452847"/>
                              <a:gd name="connsiteY1253" fmla="*/ 885373 h 1534562"/>
                              <a:gd name="connsiteX1254" fmla="*/ 25977 w 1452847"/>
                              <a:gd name="connsiteY1254" fmla="*/ 882776 h 1534562"/>
                              <a:gd name="connsiteX1255" fmla="*/ 0 w 1452847"/>
                              <a:gd name="connsiteY1255" fmla="*/ 876714 h 1534562"/>
                              <a:gd name="connsiteX1256" fmla="*/ 0 w 1452847"/>
                              <a:gd name="connsiteY1256" fmla="*/ 890569 h 1534562"/>
                              <a:gd name="connsiteX1257" fmla="*/ 4330 w 1452847"/>
                              <a:gd name="connsiteY1257" fmla="*/ 890569 h 1534562"/>
                              <a:gd name="connsiteX1258" fmla="*/ 76200 w 1452847"/>
                              <a:gd name="connsiteY1258" fmla="*/ 898362 h 1534562"/>
                              <a:gd name="connsiteX1259" fmla="*/ 156730 w 1452847"/>
                              <a:gd name="connsiteY1259" fmla="*/ 1013528 h 1534562"/>
                              <a:gd name="connsiteX1260" fmla="*/ 179243 w 1452847"/>
                              <a:gd name="connsiteY1260" fmla="*/ 1001405 h 1534562"/>
                              <a:gd name="connsiteX1261" fmla="*/ 121227 w 1452847"/>
                              <a:gd name="connsiteY1261" fmla="*/ 997076 h 1534562"/>
                              <a:gd name="connsiteX1262" fmla="*/ 40698 w 1452847"/>
                              <a:gd name="connsiteY1262" fmla="*/ 992746 h 1534562"/>
                              <a:gd name="connsiteX1263" fmla="*/ 1732 w 1452847"/>
                              <a:gd name="connsiteY1263" fmla="*/ 990149 h 1534562"/>
                              <a:gd name="connsiteX1264" fmla="*/ 1732 w 1452847"/>
                              <a:gd name="connsiteY1264" fmla="*/ 1006601 h 1534562"/>
                              <a:gd name="connsiteX1265" fmla="*/ 29441 w 1452847"/>
                              <a:gd name="connsiteY1265" fmla="*/ 1004003 h 1534562"/>
                              <a:gd name="connsiteX1266" fmla="*/ 156730 w 1452847"/>
                              <a:gd name="connsiteY1266" fmla="*/ 1013528 h 1534562"/>
                              <a:gd name="connsiteX1267" fmla="*/ 164523 w 1452847"/>
                              <a:gd name="connsiteY1267" fmla="*/ 1392796 h 1534562"/>
                              <a:gd name="connsiteX1268" fmla="*/ 165389 w 1452847"/>
                              <a:gd name="connsiteY1268" fmla="*/ 1377210 h 1534562"/>
                              <a:gd name="connsiteX1269" fmla="*/ 114300 w 1452847"/>
                              <a:gd name="connsiteY1269" fmla="*/ 1375478 h 1534562"/>
                              <a:gd name="connsiteX1270" fmla="*/ 112568 w 1452847"/>
                              <a:gd name="connsiteY1270" fmla="*/ 1375478 h 1534562"/>
                              <a:gd name="connsiteX1271" fmla="*/ 866 w 1452847"/>
                              <a:gd name="connsiteY1271" fmla="*/ 1383271 h 1534562"/>
                              <a:gd name="connsiteX1272" fmla="*/ 866 w 1452847"/>
                              <a:gd name="connsiteY1272" fmla="*/ 1399724 h 1534562"/>
                              <a:gd name="connsiteX1273" fmla="*/ 25111 w 1452847"/>
                              <a:gd name="connsiteY1273" fmla="*/ 1395394 h 1534562"/>
                              <a:gd name="connsiteX1274" fmla="*/ 164523 w 1452847"/>
                              <a:gd name="connsiteY1274" fmla="*/ 1392796 h 1534562"/>
                              <a:gd name="connsiteX1275" fmla="*/ 130752 w 1452847"/>
                              <a:gd name="connsiteY1275" fmla="*/ 1455142 h 1534562"/>
                              <a:gd name="connsiteX1276" fmla="*/ 130752 w 1452847"/>
                              <a:gd name="connsiteY1276" fmla="*/ 1455142 h 1534562"/>
                              <a:gd name="connsiteX1277" fmla="*/ 130752 w 1452847"/>
                              <a:gd name="connsiteY1277" fmla="*/ 1455142 h 1534562"/>
                              <a:gd name="connsiteX1278" fmla="*/ 161059 w 1452847"/>
                              <a:gd name="connsiteY1278" fmla="*/ 1236067 h 1534562"/>
                              <a:gd name="connsiteX1279" fmla="*/ 178377 w 1452847"/>
                              <a:gd name="connsiteY1279" fmla="*/ 1220480 h 1534562"/>
                              <a:gd name="connsiteX1280" fmla="*/ 99580 w 1452847"/>
                              <a:gd name="connsiteY1280" fmla="*/ 1219615 h 1534562"/>
                              <a:gd name="connsiteX1281" fmla="*/ 96982 w 1452847"/>
                              <a:gd name="connsiteY1281" fmla="*/ 1219615 h 1534562"/>
                              <a:gd name="connsiteX1282" fmla="*/ 866 w 1452847"/>
                              <a:gd name="connsiteY1282" fmla="*/ 1229139 h 1534562"/>
                              <a:gd name="connsiteX1283" fmla="*/ 866 w 1452847"/>
                              <a:gd name="connsiteY1283" fmla="*/ 1245592 h 1534562"/>
                              <a:gd name="connsiteX1284" fmla="*/ 28575 w 1452847"/>
                              <a:gd name="connsiteY1284" fmla="*/ 1242128 h 1534562"/>
                              <a:gd name="connsiteX1285" fmla="*/ 161059 w 1452847"/>
                              <a:gd name="connsiteY1285" fmla="*/ 1236067 h 1534562"/>
                              <a:gd name="connsiteX1286" fmla="*/ 130752 w 1452847"/>
                              <a:gd name="connsiteY1286" fmla="*/ 1455142 h 1534562"/>
                              <a:gd name="connsiteX1287" fmla="*/ 130752 w 1452847"/>
                              <a:gd name="connsiteY1287" fmla="*/ 1455142 h 1534562"/>
                              <a:gd name="connsiteX1288" fmla="*/ 130752 w 1452847"/>
                              <a:gd name="connsiteY1288" fmla="*/ 1455142 h 1534562"/>
                              <a:gd name="connsiteX1289" fmla="*/ 130752 w 1452847"/>
                              <a:gd name="connsiteY1289" fmla="*/ 1455142 h 1534562"/>
                              <a:gd name="connsiteX1290" fmla="*/ 148070 w 1452847"/>
                              <a:gd name="connsiteY1290" fmla="*/ 1468996 h 1534562"/>
                              <a:gd name="connsiteX1291" fmla="*/ 174048 w 1452847"/>
                              <a:gd name="connsiteY1291" fmla="*/ 1470728 h 1534562"/>
                              <a:gd name="connsiteX1292" fmla="*/ 176645 w 1452847"/>
                              <a:gd name="connsiteY1292" fmla="*/ 1456873 h 1534562"/>
                              <a:gd name="connsiteX1293" fmla="*/ 130752 w 1452847"/>
                              <a:gd name="connsiteY1293" fmla="*/ 1456008 h 1534562"/>
                              <a:gd name="connsiteX1294" fmla="*/ 130752 w 1452847"/>
                              <a:gd name="connsiteY1294" fmla="*/ 1456008 h 1534562"/>
                              <a:gd name="connsiteX1295" fmla="*/ 84859 w 1452847"/>
                              <a:gd name="connsiteY1295" fmla="*/ 1457740 h 1534562"/>
                              <a:gd name="connsiteX1296" fmla="*/ 866 w 1452847"/>
                              <a:gd name="connsiteY1296" fmla="*/ 1463801 h 1534562"/>
                              <a:gd name="connsiteX1297" fmla="*/ 866 w 1452847"/>
                              <a:gd name="connsiteY1297" fmla="*/ 1476790 h 1534562"/>
                              <a:gd name="connsiteX1298" fmla="*/ 148070 w 1452847"/>
                              <a:gd name="connsiteY1298" fmla="*/ 1468996 h 1534562"/>
                              <a:gd name="connsiteX1299" fmla="*/ 181841 w 1452847"/>
                              <a:gd name="connsiteY1299" fmla="*/ 1423103 h 1534562"/>
                              <a:gd name="connsiteX1300" fmla="*/ 156730 w 1452847"/>
                              <a:gd name="connsiteY1300" fmla="*/ 1415310 h 1534562"/>
                              <a:gd name="connsiteX1301" fmla="*/ 156730 w 1452847"/>
                              <a:gd name="connsiteY1301" fmla="*/ 1415310 h 1534562"/>
                              <a:gd name="connsiteX1302" fmla="*/ 91786 w 1452847"/>
                              <a:gd name="connsiteY1302" fmla="*/ 1417042 h 1534562"/>
                              <a:gd name="connsiteX1303" fmla="*/ 9525 w 1452847"/>
                              <a:gd name="connsiteY1303" fmla="*/ 1425701 h 1534562"/>
                              <a:gd name="connsiteX1304" fmla="*/ 866 w 1452847"/>
                              <a:gd name="connsiteY1304" fmla="*/ 1425701 h 1534562"/>
                              <a:gd name="connsiteX1305" fmla="*/ 866 w 1452847"/>
                              <a:gd name="connsiteY1305" fmla="*/ 1441287 h 1534562"/>
                              <a:gd name="connsiteX1306" fmla="*/ 127289 w 1452847"/>
                              <a:gd name="connsiteY1306" fmla="*/ 1430896 h 1534562"/>
                              <a:gd name="connsiteX1307" fmla="*/ 181841 w 1452847"/>
                              <a:gd name="connsiteY1307" fmla="*/ 1423103 h 1534562"/>
                              <a:gd name="connsiteX1308" fmla="*/ 148936 w 1452847"/>
                              <a:gd name="connsiteY1308" fmla="*/ 1275033 h 1534562"/>
                              <a:gd name="connsiteX1309" fmla="*/ 174048 w 1452847"/>
                              <a:gd name="connsiteY1309" fmla="*/ 1261178 h 1534562"/>
                              <a:gd name="connsiteX1310" fmla="*/ 137680 w 1452847"/>
                              <a:gd name="connsiteY1310" fmla="*/ 1259446 h 1534562"/>
                              <a:gd name="connsiteX1311" fmla="*/ 137680 w 1452847"/>
                              <a:gd name="connsiteY1311" fmla="*/ 1259446 h 1534562"/>
                              <a:gd name="connsiteX1312" fmla="*/ 0 w 1452847"/>
                              <a:gd name="connsiteY1312" fmla="*/ 1272435 h 1534562"/>
                              <a:gd name="connsiteX1313" fmla="*/ 0 w 1452847"/>
                              <a:gd name="connsiteY1313" fmla="*/ 1287155 h 1534562"/>
                              <a:gd name="connsiteX1314" fmla="*/ 148936 w 1452847"/>
                              <a:gd name="connsiteY1314" fmla="*/ 1275033 h 1534562"/>
                              <a:gd name="connsiteX1315" fmla="*/ 148070 w 1452847"/>
                              <a:gd name="connsiteY1315" fmla="*/ 1352099 h 1534562"/>
                              <a:gd name="connsiteX1316" fmla="*/ 175780 w 1452847"/>
                              <a:gd name="connsiteY1316" fmla="*/ 1339976 h 1534562"/>
                              <a:gd name="connsiteX1317" fmla="*/ 109105 w 1452847"/>
                              <a:gd name="connsiteY1317" fmla="*/ 1334780 h 1534562"/>
                              <a:gd name="connsiteX1318" fmla="*/ 109105 w 1452847"/>
                              <a:gd name="connsiteY1318" fmla="*/ 1334780 h 1534562"/>
                              <a:gd name="connsiteX1319" fmla="*/ 109105 w 1452847"/>
                              <a:gd name="connsiteY1319" fmla="*/ 1334780 h 1534562"/>
                              <a:gd name="connsiteX1320" fmla="*/ 109105 w 1452847"/>
                              <a:gd name="connsiteY1320" fmla="*/ 1334780 h 1534562"/>
                              <a:gd name="connsiteX1321" fmla="*/ 1732 w 1452847"/>
                              <a:gd name="connsiteY1321" fmla="*/ 1346037 h 1534562"/>
                              <a:gd name="connsiteX1322" fmla="*/ 1732 w 1452847"/>
                              <a:gd name="connsiteY1322" fmla="*/ 1359026 h 1534562"/>
                              <a:gd name="connsiteX1323" fmla="*/ 11257 w 1452847"/>
                              <a:gd name="connsiteY1323" fmla="*/ 1358160 h 1534562"/>
                              <a:gd name="connsiteX1324" fmla="*/ 148070 w 1452847"/>
                              <a:gd name="connsiteY1324" fmla="*/ 1352099 h 1534562"/>
                              <a:gd name="connsiteX1325" fmla="*/ 138545 w 1452847"/>
                              <a:gd name="connsiteY1325" fmla="*/ 1259446 h 1534562"/>
                              <a:gd name="connsiteX1326" fmla="*/ 138545 w 1452847"/>
                              <a:gd name="connsiteY1326" fmla="*/ 1259446 h 1534562"/>
                              <a:gd name="connsiteX1327" fmla="*/ 138545 w 1452847"/>
                              <a:gd name="connsiteY1327" fmla="*/ 1259446 h 1534562"/>
                              <a:gd name="connsiteX1328" fmla="*/ 110836 w 1452847"/>
                              <a:gd name="connsiteY1328" fmla="*/ 1297546 h 1534562"/>
                              <a:gd name="connsiteX1329" fmla="*/ 110836 w 1452847"/>
                              <a:gd name="connsiteY1329" fmla="*/ 1297546 h 1534562"/>
                              <a:gd name="connsiteX1330" fmla="*/ 110836 w 1452847"/>
                              <a:gd name="connsiteY1330" fmla="*/ 1297546 h 1534562"/>
                              <a:gd name="connsiteX1331" fmla="*/ 135948 w 1452847"/>
                              <a:gd name="connsiteY1331" fmla="*/ 1313133 h 1534562"/>
                              <a:gd name="connsiteX1332" fmla="*/ 179243 w 1452847"/>
                              <a:gd name="connsiteY1332" fmla="*/ 1304474 h 1534562"/>
                              <a:gd name="connsiteX1333" fmla="*/ 110836 w 1452847"/>
                              <a:gd name="connsiteY1333" fmla="*/ 1298412 h 1534562"/>
                              <a:gd name="connsiteX1334" fmla="*/ 109970 w 1452847"/>
                              <a:gd name="connsiteY1334" fmla="*/ 1298412 h 1534562"/>
                              <a:gd name="connsiteX1335" fmla="*/ 0 w 1452847"/>
                              <a:gd name="connsiteY1335" fmla="*/ 1310535 h 1534562"/>
                              <a:gd name="connsiteX1336" fmla="*/ 0 w 1452847"/>
                              <a:gd name="connsiteY1336" fmla="*/ 1323524 h 1534562"/>
                              <a:gd name="connsiteX1337" fmla="*/ 2598 w 1452847"/>
                              <a:gd name="connsiteY1337" fmla="*/ 1323524 h 1534562"/>
                              <a:gd name="connsiteX1338" fmla="*/ 135948 w 1452847"/>
                              <a:gd name="connsiteY1338" fmla="*/ 1313133 h 1534562"/>
                              <a:gd name="connsiteX1339" fmla="*/ 122959 w 1452847"/>
                              <a:gd name="connsiteY1339" fmla="*/ 579708 h 1534562"/>
                              <a:gd name="connsiteX1340" fmla="*/ 171450 w 1452847"/>
                              <a:gd name="connsiteY1340" fmla="*/ 575378 h 1534562"/>
                              <a:gd name="connsiteX1341" fmla="*/ 161059 w 1452847"/>
                              <a:gd name="connsiteY1341" fmla="*/ 562389 h 1534562"/>
                              <a:gd name="connsiteX1342" fmla="*/ 86591 w 1452847"/>
                              <a:gd name="connsiteY1342" fmla="*/ 561524 h 1534562"/>
                              <a:gd name="connsiteX1343" fmla="*/ 866 w 1452847"/>
                              <a:gd name="connsiteY1343" fmla="*/ 565853 h 1534562"/>
                              <a:gd name="connsiteX1344" fmla="*/ 866 w 1452847"/>
                              <a:gd name="connsiteY1344" fmla="*/ 584903 h 1534562"/>
                              <a:gd name="connsiteX1345" fmla="*/ 53686 w 1452847"/>
                              <a:gd name="connsiteY1345" fmla="*/ 580574 h 1534562"/>
                              <a:gd name="connsiteX1346" fmla="*/ 122959 w 1452847"/>
                              <a:gd name="connsiteY1346" fmla="*/ 579708 h 1534562"/>
                              <a:gd name="connsiteX1347" fmla="*/ 173182 w 1452847"/>
                              <a:gd name="connsiteY1347" fmla="*/ 332058 h 1534562"/>
                              <a:gd name="connsiteX1348" fmla="*/ 173182 w 1452847"/>
                              <a:gd name="connsiteY1348" fmla="*/ 332058 h 1534562"/>
                              <a:gd name="connsiteX1349" fmla="*/ 173182 w 1452847"/>
                              <a:gd name="connsiteY1349" fmla="*/ 332058 h 1534562"/>
                              <a:gd name="connsiteX1350" fmla="*/ 122959 w 1452847"/>
                              <a:gd name="connsiteY1350" fmla="*/ 858530 h 1534562"/>
                              <a:gd name="connsiteX1351" fmla="*/ 172316 w 1452847"/>
                              <a:gd name="connsiteY1351" fmla="*/ 863726 h 1534562"/>
                              <a:gd name="connsiteX1352" fmla="*/ 149802 w 1452847"/>
                              <a:gd name="connsiteY1352" fmla="*/ 848139 h 1534562"/>
                              <a:gd name="connsiteX1353" fmla="*/ 89189 w 1452847"/>
                              <a:gd name="connsiteY1353" fmla="*/ 844676 h 1534562"/>
                              <a:gd name="connsiteX1354" fmla="*/ 16452 w 1452847"/>
                              <a:gd name="connsiteY1354" fmla="*/ 836883 h 1534562"/>
                              <a:gd name="connsiteX1355" fmla="*/ 0 w 1452847"/>
                              <a:gd name="connsiteY1355" fmla="*/ 833419 h 1534562"/>
                              <a:gd name="connsiteX1356" fmla="*/ 0 w 1452847"/>
                              <a:gd name="connsiteY1356" fmla="*/ 848139 h 1534562"/>
                              <a:gd name="connsiteX1357" fmla="*/ 61480 w 1452847"/>
                              <a:gd name="connsiteY1357" fmla="*/ 853335 h 1534562"/>
                              <a:gd name="connsiteX1358" fmla="*/ 122959 w 1452847"/>
                              <a:gd name="connsiteY1358" fmla="*/ 858530 h 1534562"/>
                              <a:gd name="connsiteX1359" fmla="*/ 190500 w 1452847"/>
                              <a:gd name="connsiteY1359" fmla="*/ 419514 h 1534562"/>
                              <a:gd name="connsiteX1360" fmla="*/ 172316 w 1452847"/>
                              <a:gd name="connsiteY1360" fmla="*/ 406526 h 1534562"/>
                              <a:gd name="connsiteX1361" fmla="*/ 172316 w 1452847"/>
                              <a:gd name="connsiteY1361" fmla="*/ 406526 h 1534562"/>
                              <a:gd name="connsiteX1362" fmla="*/ 34636 w 1452847"/>
                              <a:gd name="connsiteY1362" fmla="*/ 416051 h 1534562"/>
                              <a:gd name="connsiteX1363" fmla="*/ 866 w 1452847"/>
                              <a:gd name="connsiteY1363" fmla="*/ 416051 h 1534562"/>
                              <a:gd name="connsiteX1364" fmla="*/ 866 w 1452847"/>
                              <a:gd name="connsiteY1364" fmla="*/ 435101 h 1534562"/>
                              <a:gd name="connsiteX1365" fmla="*/ 133350 w 1452847"/>
                              <a:gd name="connsiteY1365" fmla="*/ 424710 h 1534562"/>
                              <a:gd name="connsiteX1366" fmla="*/ 190500 w 1452847"/>
                              <a:gd name="connsiteY1366" fmla="*/ 419514 h 1534562"/>
                              <a:gd name="connsiteX1367" fmla="*/ 154132 w 1452847"/>
                              <a:gd name="connsiteY1367" fmla="*/ 332923 h 1534562"/>
                              <a:gd name="connsiteX1368" fmla="*/ 177511 w 1452847"/>
                              <a:gd name="connsiteY1368" fmla="*/ 314740 h 1534562"/>
                              <a:gd name="connsiteX1369" fmla="*/ 195695 w 1452847"/>
                              <a:gd name="connsiteY1369" fmla="*/ 300019 h 1534562"/>
                              <a:gd name="connsiteX1370" fmla="*/ 143741 w 1452847"/>
                              <a:gd name="connsiteY1370" fmla="*/ 284433 h 1534562"/>
                              <a:gd name="connsiteX1371" fmla="*/ 69273 w 1452847"/>
                              <a:gd name="connsiteY1371" fmla="*/ 280969 h 1534562"/>
                              <a:gd name="connsiteX1372" fmla="*/ 866 w 1452847"/>
                              <a:gd name="connsiteY1372" fmla="*/ 277506 h 1534562"/>
                              <a:gd name="connsiteX1373" fmla="*/ 866 w 1452847"/>
                              <a:gd name="connsiteY1373" fmla="*/ 291360 h 1534562"/>
                              <a:gd name="connsiteX1374" fmla="*/ 66675 w 1452847"/>
                              <a:gd name="connsiteY1374" fmla="*/ 297421 h 1534562"/>
                              <a:gd name="connsiteX1375" fmla="*/ 132484 w 1452847"/>
                              <a:gd name="connsiteY1375" fmla="*/ 304349 h 1534562"/>
                              <a:gd name="connsiteX1376" fmla="*/ 174048 w 1452847"/>
                              <a:gd name="connsiteY1376" fmla="*/ 308678 h 1534562"/>
                              <a:gd name="connsiteX1377" fmla="*/ 70139 w 1452847"/>
                              <a:gd name="connsiteY1377" fmla="*/ 308678 h 1534562"/>
                              <a:gd name="connsiteX1378" fmla="*/ 11257 w 1452847"/>
                              <a:gd name="connsiteY1378" fmla="*/ 308678 h 1534562"/>
                              <a:gd name="connsiteX1379" fmla="*/ 0 w 1452847"/>
                              <a:gd name="connsiteY1379" fmla="*/ 308678 h 1534562"/>
                              <a:gd name="connsiteX1380" fmla="*/ 0 w 1452847"/>
                              <a:gd name="connsiteY1380" fmla="*/ 328594 h 1534562"/>
                              <a:gd name="connsiteX1381" fmla="*/ 24245 w 1452847"/>
                              <a:gd name="connsiteY1381" fmla="*/ 328594 h 1534562"/>
                              <a:gd name="connsiteX1382" fmla="*/ 154132 w 1452847"/>
                              <a:gd name="connsiteY1382" fmla="*/ 332923 h 1534562"/>
                              <a:gd name="connsiteX1383" fmla="*/ 161059 w 1452847"/>
                              <a:gd name="connsiteY1383" fmla="*/ 388342 h 1534562"/>
                              <a:gd name="connsiteX1384" fmla="*/ 201757 w 1452847"/>
                              <a:gd name="connsiteY1384" fmla="*/ 382280 h 1534562"/>
                              <a:gd name="connsiteX1385" fmla="*/ 154132 w 1452847"/>
                              <a:gd name="connsiteY1385" fmla="*/ 368426 h 1534562"/>
                              <a:gd name="connsiteX1386" fmla="*/ 149802 w 1452847"/>
                              <a:gd name="connsiteY1386" fmla="*/ 369292 h 1534562"/>
                              <a:gd name="connsiteX1387" fmla="*/ 102177 w 1452847"/>
                              <a:gd name="connsiteY1387" fmla="*/ 366694 h 1534562"/>
                              <a:gd name="connsiteX1388" fmla="*/ 9525 w 1452847"/>
                              <a:gd name="connsiteY1388" fmla="*/ 370157 h 1534562"/>
                              <a:gd name="connsiteX1389" fmla="*/ 1732 w 1452847"/>
                              <a:gd name="connsiteY1389" fmla="*/ 370157 h 1534562"/>
                              <a:gd name="connsiteX1390" fmla="*/ 1732 w 1452847"/>
                              <a:gd name="connsiteY1390" fmla="*/ 391805 h 1534562"/>
                              <a:gd name="connsiteX1391" fmla="*/ 6061 w 1452847"/>
                              <a:gd name="connsiteY1391" fmla="*/ 390940 h 1534562"/>
                              <a:gd name="connsiteX1392" fmla="*/ 161059 w 1452847"/>
                              <a:gd name="connsiteY1392" fmla="*/ 388342 h 1534562"/>
                              <a:gd name="connsiteX1393" fmla="*/ 114300 w 1452847"/>
                              <a:gd name="connsiteY1393" fmla="*/ 278371 h 1534562"/>
                              <a:gd name="connsiteX1394" fmla="*/ 179243 w 1452847"/>
                              <a:gd name="connsiteY1394" fmla="*/ 280103 h 1534562"/>
                              <a:gd name="connsiteX1395" fmla="*/ 174048 w 1452847"/>
                              <a:gd name="connsiteY1395" fmla="*/ 260187 h 1534562"/>
                              <a:gd name="connsiteX1396" fmla="*/ 117764 w 1452847"/>
                              <a:gd name="connsiteY1396" fmla="*/ 259321 h 1534562"/>
                              <a:gd name="connsiteX1397" fmla="*/ 22514 w 1452847"/>
                              <a:gd name="connsiteY1397" fmla="*/ 253260 h 1534562"/>
                              <a:gd name="connsiteX1398" fmla="*/ 866 w 1452847"/>
                              <a:gd name="connsiteY1398" fmla="*/ 250662 h 1534562"/>
                              <a:gd name="connsiteX1399" fmla="*/ 866 w 1452847"/>
                              <a:gd name="connsiteY1399" fmla="*/ 268847 h 1534562"/>
                              <a:gd name="connsiteX1400" fmla="*/ 20782 w 1452847"/>
                              <a:gd name="connsiteY1400" fmla="*/ 270578 h 1534562"/>
                              <a:gd name="connsiteX1401" fmla="*/ 114300 w 1452847"/>
                              <a:gd name="connsiteY1401" fmla="*/ 278371 h 1534562"/>
                              <a:gd name="connsiteX1402" fmla="*/ 158461 w 1452847"/>
                              <a:gd name="connsiteY1402" fmla="*/ 164071 h 1534562"/>
                              <a:gd name="connsiteX1403" fmla="*/ 172316 w 1452847"/>
                              <a:gd name="connsiteY1403" fmla="*/ 139826 h 1534562"/>
                              <a:gd name="connsiteX1404" fmla="*/ 147205 w 1452847"/>
                              <a:gd name="connsiteY1404" fmla="*/ 144155 h 1534562"/>
                              <a:gd name="connsiteX1405" fmla="*/ 98714 w 1452847"/>
                              <a:gd name="connsiteY1405" fmla="*/ 145021 h 1534562"/>
                              <a:gd name="connsiteX1406" fmla="*/ 19916 w 1452847"/>
                              <a:gd name="connsiteY1406" fmla="*/ 139826 h 1534562"/>
                              <a:gd name="connsiteX1407" fmla="*/ 866 w 1452847"/>
                              <a:gd name="connsiteY1407" fmla="*/ 137228 h 1534562"/>
                              <a:gd name="connsiteX1408" fmla="*/ 866 w 1452847"/>
                              <a:gd name="connsiteY1408" fmla="*/ 156278 h 1534562"/>
                              <a:gd name="connsiteX1409" fmla="*/ 35502 w 1452847"/>
                              <a:gd name="connsiteY1409" fmla="*/ 158010 h 1534562"/>
                              <a:gd name="connsiteX1410" fmla="*/ 158461 w 1452847"/>
                              <a:gd name="connsiteY1410" fmla="*/ 164071 h 1534562"/>
                              <a:gd name="connsiteX1411" fmla="*/ 25111 w 1452847"/>
                              <a:gd name="connsiteY1411" fmla="*/ 118178 h 1534562"/>
                              <a:gd name="connsiteX1412" fmla="*/ 109105 w 1452847"/>
                              <a:gd name="connsiteY1412" fmla="*/ 119044 h 1534562"/>
                              <a:gd name="connsiteX1413" fmla="*/ 165389 w 1452847"/>
                              <a:gd name="connsiteY1413" fmla="*/ 125972 h 1534562"/>
                              <a:gd name="connsiteX1414" fmla="*/ 167986 w 1452847"/>
                              <a:gd name="connsiteY1414" fmla="*/ 107787 h 1534562"/>
                              <a:gd name="connsiteX1415" fmla="*/ 93518 w 1452847"/>
                              <a:gd name="connsiteY1415" fmla="*/ 104324 h 1534562"/>
                              <a:gd name="connsiteX1416" fmla="*/ 5195 w 1452847"/>
                              <a:gd name="connsiteY1416" fmla="*/ 103458 h 1534562"/>
                              <a:gd name="connsiteX1417" fmla="*/ 1732 w 1452847"/>
                              <a:gd name="connsiteY1417" fmla="*/ 103458 h 1534562"/>
                              <a:gd name="connsiteX1418" fmla="*/ 1732 w 1452847"/>
                              <a:gd name="connsiteY1418" fmla="*/ 119044 h 1534562"/>
                              <a:gd name="connsiteX1419" fmla="*/ 25111 w 1452847"/>
                              <a:gd name="connsiteY1419" fmla="*/ 118178 h 1534562"/>
                              <a:gd name="connsiteX1420" fmla="*/ 27709 w 1452847"/>
                              <a:gd name="connsiteY1420" fmla="*/ 466274 h 1534562"/>
                              <a:gd name="connsiteX1421" fmla="*/ 180109 w 1452847"/>
                              <a:gd name="connsiteY1421" fmla="*/ 462810 h 1534562"/>
                              <a:gd name="connsiteX1422" fmla="*/ 173182 w 1452847"/>
                              <a:gd name="connsiteY1422" fmla="*/ 447224 h 1534562"/>
                              <a:gd name="connsiteX1423" fmla="*/ 92652 w 1452847"/>
                              <a:gd name="connsiteY1423" fmla="*/ 448956 h 1534562"/>
                              <a:gd name="connsiteX1424" fmla="*/ 25111 w 1452847"/>
                              <a:gd name="connsiteY1424" fmla="*/ 447224 h 1534562"/>
                              <a:gd name="connsiteX1425" fmla="*/ 1732 w 1452847"/>
                              <a:gd name="connsiteY1425" fmla="*/ 446358 h 1534562"/>
                              <a:gd name="connsiteX1426" fmla="*/ 1732 w 1452847"/>
                              <a:gd name="connsiteY1426" fmla="*/ 468006 h 1534562"/>
                              <a:gd name="connsiteX1427" fmla="*/ 27709 w 1452847"/>
                              <a:gd name="connsiteY1427" fmla="*/ 466274 h 1534562"/>
                              <a:gd name="connsiteX1428" fmla="*/ 46759 w 1452847"/>
                              <a:gd name="connsiteY1428" fmla="*/ 194378 h 1534562"/>
                              <a:gd name="connsiteX1429" fmla="*/ 120361 w 1452847"/>
                              <a:gd name="connsiteY1429" fmla="*/ 203037 h 1534562"/>
                              <a:gd name="connsiteX1430" fmla="*/ 188768 w 1452847"/>
                              <a:gd name="connsiteY1430" fmla="*/ 194378 h 1534562"/>
                              <a:gd name="connsiteX1431" fmla="*/ 108239 w 1452847"/>
                              <a:gd name="connsiteY1431" fmla="*/ 184853 h 1534562"/>
                              <a:gd name="connsiteX1432" fmla="*/ 28575 w 1452847"/>
                              <a:gd name="connsiteY1432" fmla="*/ 180524 h 1534562"/>
                              <a:gd name="connsiteX1433" fmla="*/ 1732 w 1452847"/>
                              <a:gd name="connsiteY1433" fmla="*/ 176194 h 1534562"/>
                              <a:gd name="connsiteX1434" fmla="*/ 1732 w 1452847"/>
                              <a:gd name="connsiteY1434" fmla="*/ 195244 h 1534562"/>
                              <a:gd name="connsiteX1435" fmla="*/ 46759 w 1452847"/>
                              <a:gd name="connsiteY1435" fmla="*/ 194378 h 1534562"/>
                              <a:gd name="connsiteX1436" fmla="*/ 103909 w 1452847"/>
                              <a:gd name="connsiteY1436" fmla="*/ 238540 h 1534562"/>
                              <a:gd name="connsiteX1437" fmla="*/ 179243 w 1452847"/>
                              <a:gd name="connsiteY1437" fmla="*/ 242003 h 1534562"/>
                              <a:gd name="connsiteX1438" fmla="*/ 158461 w 1452847"/>
                              <a:gd name="connsiteY1438" fmla="*/ 225551 h 1534562"/>
                              <a:gd name="connsiteX1439" fmla="*/ 80530 w 1452847"/>
                              <a:gd name="connsiteY1439" fmla="*/ 218623 h 1534562"/>
                              <a:gd name="connsiteX1440" fmla="*/ 1732 w 1452847"/>
                              <a:gd name="connsiteY1440" fmla="*/ 210831 h 1534562"/>
                              <a:gd name="connsiteX1441" fmla="*/ 1732 w 1452847"/>
                              <a:gd name="connsiteY1441" fmla="*/ 229881 h 1534562"/>
                              <a:gd name="connsiteX1442" fmla="*/ 25111 w 1452847"/>
                              <a:gd name="connsiteY1442" fmla="*/ 230746 h 1534562"/>
                              <a:gd name="connsiteX1443" fmla="*/ 103909 w 1452847"/>
                              <a:gd name="connsiteY1443" fmla="*/ 238540 h 1534562"/>
                              <a:gd name="connsiteX1444" fmla="*/ 129886 w 1452847"/>
                              <a:gd name="connsiteY1444" fmla="*/ 350242 h 1534562"/>
                              <a:gd name="connsiteX1445" fmla="*/ 193098 w 1452847"/>
                              <a:gd name="connsiteY1445" fmla="*/ 347644 h 1534562"/>
                              <a:gd name="connsiteX1446" fmla="*/ 173182 w 1452847"/>
                              <a:gd name="connsiteY1446" fmla="*/ 332923 h 1534562"/>
                              <a:gd name="connsiteX1447" fmla="*/ 173182 w 1452847"/>
                              <a:gd name="connsiteY1447" fmla="*/ 332923 h 1534562"/>
                              <a:gd name="connsiteX1448" fmla="*/ 125557 w 1452847"/>
                              <a:gd name="connsiteY1448" fmla="*/ 334655 h 1534562"/>
                              <a:gd name="connsiteX1449" fmla="*/ 36368 w 1452847"/>
                              <a:gd name="connsiteY1449" fmla="*/ 336387 h 1534562"/>
                              <a:gd name="connsiteX1450" fmla="*/ 0 w 1452847"/>
                              <a:gd name="connsiteY1450" fmla="*/ 336387 h 1534562"/>
                              <a:gd name="connsiteX1451" fmla="*/ 0 w 1452847"/>
                              <a:gd name="connsiteY1451" fmla="*/ 352839 h 1534562"/>
                              <a:gd name="connsiteX1452" fmla="*/ 129886 w 1452847"/>
                              <a:gd name="connsiteY1452" fmla="*/ 350242 h 1534562"/>
                              <a:gd name="connsiteX1453" fmla="*/ 175780 w 1452847"/>
                              <a:gd name="connsiteY1453" fmla="*/ 695740 h 1534562"/>
                              <a:gd name="connsiteX1454" fmla="*/ 145473 w 1452847"/>
                              <a:gd name="connsiteY1454" fmla="*/ 680153 h 1534562"/>
                              <a:gd name="connsiteX1455" fmla="*/ 31173 w 1452847"/>
                              <a:gd name="connsiteY1455" fmla="*/ 687946 h 1534562"/>
                              <a:gd name="connsiteX1456" fmla="*/ 866 w 1452847"/>
                              <a:gd name="connsiteY1456" fmla="*/ 686214 h 1534562"/>
                              <a:gd name="connsiteX1457" fmla="*/ 866 w 1452847"/>
                              <a:gd name="connsiteY1457" fmla="*/ 705264 h 1534562"/>
                              <a:gd name="connsiteX1458" fmla="*/ 118630 w 1452847"/>
                              <a:gd name="connsiteY1458" fmla="*/ 702667 h 1534562"/>
                              <a:gd name="connsiteX1459" fmla="*/ 175780 w 1452847"/>
                              <a:gd name="connsiteY1459" fmla="*/ 695740 h 1534562"/>
                              <a:gd name="connsiteX1460" fmla="*/ 146339 w 1452847"/>
                              <a:gd name="connsiteY1460" fmla="*/ 679287 h 1534562"/>
                              <a:gd name="connsiteX1461" fmla="*/ 146339 w 1452847"/>
                              <a:gd name="connsiteY1461" fmla="*/ 679287 h 1534562"/>
                              <a:gd name="connsiteX1462" fmla="*/ 146339 w 1452847"/>
                              <a:gd name="connsiteY1462" fmla="*/ 679287 h 1534562"/>
                              <a:gd name="connsiteX1463" fmla="*/ 149802 w 1452847"/>
                              <a:gd name="connsiteY1463" fmla="*/ 739035 h 1534562"/>
                              <a:gd name="connsiteX1464" fmla="*/ 154132 w 1452847"/>
                              <a:gd name="connsiteY1464" fmla="*/ 719985 h 1534562"/>
                              <a:gd name="connsiteX1465" fmla="*/ 154132 w 1452847"/>
                              <a:gd name="connsiteY1465" fmla="*/ 719985 h 1534562"/>
                              <a:gd name="connsiteX1466" fmla="*/ 104775 w 1452847"/>
                              <a:gd name="connsiteY1466" fmla="*/ 724315 h 1534562"/>
                              <a:gd name="connsiteX1467" fmla="*/ 22514 w 1452847"/>
                              <a:gd name="connsiteY1467" fmla="*/ 725180 h 1534562"/>
                              <a:gd name="connsiteX1468" fmla="*/ 0 w 1452847"/>
                              <a:gd name="connsiteY1468" fmla="*/ 724315 h 1534562"/>
                              <a:gd name="connsiteX1469" fmla="*/ 0 w 1452847"/>
                              <a:gd name="connsiteY1469" fmla="*/ 740767 h 1534562"/>
                              <a:gd name="connsiteX1470" fmla="*/ 71005 w 1452847"/>
                              <a:gd name="connsiteY1470" fmla="*/ 738169 h 1534562"/>
                              <a:gd name="connsiteX1471" fmla="*/ 149802 w 1452847"/>
                              <a:gd name="connsiteY1471" fmla="*/ 739035 h 1534562"/>
                              <a:gd name="connsiteX1472" fmla="*/ 129886 w 1452847"/>
                              <a:gd name="connsiteY1472" fmla="*/ 821296 h 1534562"/>
                              <a:gd name="connsiteX1473" fmla="*/ 177511 w 1452847"/>
                              <a:gd name="connsiteY1473" fmla="*/ 821296 h 1534562"/>
                              <a:gd name="connsiteX1474" fmla="*/ 148936 w 1452847"/>
                              <a:gd name="connsiteY1474" fmla="*/ 810040 h 1534562"/>
                              <a:gd name="connsiteX1475" fmla="*/ 88323 w 1452847"/>
                              <a:gd name="connsiteY1475" fmla="*/ 804844 h 1534562"/>
                              <a:gd name="connsiteX1476" fmla="*/ 24245 w 1452847"/>
                              <a:gd name="connsiteY1476" fmla="*/ 795319 h 1534562"/>
                              <a:gd name="connsiteX1477" fmla="*/ 866 w 1452847"/>
                              <a:gd name="connsiteY1477" fmla="*/ 790123 h 1534562"/>
                              <a:gd name="connsiteX1478" fmla="*/ 866 w 1452847"/>
                              <a:gd name="connsiteY1478" fmla="*/ 806576 h 1534562"/>
                              <a:gd name="connsiteX1479" fmla="*/ 58016 w 1452847"/>
                              <a:gd name="connsiteY1479" fmla="*/ 812637 h 1534562"/>
                              <a:gd name="connsiteX1480" fmla="*/ 129886 w 1452847"/>
                              <a:gd name="connsiteY1480" fmla="*/ 821296 h 1534562"/>
                              <a:gd name="connsiteX1481" fmla="*/ 105641 w 1452847"/>
                              <a:gd name="connsiteY1481" fmla="*/ 778867 h 1534562"/>
                              <a:gd name="connsiteX1482" fmla="*/ 161925 w 1452847"/>
                              <a:gd name="connsiteY1482" fmla="*/ 784928 h 1534562"/>
                              <a:gd name="connsiteX1483" fmla="*/ 163657 w 1452847"/>
                              <a:gd name="connsiteY1483" fmla="*/ 766744 h 1534562"/>
                              <a:gd name="connsiteX1484" fmla="*/ 96982 w 1452847"/>
                              <a:gd name="connsiteY1484" fmla="*/ 765012 h 1534562"/>
                              <a:gd name="connsiteX1485" fmla="*/ 20782 w 1452847"/>
                              <a:gd name="connsiteY1485" fmla="*/ 762415 h 1534562"/>
                              <a:gd name="connsiteX1486" fmla="*/ 0 w 1452847"/>
                              <a:gd name="connsiteY1486" fmla="*/ 758951 h 1534562"/>
                              <a:gd name="connsiteX1487" fmla="*/ 0 w 1452847"/>
                              <a:gd name="connsiteY1487" fmla="*/ 775403 h 1534562"/>
                              <a:gd name="connsiteX1488" fmla="*/ 36368 w 1452847"/>
                              <a:gd name="connsiteY1488" fmla="*/ 776269 h 1534562"/>
                              <a:gd name="connsiteX1489" fmla="*/ 105641 w 1452847"/>
                              <a:gd name="connsiteY1489" fmla="*/ 778867 h 1534562"/>
                              <a:gd name="connsiteX1490" fmla="*/ 112568 w 1452847"/>
                              <a:gd name="connsiteY1490" fmla="*/ 543339 h 1534562"/>
                              <a:gd name="connsiteX1491" fmla="*/ 173182 w 1452847"/>
                              <a:gd name="connsiteY1491" fmla="*/ 541608 h 1534562"/>
                              <a:gd name="connsiteX1492" fmla="*/ 116032 w 1452847"/>
                              <a:gd name="connsiteY1492" fmla="*/ 525155 h 1534562"/>
                              <a:gd name="connsiteX1493" fmla="*/ 866 w 1452847"/>
                              <a:gd name="connsiteY1493" fmla="*/ 531217 h 1534562"/>
                              <a:gd name="connsiteX1494" fmla="*/ 866 w 1452847"/>
                              <a:gd name="connsiteY1494" fmla="*/ 550267 h 1534562"/>
                              <a:gd name="connsiteX1495" fmla="*/ 25111 w 1452847"/>
                              <a:gd name="connsiteY1495" fmla="*/ 545937 h 1534562"/>
                              <a:gd name="connsiteX1496" fmla="*/ 112568 w 1452847"/>
                              <a:gd name="connsiteY1496" fmla="*/ 543339 h 1534562"/>
                              <a:gd name="connsiteX1497" fmla="*/ 148936 w 1452847"/>
                              <a:gd name="connsiteY1497" fmla="*/ 509569 h 1534562"/>
                              <a:gd name="connsiteX1498" fmla="*/ 165389 w 1452847"/>
                              <a:gd name="connsiteY1498" fmla="*/ 487921 h 1534562"/>
                              <a:gd name="connsiteX1499" fmla="*/ 112568 w 1452847"/>
                              <a:gd name="connsiteY1499" fmla="*/ 483592 h 1534562"/>
                              <a:gd name="connsiteX1500" fmla="*/ 111702 w 1452847"/>
                              <a:gd name="connsiteY1500" fmla="*/ 483592 h 1534562"/>
                              <a:gd name="connsiteX1501" fmla="*/ 49357 w 1452847"/>
                              <a:gd name="connsiteY1501" fmla="*/ 485324 h 1534562"/>
                              <a:gd name="connsiteX1502" fmla="*/ 0 w 1452847"/>
                              <a:gd name="connsiteY1502" fmla="*/ 488787 h 1534562"/>
                              <a:gd name="connsiteX1503" fmla="*/ 0 w 1452847"/>
                              <a:gd name="connsiteY1503" fmla="*/ 507837 h 1534562"/>
                              <a:gd name="connsiteX1504" fmla="*/ 18184 w 1452847"/>
                              <a:gd name="connsiteY1504" fmla="*/ 505240 h 1534562"/>
                              <a:gd name="connsiteX1505" fmla="*/ 148936 w 1452847"/>
                              <a:gd name="connsiteY1505" fmla="*/ 509569 h 1534562"/>
                              <a:gd name="connsiteX1506" fmla="*/ 153266 w 1452847"/>
                              <a:gd name="connsiteY1506" fmla="*/ 650712 h 1534562"/>
                              <a:gd name="connsiteX1507" fmla="*/ 111702 w 1452847"/>
                              <a:gd name="connsiteY1507" fmla="*/ 640321 h 1534562"/>
                              <a:gd name="connsiteX1508" fmla="*/ 16452 w 1452847"/>
                              <a:gd name="connsiteY1508" fmla="*/ 647248 h 1534562"/>
                              <a:gd name="connsiteX1509" fmla="*/ 866 w 1452847"/>
                              <a:gd name="connsiteY1509" fmla="*/ 646383 h 1534562"/>
                              <a:gd name="connsiteX1510" fmla="*/ 866 w 1452847"/>
                              <a:gd name="connsiteY1510" fmla="*/ 667165 h 1534562"/>
                              <a:gd name="connsiteX1511" fmla="*/ 109970 w 1452847"/>
                              <a:gd name="connsiteY1511" fmla="*/ 661103 h 1534562"/>
                              <a:gd name="connsiteX1512" fmla="*/ 153266 w 1452847"/>
                              <a:gd name="connsiteY1512" fmla="*/ 650712 h 1534562"/>
                              <a:gd name="connsiteX1513" fmla="*/ 52820 w 1452847"/>
                              <a:gd name="connsiteY1513" fmla="*/ 1496706 h 1534562"/>
                              <a:gd name="connsiteX1514" fmla="*/ 52820 w 1452847"/>
                              <a:gd name="connsiteY1514" fmla="*/ 1496706 h 1534562"/>
                              <a:gd name="connsiteX1515" fmla="*/ 866 w 1452847"/>
                              <a:gd name="connsiteY1515" fmla="*/ 1499303 h 1534562"/>
                              <a:gd name="connsiteX1516" fmla="*/ 866 w 1452847"/>
                              <a:gd name="connsiteY1516" fmla="*/ 1512292 h 1534562"/>
                              <a:gd name="connsiteX1517" fmla="*/ 8659 w 1452847"/>
                              <a:gd name="connsiteY1517" fmla="*/ 1511426 h 1534562"/>
                              <a:gd name="connsiteX1518" fmla="*/ 89189 w 1452847"/>
                              <a:gd name="connsiteY1518" fmla="*/ 1510560 h 1534562"/>
                              <a:gd name="connsiteX1519" fmla="*/ 188768 w 1452847"/>
                              <a:gd name="connsiteY1519" fmla="*/ 1503633 h 1534562"/>
                              <a:gd name="connsiteX1520" fmla="*/ 52820 w 1452847"/>
                              <a:gd name="connsiteY1520" fmla="*/ 1496706 h 1534562"/>
                              <a:gd name="connsiteX1521" fmla="*/ 148936 w 1452847"/>
                              <a:gd name="connsiteY1521" fmla="*/ 623003 h 1534562"/>
                              <a:gd name="connsiteX1522" fmla="*/ 177511 w 1452847"/>
                              <a:gd name="connsiteY1522" fmla="*/ 614344 h 1534562"/>
                              <a:gd name="connsiteX1523" fmla="*/ 165389 w 1452847"/>
                              <a:gd name="connsiteY1523" fmla="*/ 603087 h 1534562"/>
                              <a:gd name="connsiteX1524" fmla="*/ 866 w 1452847"/>
                              <a:gd name="connsiteY1524" fmla="*/ 607417 h 1534562"/>
                              <a:gd name="connsiteX1525" fmla="*/ 866 w 1452847"/>
                              <a:gd name="connsiteY1525" fmla="*/ 623869 h 1534562"/>
                              <a:gd name="connsiteX1526" fmla="*/ 148936 w 1452847"/>
                              <a:gd name="connsiteY1526" fmla="*/ 623003 h 1534562"/>
                              <a:gd name="connsiteX1527" fmla="*/ 400916 w 1452847"/>
                              <a:gd name="connsiteY1527" fmla="*/ 1504498 h 1534562"/>
                              <a:gd name="connsiteX1528" fmla="*/ 248516 w 1452847"/>
                              <a:gd name="connsiteY1528" fmla="*/ 1505365 h 1534562"/>
                              <a:gd name="connsiteX1529" fmla="*/ 248516 w 1452847"/>
                              <a:gd name="connsiteY1529" fmla="*/ 1505365 h 1534562"/>
                              <a:gd name="connsiteX1530" fmla="*/ 248516 w 1452847"/>
                              <a:gd name="connsiteY1530" fmla="*/ 1505365 h 1534562"/>
                              <a:gd name="connsiteX1531" fmla="*/ 226002 w 1452847"/>
                              <a:gd name="connsiteY1531" fmla="*/ 1524415 h 1534562"/>
                              <a:gd name="connsiteX1532" fmla="*/ 350693 w 1452847"/>
                              <a:gd name="connsiteY1532" fmla="*/ 1515756 h 1534562"/>
                              <a:gd name="connsiteX1533" fmla="*/ 413039 w 1452847"/>
                              <a:gd name="connsiteY1533" fmla="*/ 1520951 h 1534562"/>
                              <a:gd name="connsiteX1534" fmla="*/ 400916 w 1452847"/>
                              <a:gd name="connsiteY1534" fmla="*/ 1504498 h 1534562"/>
                              <a:gd name="connsiteX1535" fmla="*/ 1175039 w 1452847"/>
                              <a:gd name="connsiteY1535" fmla="*/ 1425701 h 1534562"/>
                              <a:gd name="connsiteX1536" fmla="*/ 1079789 w 1452847"/>
                              <a:gd name="connsiteY1536" fmla="*/ 1431762 h 1534562"/>
                              <a:gd name="connsiteX1537" fmla="*/ 943841 w 1452847"/>
                              <a:gd name="connsiteY1537" fmla="*/ 1433494 h 1534562"/>
                              <a:gd name="connsiteX1538" fmla="*/ 919596 w 1452847"/>
                              <a:gd name="connsiteY1538" fmla="*/ 1442153 h 1534562"/>
                              <a:gd name="connsiteX1539" fmla="*/ 996661 w 1452847"/>
                              <a:gd name="connsiteY1539" fmla="*/ 1449946 h 1534562"/>
                              <a:gd name="connsiteX1540" fmla="*/ 998393 w 1452847"/>
                              <a:gd name="connsiteY1540" fmla="*/ 1449946 h 1534562"/>
                              <a:gd name="connsiteX1541" fmla="*/ 1184564 w 1452847"/>
                              <a:gd name="connsiteY1541" fmla="*/ 1443019 h 1534562"/>
                              <a:gd name="connsiteX1542" fmla="*/ 1175039 w 1452847"/>
                              <a:gd name="connsiteY1542" fmla="*/ 1425701 h 1534562"/>
                              <a:gd name="connsiteX1543" fmla="*/ 902277 w 1452847"/>
                              <a:gd name="connsiteY1543" fmla="*/ 1496706 h 1534562"/>
                              <a:gd name="connsiteX1544" fmla="*/ 891886 w 1452847"/>
                              <a:gd name="connsiteY1544" fmla="*/ 1497571 h 1534562"/>
                              <a:gd name="connsiteX1545" fmla="*/ 902277 w 1452847"/>
                              <a:gd name="connsiteY1545" fmla="*/ 1496706 h 1534562"/>
                              <a:gd name="connsiteX1546" fmla="*/ 1383723 w 1452847"/>
                              <a:gd name="connsiteY1546" fmla="*/ 1406651 h 1534562"/>
                              <a:gd name="connsiteX1547" fmla="*/ 1430482 w 1452847"/>
                              <a:gd name="connsiteY1547" fmla="*/ 1404919 h 1534562"/>
                              <a:gd name="connsiteX1548" fmla="*/ 1414030 w 1452847"/>
                              <a:gd name="connsiteY1548" fmla="*/ 1391065 h 1534562"/>
                              <a:gd name="connsiteX1549" fmla="*/ 1343025 w 1452847"/>
                              <a:gd name="connsiteY1549" fmla="*/ 1390199 h 1534562"/>
                              <a:gd name="connsiteX1550" fmla="*/ 1208809 w 1452847"/>
                              <a:gd name="connsiteY1550" fmla="*/ 1391930 h 1534562"/>
                              <a:gd name="connsiteX1551" fmla="*/ 1312718 w 1452847"/>
                              <a:gd name="connsiteY1551" fmla="*/ 1404053 h 1534562"/>
                              <a:gd name="connsiteX1552" fmla="*/ 1383723 w 1452847"/>
                              <a:gd name="connsiteY1552" fmla="*/ 1406651 h 1534562"/>
                              <a:gd name="connsiteX1553" fmla="*/ 1013114 w 1452847"/>
                              <a:gd name="connsiteY1553" fmla="*/ 1448214 h 1534562"/>
                              <a:gd name="connsiteX1554" fmla="*/ 998393 w 1452847"/>
                              <a:gd name="connsiteY1554" fmla="*/ 1449081 h 1534562"/>
                              <a:gd name="connsiteX1555" fmla="*/ 998393 w 1452847"/>
                              <a:gd name="connsiteY1555" fmla="*/ 1449081 h 1534562"/>
                              <a:gd name="connsiteX1556" fmla="*/ 1013114 w 1452847"/>
                              <a:gd name="connsiteY1556" fmla="*/ 1448214 h 1534562"/>
                              <a:gd name="connsiteX1557" fmla="*/ 1394980 w 1452847"/>
                              <a:gd name="connsiteY1557" fmla="*/ 1357294 h 1534562"/>
                              <a:gd name="connsiteX1558" fmla="*/ 1323109 w 1452847"/>
                              <a:gd name="connsiteY1558" fmla="*/ 1356428 h 1534562"/>
                              <a:gd name="connsiteX1559" fmla="*/ 1254702 w 1452847"/>
                              <a:gd name="connsiteY1559" fmla="*/ 1352099 h 1534562"/>
                              <a:gd name="connsiteX1560" fmla="*/ 1209675 w 1452847"/>
                              <a:gd name="connsiteY1560" fmla="*/ 1352099 h 1534562"/>
                              <a:gd name="connsiteX1561" fmla="*/ 1242580 w 1452847"/>
                              <a:gd name="connsiteY1561" fmla="*/ 1367685 h 1534562"/>
                              <a:gd name="connsiteX1562" fmla="*/ 1311852 w 1452847"/>
                              <a:gd name="connsiteY1562" fmla="*/ 1369417 h 1534562"/>
                              <a:gd name="connsiteX1563" fmla="*/ 1381125 w 1452847"/>
                              <a:gd name="connsiteY1563" fmla="*/ 1369417 h 1534562"/>
                              <a:gd name="connsiteX1564" fmla="*/ 1433080 w 1452847"/>
                              <a:gd name="connsiteY1564" fmla="*/ 1369417 h 1534562"/>
                              <a:gd name="connsiteX1565" fmla="*/ 1432214 w 1452847"/>
                              <a:gd name="connsiteY1565" fmla="*/ 1370283 h 1534562"/>
                              <a:gd name="connsiteX1566" fmla="*/ 1433080 w 1452847"/>
                              <a:gd name="connsiteY1566" fmla="*/ 1369417 h 1534562"/>
                              <a:gd name="connsiteX1567" fmla="*/ 1433080 w 1452847"/>
                              <a:gd name="connsiteY1567" fmla="*/ 1369417 h 1534562"/>
                              <a:gd name="connsiteX1568" fmla="*/ 1394980 w 1452847"/>
                              <a:gd name="connsiteY1568" fmla="*/ 1357294 h 1534562"/>
                              <a:gd name="connsiteX1569" fmla="*/ 1277216 w 1452847"/>
                              <a:gd name="connsiteY1569" fmla="*/ 1443019 h 1534562"/>
                              <a:gd name="connsiteX1570" fmla="*/ 1372466 w 1452847"/>
                              <a:gd name="connsiteY1570" fmla="*/ 1443019 h 1534562"/>
                              <a:gd name="connsiteX1571" fmla="*/ 1432214 w 1452847"/>
                              <a:gd name="connsiteY1571" fmla="*/ 1443885 h 1534562"/>
                              <a:gd name="connsiteX1572" fmla="*/ 1432214 w 1452847"/>
                              <a:gd name="connsiteY1572" fmla="*/ 1443885 h 1534562"/>
                              <a:gd name="connsiteX1573" fmla="*/ 1372466 w 1452847"/>
                              <a:gd name="connsiteY1573" fmla="*/ 1428299 h 1534562"/>
                              <a:gd name="connsiteX1574" fmla="*/ 1278948 w 1452847"/>
                              <a:gd name="connsiteY1574" fmla="*/ 1424835 h 1534562"/>
                              <a:gd name="connsiteX1575" fmla="*/ 1207077 w 1452847"/>
                              <a:gd name="connsiteY1575" fmla="*/ 1430896 h 1534562"/>
                              <a:gd name="connsiteX1576" fmla="*/ 1277216 w 1452847"/>
                              <a:gd name="connsiteY1576" fmla="*/ 1443019 h 1534562"/>
                              <a:gd name="connsiteX1577" fmla="*/ 891886 w 1452847"/>
                              <a:gd name="connsiteY1577" fmla="*/ 1497571 h 1534562"/>
                              <a:gd name="connsiteX1578" fmla="*/ 885825 w 1452847"/>
                              <a:gd name="connsiteY1578" fmla="*/ 1498437 h 1534562"/>
                              <a:gd name="connsiteX1579" fmla="*/ 891886 w 1452847"/>
                              <a:gd name="connsiteY1579" fmla="*/ 1497571 h 1534562"/>
                              <a:gd name="connsiteX1580" fmla="*/ 867641 w 1452847"/>
                              <a:gd name="connsiteY1580" fmla="*/ 1481985 h 1534562"/>
                              <a:gd name="connsiteX1581" fmla="*/ 721302 w 1452847"/>
                              <a:gd name="connsiteY1581" fmla="*/ 1479387 h 1534562"/>
                              <a:gd name="connsiteX1582" fmla="*/ 692727 w 1452847"/>
                              <a:gd name="connsiteY1582" fmla="*/ 1493242 h 1534562"/>
                              <a:gd name="connsiteX1583" fmla="*/ 744682 w 1452847"/>
                              <a:gd name="connsiteY1583" fmla="*/ 1493242 h 1534562"/>
                              <a:gd name="connsiteX1584" fmla="*/ 902277 w 1452847"/>
                              <a:gd name="connsiteY1584" fmla="*/ 1496706 h 1534562"/>
                              <a:gd name="connsiteX1585" fmla="*/ 902277 w 1452847"/>
                              <a:gd name="connsiteY1585" fmla="*/ 1496706 h 1534562"/>
                              <a:gd name="connsiteX1586" fmla="*/ 902277 w 1452847"/>
                              <a:gd name="connsiteY1586" fmla="*/ 1496706 h 1534562"/>
                              <a:gd name="connsiteX1587" fmla="*/ 902277 w 1452847"/>
                              <a:gd name="connsiteY1587" fmla="*/ 1496706 h 1534562"/>
                              <a:gd name="connsiteX1588" fmla="*/ 922193 w 1452847"/>
                              <a:gd name="connsiteY1588" fmla="*/ 1486315 h 1534562"/>
                              <a:gd name="connsiteX1589" fmla="*/ 867641 w 1452847"/>
                              <a:gd name="connsiteY1589" fmla="*/ 1481985 h 1534562"/>
                              <a:gd name="connsiteX1590" fmla="*/ 1095375 w 1452847"/>
                              <a:gd name="connsiteY1590" fmla="*/ 1483717 h 1534562"/>
                              <a:gd name="connsiteX1591" fmla="*/ 1095375 w 1452847"/>
                              <a:gd name="connsiteY1591" fmla="*/ 1483717 h 1534562"/>
                              <a:gd name="connsiteX1592" fmla="*/ 1095375 w 1452847"/>
                              <a:gd name="connsiteY1592" fmla="*/ 1483717 h 1534562"/>
                              <a:gd name="connsiteX1593" fmla="*/ 1182832 w 1452847"/>
                              <a:gd name="connsiteY1593" fmla="*/ 1496706 h 1534562"/>
                              <a:gd name="connsiteX1594" fmla="*/ 1124816 w 1452847"/>
                              <a:gd name="connsiteY1594" fmla="*/ 1501901 h 1534562"/>
                              <a:gd name="connsiteX1595" fmla="*/ 1039091 w 1452847"/>
                              <a:gd name="connsiteY1595" fmla="*/ 1505365 h 1534562"/>
                              <a:gd name="connsiteX1596" fmla="*/ 982807 w 1452847"/>
                              <a:gd name="connsiteY1596" fmla="*/ 1501901 h 1534562"/>
                              <a:gd name="connsiteX1597" fmla="*/ 952500 w 1452847"/>
                              <a:gd name="connsiteY1597" fmla="*/ 1518353 h 1534562"/>
                              <a:gd name="connsiteX1598" fmla="*/ 1014846 w 1452847"/>
                              <a:gd name="connsiteY1598" fmla="*/ 1520085 h 1534562"/>
                              <a:gd name="connsiteX1599" fmla="*/ 1100571 w 1452847"/>
                              <a:gd name="connsiteY1599" fmla="*/ 1518353 h 1534562"/>
                              <a:gd name="connsiteX1600" fmla="*/ 1085850 w 1452847"/>
                              <a:gd name="connsiteY1600" fmla="*/ 1519219 h 1534562"/>
                              <a:gd name="connsiteX1601" fmla="*/ 1102302 w 1452847"/>
                              <a:gd name="connsiteY1601" fmla="*/ 1518353 h 1534562"/>
                              <a:gd name="connsiteX1602" fmla="*/ 1158586 w 1452847"/>
                              <a:gd name="connsiteY1602" fmla="*/ 1515756 h 1534562"/>
                              <a:gd name="connsiteX1603" fmla="*/ 1182832 w 1452847"/>
                              <a:gd name="connsiteY1603" fmla="*/ 1496706 h 1534562"/>
                              <a:gd name="connsiteX1604" fmla="*/ 1095375 w 1452847"/>
                              <a:gd name="connsiteY1604" fmla="*/ 1483717 h 1534562"/>
                              <a:gd name="connsiteX1605" fmla="*/ 1095375 w 1452847"/>
                              <a:gd name="connsiteY1605" fmla="*/ 1483717 h 1534562"/>
                              <a:gd name="connsiteX1606" fmla="*/ 1156855 w 1452847"/>
                              <a:gd name="connsiteY1606" fmla="*/ 1479387 h 1534562"/>
                              <a:gd name="connsiteX1607" fmla="*/ 1167246 w 1452847"/>
                              <a:gd name="connsiteY1607" fmla="*/ 1460337 h 1534562"/>
                              <a:gd name="connsiteX1608" fmla="*/ 1026102 w 1452847"/>
                              <a:gd name="connsiteY1608" fmla="*/ 1468996 h 1534562"/>
                              <a:gd name="connsiteX1609" fmla="*/ 963757 w 1452847"/>
                              <a:gd name="connsiteY1609" fmla="*/ 1466399 h 1534562"/>
                              <a:gd name="connsiteX1610" fmla="*/ 955098 w 1452847"/>
                              <a:gd name="connsiteY1610" fmla="*/ 1482851 h 1534562"/>
                              <a:gd name="connsiteX1611" fmla="*/ 1095375 w 1452847"/>
                              <a:gd name="connsiteY1611" fmla="*/ 1483717 h 1534562"/>
                              <a:gd name="connsiteX1612" fmla="*/ 1276350 w 1452847"/>
                              <a:gd name="connsiteY1612" fmla="*/ 1171990 h 1534562"/>
                              <a:gd name="connsiteX1613" fmla="*/ 1356014 w 1452847"/>
                              <a:gd name="connsiteY1613" fmla="*/ 1176319 h 1534562"/>
                              <a:gd name="connsiteX1614" fmla="*/ 1433080 w 1452847"/>
                              <a:gd name="connsiteY1614" fmla="*/ 1183246 h 1534562"/>
                              <a:gd name="connsiteX1615" fmla="*/ 1433080 w 1452847"/>
                              <a:gd name="connsiteY1615" fmla="*/ 1183246 h 1534562"/>
                              <a:gd name="connsiteX1616" fmla="*/ 1433080 w 1452847"/>
                              <a:gd name="connsiteY1616" fmla="*/ 1183246 h 1534562"/>
                              <a:gd name="connsiteX1617" fmla="*/ 1436543 w 1452847"/>
                              <a:gd name="connsiteY1617" fmla="*/ 1166794 h 1534562"/>
                              <a:gd name="connsiteX1618" fmla="*/ 1401907 w 1452847"/>
                              <a:gd name="connsiteY1618" fmla="*/ 1163331 h 1534562"/>
                              <a:gd name="connsiteX1619" fmla="*/ 1336964 w 1452847"/>
                              <a:gd name="connsiteY1619" fmla="*/ 1162464 h 1534562"/>
                              <a:gd name="connsiteX1620" fmla="*/ 1263362 w 1452847"/>
                              <a:gd name="connsiteY1620" fmla="*/ 1153805 h 1534562"/>
                              <a:gd name="connsiteX1621" fmla="*/ 1194955 w 1452847"/>
                              <a:gd name="connsiteY1621" fmla="*/ 1162464 h 1534562"/>
                              <a:gd name="connsiteX1622" fmla="*/ 1276350 w 1452847"/>
                              <a:gd name="connsiteY1622" fmla="*/ 1171990 h 1534562"/>
                              <a:gd name="connsiteX1623" fmla="*/ 1424421 w 1452847"/>
                              <a:gd name="connsiteY1623" fmla="*/ 1333915 h 1534562"/>
                              <a:gd name="connsiteX1624" fmla="*/ 1419225 w 1452847"/>
                              <a:gd name="connsiteY1624" fmla="*/ 1335646 h 1534562"/>
                              <a:gd name="connsiteX1625" fmla="*/ 1424421 w 1452847"/>
                              <a:gd name="connsiteY1625" fmla="*/ 1333915 h 1534562"/>
                              <a:gd name="connsiteX1626" fmla="*/ 1246043 w 1452847"/>
                              <a:gd name="connsiteY1626" fmla="*/ 108653 h 1534562"/>
                              <a:gd name="connsiteX1627" fmla="*/ 1246043 w 1452847"/>
                              <a:gd name="connsiteY1627" fmla="*/ 108653 h 1534562"/>
                              <a:gd name="connsiteX1628" fmla="*/ 1246043 w 1452847"/>
                              <a:gd name="connsiteY1628" fmla="*/ 108653 h 1534562"/>
                              <a:gd name="connsiteX1629" fmla="*/ 1421823 w 1452847"/>
                              <a:gd name="connsiteY1629" fmla="*/ 1510560 h 1534562"/>
                              <a:gd name="connsiteX1630" fmla="*/ 1342159 w 1452847"/>
                              <a:gd name="connsiteY1630" fmla="*/ 1508828 h 1534562"/>
                              <a:gd name="connsiteX1631" fmla="*/ 1217468 w 1452847"/>
                              <a:gd name="connsiteY1631" fmla="*/ 1511426 h 1534562"/>
                              <a:gd name="connsiteX1632" fmla="*/ 1293668 w 1452847"/>
                              <a:gd name="connsiteY1632" fmla="*/ 1519219 h 1534562"/>
                              <a:gd name="connsiteX1633" fmla="*/ 1377662 w 1452847"/>
                              <a:gd name="connsiteY1633" fmla="*/ 1520951 h 1534562"/>
                              <a:gd name="connsiteX1634" fmla="*/ 1439141 w 1452847"/>
                              <a:gd name="connsiteY1634" fmla="*/ 1520085 h 1534562"/>
                              <a:gd name="connsiteX1635" fmla="*/ 1439141 w 1452847"/>
                              <a:gd name="connsiteY1635" fmla="*/ 1520085 h 1534562"/>
                              <a:gd name="connsiteX1636" fmla="*/ 1439141 w 1452847"/>
                              <a:gd name="connsiteY1636" fmla="*/ 1520085 h 1534562"/>
                              <a:gd name="connsiteX1637" fmla="*/ 1421823 w 1452847"/>
                              <a:gd name="connsiteY1637" fmla="*/ 1510560 h 1534562"/>
                              <a:gd name="connsiteX1638" fmla="*/ 1275484 w 1452847"/>
                              <a:gd name="connsiteY1638" fmla="*/ 32453 h 1534562"/>
                              <a:gd name="connsiteX1639" fmla="*/ 1275484 w 1452847"/>
                              <a:gd name="connsiteY1639" fmla="*/ 32453 h 1534562"/>
                              <a:gd name="connsiteX1640" fmla="*/ 1275484 w 1452847"/>
                              <a:gd name="connsiteY1640" fmla="*/ 32453 h 1534562"/>
                              <a:gd name="connsiteX1641" fmla="*/ 1440007 w 1452847"/>
                              <a:gd name="connsiteY1641" fmla="*/ 415 h 1534562"/>
                              <a:gd name="connsiteX1642" fmla="*/ 1374198 w 1452847"/>
                              <a:gd name="connsiteY1642" fmla="*/ 9939 h 1534562"/>
                              <a:gd name="connsiteX1643" fmla="*/ 1236518 w 1452847"/>
                              <a:gd name="connsiteY1643" fmla="*/ 16867 h 1534562"/>
                              <a:gd name="connsiteX1644" fmla="*/ 1208809 w 1452847"/>
                              <a:gd name="connsiteY1644" fmla="*/ 28990 h 1534562"/>
                              <a:gd name="connsiteX1645" fmla="*/ 1275484 w 1452847"/>
                              <a:gd name="connsiteY1645" fmla="*/ 34185 h 1534562"/>
                              <a:gd name="connsiteX1646" fmla="*/ 1275484 w 1452847"/>
                              <a:gd name="connsiteY1646" fmla="*/ 34185 h 1534562"/>
                              <a:gd name="connsiteX1647" fmla="*/ 1424421 w 1452847"/>
                              <a:gd name="connsiteY1647" fmla="*/ 19464 h 1534562"/>
                              <a:gd name="connsiteX1648" fmla="*/ 1451264 w 1452847"/>
                              <a:gd name="connsiteY1648" fmla="*/ 15135 h 1534562"/>
                              <a:gd name="connsiteX1649" fmla="*/ 1440007 w 1452847"/>
                              <a:gd name="connsiteY1649" fmla="*/ 415 h 1534562"/>
                              <a:gd name="connsiteX1650" fmla="*/ 1438275 w 1452847"/>
                              <a:gd name="connsiteY1650" fmla="*/ 80944 h 1534562"/>
                              <a:gd name="connsiteX1651" fmla="*/ 1402773 w 1452847"/>
                              <a:gd name="connsiteY1651" fmla="*/ 78347 h 1534562"/>
                              <a:gd name="connsiteX1652" fmla="*/ 1234787 w 1452847"/>
                              <a:gd name="connsiteY1652" fmla="*/ 92201 h 1534562"/>
                              <a:gd name="connsiteX1653" fmla="*/ 1209675 w 1452847"/>
                              <a:gd name="connsiteY1653" fmla="*/ 106055 h 1534562"/>
                              <a:gd name="connsiteX1654" fmla="*/ 1246043 w 1452847"/>
                              <a:gd name="connsiteY1654" fmla="*/ 107787 h 1534562"/>
                              <a:gd name="connsiteX1655" fmla="*/ 1246043 w 1452847"/>
                              <a:gd name="connsiteY1655" fmla="*/ 107787 h 1534562"/>
                              <a:gd name="connsiteX1656" fmla="*/ 1413164 w 1452847"/>
                              <a:gd name="connsiteY1656" fmla="*/ 93067 h 1534562"/>
                              <a:gd name="connsiteX1657" fmla="*/ 1438275 w 1452847"/>
                              <a:gd name="connsiteY1657" fmla="*/ 80944 h 1534562"/>
                              <a:gd name="connsiteX1658" fmla="*/ 1383723 w 1452847"/>
                              <a:gd name="connsiteY1658" fmla="*/ 1276764 h 1534562"/>
                              <a:gd name="connsiteX1659" fmla="*/ 1234787 w 1452847"/>
                              <a:gd name="connsiteY1659" fmla="*/ 1267240 h 1534562"/>
                              <a:gd name="connsiteX1660" fmla="*/ 1210541 w 1452847"/>
                              <a:gd name="connsiteY1660" fmla="*/ 1287155 h 1534562"/>
                              <a:gd name="connsiteX1661" fmla="*/ 1278948 w 1452847"/>
                              <a:gd name="connsiteY1661" fmla="*/ 1287155 h 1534562"/>
                              <a:gd name="connsiteX1662" fmla="*/ 1364673 w 1452847"/>
                              <a:gd name="connsiteY1662" fmla="*/ 1291485 h 1534562"/>
                              <a:gd name="connsiteX1663" fmla="*/ 1436543 w 1452847"/>
                              <a:gd name="connsiteY1663" fmla="*/ 1295815 h 1534562"/>
                              <a:gd name="connsiteX1664" fmla="*/ 1383723 w 1452847"/>
                              <a:gd name="connsiteY1664" fmla="*/ 1276764 h 1534562"/>
                              <a:gd name="connsiteX1665" fmla="*/ 1415761 w 1452847"/>
                              <a:gd name="connsiteY1665" fmla="*/ 1318328 h 1534562"/>
                              <a:gd name="connsiteX1666" fmla="*/ 1351684 w 1452847"/>
                              <a:gd name="connsiteY1666" fmla="*/ 1316597 h 1534562"/>
                              <a:gd name="connsiteX1667" fmla="*/ 1278082 w 1452847"/>
                              <a:gd name="connsiteY1667" fmla="*/ 1309669 h 1534562"/>
                              <a:gd name="connsiteX1668" fmla="*/ 1213139 w 1452847"/>
                              <a:gd name="connsiteY1668" fmla="*/ 1307937 h 1534562"/>
                              <a:gd name="connsiteX1669" fmla="*/ 1231323 w 1452847"/>
                              <a:gd name="connsiteY1669" fmla="*/ 1323524 h 1534562"/>
                              <a:gd name="connsiteX1670" fmla="*/ 1291071 w 1452847"/>
                              <a:gd name="connsiteY1670" fmla="*/ 1328719 h 1534562"/>
                              <a:gd name="connsiteX1671" fmla="*/ 1424421 w 1452847"/>
                              <a:gd name="connsiteY1671" fmla="*/ 1334780 h 1534562"/>
                              <a:gd name="connsiteX1672" fmla="*/ 1415761 w 1452847"/>
                              <a:gd name="connsiteY1672" fmla="*/ 1318328 h 1534562"/>
                              <a:gd name="connsiteX1673" fmla="*/ 1414030 w 1452847"/>
                              <a:gd name="connsiteY1673" fmla="*/ 1203162 h 1534562"/>
                              <a:gd name="connsiteX1674" fmla="*/ 1349086 w 1452847"/>
                              <a:gd name="connsiteY1674" fmla="*/ 1198833 h 1534562"/>
                              <a:gd name="connsiteX1675" fmla="*/ 1226127 w 1452847"/>
                              <a:gd name="connsiteY1675" fmla="*/ 1192771 h 1534562"/>
                              <a:gd name="connsiteX1676" fmla="*/ 1212273 w 1452847"/>
                              <a:gd name="connsiteY1676" fmla="*/ 1217017 h 1534562"/>
                              <a:gd name="connsiteX1677" fmla="*/ 1237384 w 1452847"/>
                              <a:gd name="connsiteY1677" fmla="*/ 1212687 h 1534562"/>
                              <a:gd name="connsiteX1678" fmla="*/ 1285875 w 1452847"/>
                              <a:gd name="connsiteY1678" fmla="*/ 1211821 h 1534562"/>
                              <a:gd name="connsiteX1679" fmla="*/ 1364673 w 1452847"/>
                              <a:gd name="connsiteY1679" fmla="*/ 1217017 h 1534562"/>
                              <a:gd name="connsiteX1680" fmla="*/ 1434812 w 1452847"/>
                              <a:gd name="connsiteY1680" fmla="*/ 1219615 h 1534562"/>
                              <a:gd name="connsiteX1681" fmla="*/ 1434812 w 1452847"/>
                              <a:gd name="connsiteY1681" fmla="*/ 1219615 h 1534562"/>
                              <a:gd name="connsiteX1682" fmla="*/ 1434812 w 1452847"/>
                              <a:gd name="connsiteY1682" fmla="*/ 1219615 h 1534562"/>
                              <a:gd name="connsiteX1683" fmla="*/ 1414030 w 1452847"/>
                              <a:gd name="connsiteY1683" fmla="*/ 1203162 h 1534562"/>
                              <a:gd name="connsiteX1684" fmla="*/ 1358612 w 1452847"/>
                              <a:gd name="connsiteY1684" fmla="*/ 1237799 h 1534562"/>
                              <a:gd name="connsiteX1685" fmla="*/ 1274618 w 1452847"/>
                              <a:gd name="connsiteY1685" fmla="*/ 1236933 h 1534562"/>
                              <a:gd name="connsiteX1686" fmla="*/ 1218334 w 1452847"/>
                              <a:gd name="connsiteY1686" fmla="*/ 1230006 h 1534562"/>
                              <a:gd name="connsiteX1687" fmla="*/ 1215737 w 1452847"/>
                              <a:gd name="connsiteY1687" fmla="*/ 1248190 h 1534562"/>
                              <a:gd name="connsiteX1688" fmla="*/ 1290205 w 1452847"/>
                              <a:gd name="connsiteY1688" fmla="*/ 1251653 h 1534562"/>
                              <a:gd name="connsiteX1689" fmla="*/ 1378527 w 1452847"/>
                              <a:gd name="connsiteY1689" fmla="*/ 1252519 h 1534562"/>
                              <a:gd name="connsiteX1690" fmla="*/ 1435677 w 1452847"/>
                              <a:gd name="connsiteY1690" fmla="*/ 1255117 h 1534562"/>
                              <a:gd name="connsiteX1691" fmla="*/ 1358612 w 1452847"/>
                              <a:gd name="connsiteY1691" fmla="*/ 1237799 h 1534562"/>
                              <a:gd name="connsiteX1692" fmla="*/ 1325707 w 1452847"/>
                              <a:gd name="connsiteY1692" fmla="*/ 1483717 h 1534562"/>
                              <a:gd name="connsiteX1693" fmla="*/ 1325707 w 1452847"/>
                              <a:gd name="connsiteY1693" fmla="*/ 1483717 h 1534562"/>
                              <a:gd name="connsiteX1694" fmla="*/ 1427884 w 1452847"/>
                              <a:gd name="connsiteY1694" fmla="*/ 1481119 h 1534562"/>
                              <a:gd name="connsiteX1695" fmla="*/ 1317914 w 1452847"/>
                              <a:gd name="connsiteY1695" fmla="*/ 1467264 h 1534562"/>
                              <a:gd name="connsiteX1696" fmla="*/ 1199284 w 1452847"/>
                              <a:gd name="connsiteY1696" fmla="*/ 1476790 h 1534562"/>
                              <a:gd name="connsiteX1697" fmla="*/ 1325707 w 1452847"/>
                              <a:gd name="connsiteY1697" fmla="*/ 1483717 h 1534562"/>
                              <a:gd name="connsiteX1698" fmla="*/ 478848 w 1452847"/>
                              <a:gd name="connsiteY1698" fmla="*/ 1475924 h 1534562"/>
                              <a:gd name="connsiteX1699" fmla="*/ 478848 w 1452847"/>
                              <a:gd name="connsiteY1699" fmla="*/ 1475924 h 1534562"/>
                              <a:gd name="connsiteX1700" fmla="*/ 478848 w 1452847"/>
                              <a:gd name="connsiteY1700" fmla="*/ 1475924 h 1534562"/>
                              <a:gd name="connsiteX1701" fmla="*/ 223405 w 1452847"/>
                              <a:gd name="connsiteY1701" fmla="*/ 1305339 h 1534562"/>
                              <a:gd name="connsiteX1702" fmla="*/ 290080 w 1452847"/>
                              <a:gd name="connsiteY1702" fmla="*/ 1299278 h 1534562"/>
                              <a:gd name="connsiteX1703" fmla="*/ 359352 w 1452847"/>
                              <a:gd name="connsiteY1703" fmla="*/ 1301010 h 1534562"/>
                              <a:gd name="connsiteX1704" fmla="*/ 421698 w 1452847"/>
                              <a:gd name="connsiteY1704" fmla="*/ 1307071 h 1534562"/>
                              <a:gd name="connsiteX1705" fmla="*/ 412173 w 1452847"/>
                              <a:gd name="connsiteY1705" fmla="*/ 1290619 h 1534562"/>
                              <a:gd name="connsiteX1706" fmla="*/ 347230 w 1452847"/>
                              <a:gd name="connsiteY1706" fmla="*/ 1290619 h 1534562"/>
                              <a:gd name="connsiteX1707" fmla="*/ 273627 w 1452847"/>
                              <a:gd name="connsiteY1707" fmla="*/ 1288021 h 1534562"/>
                              <a:gd name="connsiteX1708" fmla="*/ 206086 w 1452847"/>
                              <a:gd name="connsiteY1708" fmla="*/ 1289753 h 1534562"/>
                              <a:gd name="connsiteX1709" fmla="*/ 206086 w 1452847"/>
                              <a:gd name="connsiteY1709" fmla="*/ 1289753 h 1534562"/>
                              <a:gd name="connsiteX1710" fmla="*/ 206086 w 1452847"/>
                              <a:gd name="connsiteY1710" fmla="*/ 1289753 h 1534562"/>
                              <a:gd name="connsiteX1711" fmla="*/ 223405 w 1452847"/>
                              <a:gd name="connsiteY1711" fmla="*/ 1305339 h 1534562"/>
                              <a:gd name="connsiteX1712" fmla="*/ 207818 w 1452847"/>
                              <a:gd name="connsiteY1712" fmla="*/ 1361623 h 1534562"/>
                              <a:gd name="connsiteX1713" fmla="*/ 207818 w 1452847"/>
                              <a:gd name="connsiteY1713" fmla="*/ 1361623 h 1534562"/>
                              <a:gd name="connsiteX1714" fmla="*/ 207818 w 1452847"/>
                              <a:gd name="connsiteY1714" fmla="*/ 1361623 h 1534562"/>
                              <a:gd name="connsiteX1715" fmla="*/ 302202 w 1452847"/>
                              <a:gd name="connsiteY1715" fmla="*/ 1408383 h 1534562"/>
                              <a:gd name="connsiteX1716" fmla="*/ 391391 w 1452847"/>
                              <a:gd name="connsiteY1716" fmla="*/ 1410980 h 1534562"/>
                              <a:gd name="connsiteX1717" fmla="*/ 440748 w 1452847"/>
                              <a:gd name="connsiteY1717" fmla="*/ 1405785 h 1534562"/>
                              <a:gd name="connsiteX1718" fmla="*/ 347230 w 1452847"/>
                              <a:gd name="connsiteY1718" fmla="*/ 1399724 h 1534562"/>
                              <a:gd name="connsiteX1719" fmla="*/ 255443 w 1452847"/>
                              <a:gd name="connsiteY1719" fmla="*/ 1395394 h 1534562"/>
                              <a:gd name="connsiteX1720" fmla="*/ 206086 w 1452847"/>
                              <a:gd name="connsiteY1720" fmla="*/ 1397126 h 1534562"/>
                              <a:gd name="connsiteX1721" fmla="*/ 206086 w 1452847"/>
                              <a:gd name="connsiteY1721" fmla="*/ 1397126 h 1534562"/>
                              <a:gd name="connsiteX1722" fmla="*/ 206086 w 1452847"/>
                              <a:gd name="connsiteY1722" fmla="*/ 1397126 h 1534562"/>
                              <a:gd name="connsiteX1723" fmla="*/ 302202 w 1452847"/>
                              <a:gd name="connsiteY1723" fmla="*/ 1408383 h 1534562"/>
                              <a:gd name="connsiteX1724" fmla="*/ 906607 w 1452847"/>
                              <a:gd name="connsiteY1724" fmla="*/ 1511426 h 1534562"/>
                              <a:gd name="connsiteX1725" fmla="*/ 849457 w 1452847"/>
                              <a:gd name="connsiteY1725" fmla="*/ 1514889 h 1534562"/>
                              <a:gd name="connsiteX1726" fmla="*/ 724766 w 1452847"/>
                              <a:gd name="connsiteY1726" fmla="*/ 1511426 h 1534562"/>
                              <a:gd name="connsiteX1727" fmla="*/ 711777 w 1452847"/>
                              <a:gd name="connsiteY1727" fmla="*/ 1530476 h 1534562"/>
                              <a:gd name="connsiteX1728" fmla="*/ 779318 w 1452847"/>
                              <a:gd name="connsiteY1728" fmla="*/ 1531342 h 1534562"/>
                              <a:gd name="connsiteX1729" fmla="*/ 779318 w 1452847"/>
                              <a:gd name="connsiteY1729" fmla="*/ 1531342 h 1534562"/>
                              <a:gd name="connsiteX1730" fmla="*/ 780184 w 1452847"/>
                              <a:gd name="connsiteY1730" fmla="*/ 1531342 h 1534562"/>
                              <a:gd name="connsiteX1731" fmla="*/ 910071 w 1452847"/>
                              <a:gd name="connsiteY1731" fmla="*/ 1521817 h 1534562"/>
                              <a:gd name="connsiteX1732" fmla="*/ 906607 w 1452847"/>
                              <a:gd name="connsiteY1732" fmla="*/ 1511426 h 1534562"/>
                              <a:gd name="connsiteX1733" fmla="*/ 214745 w 1452847"/>
                              <a:gd name="connsiteY1733" fmla="*/ 1273301 h 1534562"/>
                              <a:gd name="connsiteX1734" fmla="*/ 287482 w 1452847"/>
                              <a:gd name="connsiteY1734" fmla="*/ 1262910 h 1534562"/>
                              <a:gd name="connsiteX1735" fmla="*/ 354157 w 1452847"/>
                              <a:gd name="connsiteY1735" fmla="*/ 1261178 h 1534562"/>
                              <a:gd name="connsiteX1736" fmla="*/ 417368 w 1452847"/>
                              <a:gd name="connsiteY1736" fmla="*/ 1268105 h 1534562"/>
                              <a:gd name="connsiteX1737" fmla="*/ 390525 w 1452847"/>
                              <a:gd name="connsiteY1737" fmla="*/ 1251653 h 1534562"/>
                              <a:gd name="connsiteX1738" fmla="*/ 349827 w 1452847"/>
                              <a:gd name="connsiteY1738" fmla="*/ 1251653 h 1534562"/>
                              <a:gd name="connsiteX1739" fmla="*/ 349827 w 1452847"/>
                              <a:gd name="connsiteY1739" fmla="*/ 1251653 h 1534562"/>
                              <a:gd name="connsiteX1740" fmla="*/ 306532 w 1452847"/>
                              <a:gd name="connsiteY1740" fmla="*/ 1252519 h 1534562"/>
                              <a:gd name="connsiteX1741" fmla="*/ 222539 w 1452847"/>
                              <a:gd name="connsiteY1741" fmla="*/ 1256849 h 1534562"/>
                              <a:gd name="connsiteX1742" fmla="*/ 199159 w 1452847"/>
                              <a:gd name="connsiteY1742" fmla="*/ 1261178 h 1534562"/>
                              <a:gd name="connsiteX1743" fmla="*/ 214745 w 1452847"/>
                              <a:gd name="connsiteY1743" fmla="*/ 1273301 h 1534562"/>
                              <a:gd name="connsiteX1744" fmla="*/ 385330 w 1452847"/>
                              <a:gd name="connsiteY1744" fmla="*/ 1214419 h 1534562"/>
                              <a:gd name="connsiteX1745" fmla="*/ 385330 w 1452847"/>
                              <a:gd name="connsiteY1745" fmla="*/ 1214419 h 1534562"/>
                              <a:gd name="connsiteX1746" fmla="*/ 247650 w 1452847"/>
                              <a:gd name="connsiteY1746" fmla="*/ 1220480 h 1534562"/>
                              <a:gd name="connsiteX1747" fmla="*/ 208684 w 1452847"/>
                              <a:gd name="connsiteY1747" fmla="*/ 1230871 h 1534562"/>
                              <a:gd name="connsiteX1748" fmla="*/ 245918 w 1452847"/>
                              <a:gd name="connsiteY1748" fmla="*/ 1234335 h 1534562"/>
                              <a:gd name="connsiteX1749" fmla="*/ 306532 w 1452847"/>
                              <a:gd name="connsiteY1749" fmla="*/ 1229139 h 1534562"/>
                              <a:gd name="connsiteX1750" fmla="*/ 368877 w 1452847"/>
                              <a:gd name="connsiteY1750" fmla="*/ 1225676 h 1534562"/>
                              <a:gd name="connsiteX1751" fmla="*/ 406111 w 1452847"/>
                              <a:gd name="connsiteY1751" fmla="*/ 1223078 h 1534562"/>
                              <a:gd name="connsiteX1752" fmla="*/ 385330 w 1452847"/>
                              <a:gd name="connsiteY1752" fmla="*/ 1214419 h 1534562"/>
                              <a:gd name="connsiteX1753" fmla="*/ 385330 w 1452847"/>
                              <a:gd name="connsiteY1753" fmla="*/ 1214419 h 1534562"/>
                              <a:gd name="connsiteX1754" fmla="*/ 375805 w 1452847"/>
                              <a:gd name="connsiteY1754" fmla="*/ 1217017 h 1534562"/>
                              <a:gd name="connsiteX1755" fmla="*/ 380134 w 1452847"/>
                              <a:gd name="connsiteY1755" fmla="*/ 1216151 h 1534562"/>
                              <a:gd name="connsiteX1756" fmla="*/ 375805 w 1452847"/>
                              <a:gd name="connsiteY1756" fmla="*/ 1217017 h 1534562"/>
                              <a:gd name="connsiteX1757" fmla="*/ 214745 w 1452847"/>
                              <a:gd name="connsiteY1757" fmla="*/ 1164196 h 1534562"/>
                              <a:gd name="connsiteX1758" fmla="*/ 368877 w 1452847"/>
                              <a:gd name="connsiteY1758" fmla="*/ 1153805 h 1534562"/>
                              <a:gd name="connsiteX1759" fmla="*/ 411307 w 1452847"/>
                              <a:gd name="connsiteY1759" fmla="*/ 1154671 h 1534562"/>
                              <a:gd name="connsiteX1760" fmla="*/ 390525 w 1452847"/>
                              <a:gd name="connsiteY1760" fmla="*/ 1143415 h 1534562"/>
                              <a:gd name="connsiteX1761" fmla="*/ 390525 w 1452847"/>
                              <a:gd name="connsiteY1761" fmla="*/ 1143415 h 1534562"/>
                              <a:gd name="connsiteX1762" fmla="*/ 341168 w 1452847"/>
                              <a:gd name="connsiteY1762" fmla="*/ 1144280 h 1534562"/>
                              <a:gd name="connsiteX1763" fmla="*/ 255443 w 1452847"/>
                              <a:gd name="connsiteY1763" fmla="*/ 1146012 h 1534562"/>
                              <a:gd name="connsiteX1764" fmla="*/ 203489 w 1452847"/>
                              <a:gd name="connsiteY1764" fmla="*/ 1147744 h 1534562"/>
                              <a:gd name="connsiteX1765" fmla="*/ 214745 w 1452847"/>
                              <a:gd name="connsiteY1765" fmla="*/ 1164196 h 1534562"/>
                              <a:gd name="connsiteX1766" fmla="*/ 240723 w 1452847"/>
                              <a:gd name="connsiteY1766" fmla="*/ 1126962 h 1534562"/>
                              <a:gd name="connsiteX1767" fmla="*/ 361084 w 1452847"/>
                              <a:gd name="connsiteY1767" fmla="*/ 1115706 h 1534562"/>
                              <a:gd name="connsiteX1768" fmla="*/ 399184 w 1452847"/>
                              <a:gd name="connsiteY1768" fmla="*/ 1114839 h 1534562"/>
                              <a:gd name="connsiteX1769" fmla="*/ 346364 w 1452847"/>
                              <a:gd name="connsiteY1769" fmla="*/ 1107046 h 1534562"/>
                              <a:gd name="connsiteX1770" fmla="*/ 346364 w 1452847"/>
                              <a:gd name="connsiteY1770" fmla="*/ 1107046 h 1534562"/>
                              <a:gd name="connsiteX1771" fmla="*/ 290080 w 1452847"/>
                              <a:gd name="connsiteY1771" fmla="*/ 1107912 h 1534562"/>
                              <a:gd name="connsiteX1772" fmla="*/ 221673 w 1452847"/>
                              <a:gd name="connsiteY1772" fmla="*/ 1110510 h 1534562"/>
                              <a:gd name="connsiteX1773" fmla="*/ 188768 w 1452847"/>
                              <a:gd name="connsiteY1773" fmla="*/ 1124365 h 1534562"/>
                              <a:gd name="connsiteX1774" fmla="*/ 240723 w 1452847"/>
                              <a:gd name="connsiteY1774" fmla="*/ 1126962 h 1534562"/>
                              <a:gd name="connsiteX1775" fmla="*/ 369743 w 1452847"/>
                              <a:gd name="connsiteY1775" fmla="*/ 1180649 h 1534562"/>
                              <a:gd name="connsiteX1776" fmla="*/ 271030 w 1452847"/>
                              <a:gd name="connsiteY1776" fmla="*/ 1184112 h 1534562"/>
                              <a:gd name="connsiteX1777" fmla="*/ 211282 w 1452847"/>
                              <a:gd name="connsiteY1777" fmla="*/ 1197967 h 1534562"/>
                              <a:gd name="connsiteX1778" fmla="*/ 249382 w 1452847"/>
                              <a:gd name="connsiteY1778" fmla="*/ 1197101 h 1534562"/>
                              <a:gd name="connsiteX1779" fmla="*/ 304800 w 1452847"/>
                              <a:gd name="connsiteY1779" fmla="*/ 1193637 h 1534562"/>
                              <a:gd name="connsiteX1780" fmla="*/ 413039 w 1452847"/>
                              <a:gd name="connsiteY1780" fmla="*/ 1191040 h 1534562"/>
                              <a:gd name="connsiteX1781" fmla="*/ 369743 w 1452847"/>
                              <a:gd name="connsiteY1781" fmla="*/ 1180649 h 1534562"/>
                              <a:gd name="connsiteX1782" fmla="*/ 349827 w 1452847"/>
                              <a:gd name="connsiteY1782" fmla="*/ 1251653 h 1534562"/>
                              <a:gd name="connsiteX1783" fmla="*/ 349827 w 1452847"/>
                              <a:gd name="connsiteY1783" fmla="*/ 1251653 h 1534562"/>
                              <a:gd name="connsiteX1784" fmla="*/ 349827 w 1452847"/>
                              <a:gd name="connsiteY1784" fmla="*/ 1251653 h 1534562"/>
                              <a:gd name="connsiteX1785" fmla="*/ 148070 w 1452847"/>
                              <a:gd name="connsiteY1785" fmla="*/ 88737 h 1534562"/>
                              <a:gd name="connsiteX1786" fmla="*/ 172316 w 1452847"/>
                              <a:gd name="connsiteY1786" fmla="*/ 68821 h 1534562"/>
                              <a:gd name="connsiteX1787" fmla="*/ 103909 w 1452847"/>
                              <a:gd name="connsiteY1787" fmla="*/ 68821 h 1534562"/>
                              <a:gd name="connsiteX1788" fmla="*/ 18184 w 1452847"/>
                              <a:gd name="connsiteY1788" fmla="*/ 64492 h 1534562"/>
                              <a:gd name="connsiteX1789" fmla="*/ 0 w 1452847"/>
                              <a:gd name="connsiteY1789" fmla="*/ 61028 h 1534562"/>
                              <a:gd name="connsiteX1790" fmla="*/ 0 w 1452847"/>
                              <a:gd name="connsiteY1790" fmla="*/ 80078 h 1534562"/>
                              <a:gd name="connsiteX1791" fmla="*/ 148070 w 1452847"/>
                              <a:gd name="connsiteY1791" fmla="*/ 88737 h 1534562"/>
                              <a:gd name="connsiteX1792" fmla="*/ 231198 w 1452847"/>
                              <a:gd name="connsiteY1792" fmla="*/ 1373746 h 1534562"/>
                              <a:gd name="connsiteX1793" fmla="*/ 288348 w 1452847"/>
                              <a:gd name="connsiteY1793" fmla="*/ 1371149 h 1534562"/>
                              <a:gd name="connsiteX1794" fmla="*/ 353291 w 1452847"/>
                              <a:gd name="connsiteY1794" fmla="*/ 1368551 h 1534562"/>
                              <a:gd name="connsiteX1795" fmla="*/ 381866 w 1452847"/>
                              <a:gd name="connsiteY1795" fmla="*/ 1372881 h 1534562"/>
                              <a:gd name="connsiteX1796" fmla="*/ 400916 w 1452847"/>
                              <a:gd name="connsiteY1796" fmla="*/ 1380674 h 1534562"/>
                              <a:gd name="connsiteX1797" fmla="*/ 405246 w 1452847"/>
                              <a:gd name="connsiteY1797" fmla="*/ 1359026 h 1534562"/>
                              <a:gd name="connsiteX1798" fmla="*/ 338570 w 1452847"/>
                              <a:gd name="connsiteY1798" fmla="*/ 1359026 h 1534562"/>
                              <a:gd name="connsiteX1799" fmla="*/ 267566 w 1452847"/>
                              <a:gd name="connsiteY1799" fmla="*/ 1359026 h 1534562"/>
                              <a:gd name="connsiteX1800" fmla="*/ 209550 w 1452847"/>
                              <a:gd name="connsiteY1800" fmla="*/ 1361623 h 1534562"/>
                              <a:gd name="connsiteX1801" fmla="*/ 231198 w 1452847"/>
                              <a:gd name="connsiteY1801" fmla="*/ 1373746 h 1534562"/>
                              <a:gd name="connsiteX1802" fmla="*/ 1251239 w 1452847"/>
                              <a:gd name="connsiteY1802" fmla="*/ 300019 h 1534562"/>
                              <a:gd name="connsiteX1803" fmla="*/ 1251239 w 1452847"/>
                              <a:gd name="connsiteY1803" fmla="*/ 300019 h 1534562"/>
                              <a:gd name="connsiteX1804" fmla="*/ 1382857 w 1452847"/>
                              <a:gd name="connsiteY1804" fmla="*/ 288762 h 1534562"/>
                              <a:gd name="connsiteX1805" fmla="*/ 1412298 w 1452847"/>
                              <a:gd name="connsiteY1805" fmla="*/ 282701 h 1534562"/>
                              <a:gd name="connsiteX1806" fmla="*/ 1381125 w 1452847"/>
                              <a:gd name="connsiteY1806" fmla="*/ 272310 h 1534562"/>
                              <a:gd name="connsiteX1807" fmla="*/ 1264227 w 1452847"/>
                              <a:gd name="connsiteY1807" fmla="*/ 283567 h 1534562"/>
                              <a:gd name="connsiteX1808" fmla="*/ 1220932 w 1452847"/>
                              <a:gd name="connsiteY1808" fmla="*/ 285298 h 1534562"/>
                              <a:gd name="connsiteX1809" fmla="*/ 1225261 w 1452847"/>
                              <a:gd name="connsiteY1809" fmla="*/ 300885 h 1534562"/>
                              <a:gd name="connsiteX1810" fmla="*/ 1251239 w 1452847"/>
                              <a:gd name="connsiteY1810" fmla="*/ 300019 h 1534562"/>
                              <a:gd name="connsiteX1811" fmla="*/ 1251239 w 1452847"/>
                              <a:gd name="connsiteY1811" fmla="*/ 300019 h 1534562"/>
                              <a:gd name="connsiteX1812" fmla="*/ 490105 w 1452847"/>
                              <a:gd name="connsiteY1812" fmla="*/ 1408383 h 1534562"/>
                              <a:gd name="connsiteX1813" fmla="*/ 469323 w 1452847"/>
                              <a:gd name="connsiteY1813" fmla="*/ 1419639 h 1534562"/>
                              <a:gd name="connsiteX1814" fmla="*/ 524741 w 1452847"/>
                              <a:gd name="connsiteY1814" fmla="*/ 1422237 h 1534562"/>
                              <a:gd name="connsiteX1815" fmla="*/ 638175 w 1452847"/>
                              <a:gd name="connsiteY1815" fmla="*/ 1426567 h 1534562"/>
                              <a:gd name="connsiteX1816" fmla="*/ 667616 w 1452847"/>
                              <a:gd name="connsiteY1816" fmla="*/ 1422237 h 1534562"/>
                              <a:gd name="connsiteX1817" fmla="*/ 621723 w 1452847"/>
                              <a:gd name="connsiteY1817" fmla="*/ 1412712 h 1534562"/>
                              <a:gd name="connsiteX1818" fmla="*/ 490105 w 1452847"/>
                              <a:gd name="connsiteY1818" fmla="*/ 1408383 h 1534562"/>
                              <a:gd name="connsiteX1819" fmla="*/ 490105 w 1452847"/>
                              <a:gd name="connsiteY1819" fmla="*/ 1408383 h 1534562"/>
                              <a:gd name="connsiteX1820" fmla="*/ 662421 w 1452847"/>
                              <a:gd name="connsiteY1820" fmla="*/ 1453410 h 1534562"/>
                              <a:gd name="connsiteX1821" fmla="*/ 589684 w 1452847"/>
                              <a:gd name="connsiteY1821" fmla="*/ 1447349 h 1534562"/>
                              <a:gd name="connsiteX1822" fmla="*/ 523009 w 1452847"/>
                              <a:gd name="connsiteY1822" fmla="*/ 1438690 h 1534562"/>
                              <a:gd name="connsiteX1823" fmla="*/ 464993 w 1452847"/>
                              <a:gd name="connsiteY1823" fmla="*/ 1432628 h 1534562"/>
                              <a:gd name="connsiteX1824" fmla="*/ 490105 w 1452847"/>
                              <a:gd name="connsiteY1824" fmla="*/ 1451678 h 1534562"/>
                              <a:gd name="connsiteX1825" fmla="*/ 565439 w 1452847"/>
                              <a:gd name="connsiteY1825" fmla="*/ 1456008 h 1534562"/>
                              <a:gd name="connsiteX1826" fmla="*/ 636443 w 1452847"/>
                              <a:gd name="connsiteY1826" fmla="*/ 1462069 h 1534562"/>
                              <a:gd name="connsiteX1827" fmla="*/ 683202 w 1452847"/>
                              <a:gd name="connsiteY1827" fmla="*/ 1469862 h 1534562"/>
                              <a:gd name="connsiteX1828" fmla="*/ 662421 w 1452847"/>
                              <a:gd name="connsiteY1828" fmla="*/ 1453410 h 1534562"/>
                              <a:gd name="connsiteX1829" fmla="*/ 779318 w 1452847"/>
                              <a:gd name="connsiteY1829" fmla="*/ 1530476 h 1534562"/>
                              <a:gd name="connsiteX1830" fmla="*/ 779318 w 1452847"/>
                              <a:gd name="connsiteY1830" fmla="*/ 1530476 h 1534562"/>
                              <a:gd name="connsiteX1831" fmla="*/ 779318 w 1452847"/>
                              <a:gd name="connsiteY1831" fmla="*/ 1530476 h 1534562"/>
                              <a:gd name="connsiteX1832" fmla="*/ 779318 w 1452847"/>
                              <a:gd name="connsiteY1832" fmla="*/ 1530476 h 1534562"/>
                              <a:gd name="connsiteX1833" fmla="*/ 408709 w 1452847"/>
                              <a:gd name="connsiteY1833" fmla="*/ 1468996 h 1534562"/>
                              <a:gd name="connsiteX1834" fmla="*/ 344632 w 1452847"/>
                              <a:gd name="connsiteY1834" fmla="*/ 1475924 h 1534562"/>
                              <a:gd name="connsiteX1835" fmla="*/ 272761 w 1452847"/>
                              <a:gd name="connsiteY1835" fmla="*/ 1471594 h 1534562"/>
                              <a:gd name="connsiteX1836" fmla="*/ 232930 w 1452847"/>
                              <a:gd name="connsiteY1836" fmla="*/ 1468996 h 1534562"/>
                              <a:gd name="connsiteX1837" fmla="*/ 232930 w 1452847"/>
                              <a:gd name="connsiteY1837" fmla="*/ 1468996 h 1534562"/>
                              <a:gd name="connsiteX1838" fmla="*/ 303934 w 1452847"/>
                              <a:gd name="connsiteY1838" fmla="*/ 1489778 h 1534562"/>
                              <a:gd name="connsiteX1839" fmla="*/ 373207 w 1452847"/>
                              <a:gd name="connsiteY1839" fmla="*/ 1488912 h 1534562"/>
                              <a:gd name="connsiteX1840" fmla="*/ 430357 w 1452847"/>
                              <a:gd name="connsiteY1840" fmla="*/ 1483717 h 1534562"/>
                              <a:gd name="connsiteX1841" fmla="*/ 408709 w 1452847"/>
                              <a:gd name="connsiteY1841" fmla="*/ 1468996 h 1534562"/>
                              <a:gd name="connsiteX1842" fmla="*/ 684068 w 1452847"/>
                              <a:gd name="connsiteY1842" fmla="*/ 1382405 h 1534562"/>
                              <a:gd name="connsiteX1843" fmla="*/ 620857 w 1452847"/>
                              <a:gd name="connsiteY1843" fmla="*/ 1381540 h 1534562"/>
                              <a:gd name="connsiteX1844" fmla="*/ 482311 w 1452847"/>
                              <a:gd name="connsiteY1844" fmla="*/ 1376344 h 1534562"/>
                              <a:gd name="connsiteX1845" fmla="*/ 482311 w 1452847"/>
                              <a:gd name="connsiteY1845" fmla="*/ 1376344 h 1534562"/>
                              <a:gd name="connsiteX1846" fmla="*/ 482311 w 1452847"/>
                              <a:gd name="connsiteY1846" fmla="*/ 1376344 h 1534562"/>
                              <a:gd name="connsiteX1847" fmla="*/ 478848 w 1452847"/>
                              <a:gd name="connsiteY1847" fmla="*/ 1394528 h 1534562"/>
                              <a:gd name="connsiteX1848" fmla="*/ 547255 w 1452847"/>
                              <a:gd name="connsiteY1848" fmla="*/ 1391930 h 1534562"/>
                              <a:gd name="connsiteX1849" fmla="*/ 620857 w 1452847"/>
                              <a:gd name="connsiteY1849" fmla="*/ 1391930 h 1534562"/>
                              <a:gd name="connsiteX1850" fmla="*/ 687532 w 1452847"/>
                              <a:gd name="connsiteY1850" fmla="*/ 1395394 h 1534562"/>
                              <a:gd name="connsiteX1851" fmla="*/ 684068 w 1452847"/>
                              <a:gd name="connsiteY1851" fmla="*/ 1382405 h 1534562"/>
                              <a:gd name="connsiteX1852" fmla="*/ 531668 w 1452847"/>
                              <a:gd name="connsiteY1852" fmla="*/ 1490644 h 1534562"/>
                              <a:gd name="connsiteX1853" fmla="*/ 575830 w 1452847"/>
                              <a:gd name="connsiteY1853" fmla="*/ 1492376 h 1534562"/>
                              <a:gd name="connsiteX1854" fmla="*/ 621723 w 1452847"/>
                              <a:gd name="connsiteY1854" fmla="*/ 1496706 h 1534562"/>
                              <a:gd name="connsiteX1855" fmla="*/ 569768 w 1452847"/>
                              <a:gd name="connsiteY1855" fmla="*/ 1477655 h 1534562"/>
                              <a:gd name="connsiteX1856" fmla="*/ 477982 w 1452847"/>
                              <a:gd name="connsiteY1856" fmla="*/ 1475924 h 1534562"/>
                              <a:gd name="connsiteX1857" fmla="*/ 531668 w 1452847"/>
                              <a:gd name="connsiteY1857" fmla="*/ 1490644 h 1534562"/>
                              <a:gd name="connsiteX1858" fmla="*/ 464127 w 1452847"/>
                              <a:gd name="connsiteY1858" fmla="*/ 1327853 h 1534562"/>
                              <a:gd name="connsiteX1859" fmla="*/ 388793 w 1452847"/>
                              <a:gd name="connsiteY1859" fmla="*/ 1330451 h 1534562"/>
                              <a:gd name="connsiteX1860" fmla="*/ 220807 w 1452847"/>
                              <a:gd name="connsiteY1860" fmla="*/ 1324389 h 1534562"/>
                              <a:gd name="connsiteX1861" fmla="*/ 219941 w 1452847"/>
                              <a:gd name="connsiteY1861" fmla="*/ 1341708 h 1534562"/>
                              <a:gd name="connsiteX1862" fmla="*/ 297007 w 1452847"/>
                              <a:gd name="connsiteY1862" fmla="*/ 1336512 h 1534562"/>
                              <a:gd name="connsiteX1863" fmla="*/ 381866 w 1452847"/>
                              <a:gd name="connsiteY1863" fmla="*/ 1338244 h 1534562"/>
                              <a:gd name="connsiteX1864" fmla="*/ 447675 w 1452847"/>
                              <a:gd name="connsiteY1864" fmla="*/ 1342574 h 1534562"/>
                              <a:gd name="connsiteX1865" fmla="*/ 464127 w 1452847"/>
                              <a:gd name="connsiteY1865" fmla="*/ 1327853 h 1534562"/>
                              <a:gd name="connsiteX1866" fmla="*/ 325582 w 1452847"/>
                              <a:gd name="connsiteY1866" fmla="*/ 1434360 h 1534562"/>
                              <a:gd name="connsiteX1867" fmla="*/ 325582 w 1452847"/>
                              <a:gd name="connsiteY1867" fmla="*/ 1434360 h 1534562"/>
                              <a:gd name="connsiteX1868" fmla="*/ 258041 w 1452847"/>
                              <a:gd name="connsiteY1868" fmla="*/ 1430896 h 1534562"/>
                              <a:gd name="connsiteX1869" fmla="*/ 216477 w 1452847"/>
                              <a:gd name="connsiteY1869" fmla="*/ 1432628 h 1534562"/>
                              <a:gd name="connsiteX1870" fmla="*/ 257175 w 1452847"/>
                              <a:gd name="connsiteY1870" fmla="*/ 1448214 h 1534562"/>
                              <a:gd name="connsiteX1871" fmla="*/ 324716 w 1452847"/>
                              <a:gd name="connsiteY1871" fmla="*/ 1446483 h 1534562"/>
                              <a:gd name="connsiteX1872" fmla="*/ 445943 w 1452847"/>
                              <a:gd name="connsiteY1872" fmla="*/ 1447349 h 1534562"/>
                              <a:gd name="connsiteX1873" fmla="*/ 325582 w 1452847"/>
                              <a:gd name="connsiteY1873" fmla="*/ 1434360 h 1534562"/>
                              <a:gd name="connsiteX1874" fmla="*/ 346364 w 1452847"/>
                              <a:gd name="connsiteY1874" fmla="*/ 1107046 h 1534562"/>
                              <a:gd name="connsiteX1875" fmla="*/ 346364 w 1452847"/>
                              <a:gd name="connsiteY1875" fmla="*/ 1107046 h 1534562"/>
                              <a:gd name="connsiteX1876" fmla="*/ 346364 w 1452847"/>
                              <a:gd name="connsiteY1876" fmla="*/ 1107046 h 1534562"/>
                              <a:gd name="connsiteX1877" fmla="*/ 660689 w 1452847"/>
                              <a:gd name="connsiteY1877" fmla="*/ 1509694 h 1534562"/>
                              <a:gd name="connsiteX1878" fmla="*/ 660689 w 1452847"/>
                              <a:gd name="connsiteY1878" fmla="*/ 1509694 h 1534562"/>
                              <a:gd name="connsiteX1879" fmla="*/ 594880 w 1452847"/>
                              <a:gd name="connsiteY1879" fmla="*/ 1512292 h 1534562"/>
                              <a:gd name="connsiteX1880" fmla="*/ 524741 w 1452847"/>
                              <a:gd name="connsiteY1880" fmla="*/ 1514024 h 1534562"/>
                              <a:gd name="connsiteX1881" fmla="*/ 475384 w 1452847"/>
                              <a:gd name="connsiteY1881" fmla="*/ 1524415 h 1534562"/>
                              <a:gd name="connsiteX1882" fmla="*/ 514350 w 1452847"/>
                              <a:gd name="connsiteY1882" fmla="*/ 1528744 h 1534562"/>
                              <a:gd name="connsiteX1883" fmla="*/ 590550 w 1452847"/>
                              <a:gd name="connsiteY1883" fmla="*/ 1524415 h 1534562"/>
                              <a:gd name="connsiteX1884" fmla="*/ 652030 w 1452847"/>
                              <a:gd name="connsiteY1884" fmla="*/ 1527878 h 1534562"/>
                              <a:gd name="connsiteX1885" fmla="*/ 660689 w 1452847"/>
                              <a:gd name="connsiteY1885" fmla="*/ 1509694 h 1534562"/>
                              <a:gd name="connsiteX1886" fmla="*/ 193098 w 1452847"/>
                              <a:gd name="connsiteY1886" fmla="*/ 495714 h 1534562"/>
                              <a:gd name="connsiteX1887" fmla="*/ 242455 w 1452847"/>
                              <a:gd name="connsiteY1887" fmla="*/ 510435 h 1534562"/>
                              <a:gd name="connsiteX1888" fmla="*/ 336839 w 1452847"/>
                              <a:gd name="connsiteY1888" fmla="*/ 511301 h 1534562"/>
                              <a:gd name="connsiteX1889" fmla="*/ 449407 w 1452847"/>
                              <a:gd name="connsiteY1889" fmla="*/ 506972 h 1534562"/>
                              <a:gd name="connsiteX1890" fmla="*/ 415636 w 1452847"/>
                              <a:gd name="connsiteY1890" fmla="*/ 500044 h 1534562"/>
                              <a:gd name="connsiteX1891" fmla="*/ 340302 w 1452847"/>
                              <a:gd name="connsiteY1891" fmla="*/ 501776 h 1534562"/>
                              <a:gd name="connsiteX1892" fmla="*/ 248516 w 1452847"/>
                              <a:gd name="connsiteY1892" fmla="*/ 496581 h 1534562"/>
                              <a:gd name="connsiteX1893" fmla="*/ 193098 w 1452847"/>
                              <a:gd name="connsiteY1893" fmla="*/ 495714 h 1534562"/>
                              <a:gd name="connsiteX1894" fmla="*/ 193098 w 1452847"/>
                              <a:gd name="connsiteY1894" fmla="*/ 495714 h 1534562"/>
                              <a:gd name="connsiteX1895" fmla="*/ 195695 w 1452847"/>
                              <a:gd name="connsiteY1895" fmla="*/ 584903 h 1534562"/>
                              <a:gd name="connsiteX1896" fmla="*/ 274493 w 1452847"/>
                              <a:gd name="connsiteY1896" fmla="*/ 578842 h 1534562"/>
                              <a:gd name="connsiteX1897" fmla="*/ 433820 w 1452847"/>
                              <a:gd name="connsiteY1897" fmla="*/ 584037 h 1534562"/>
                              <a:gd name="connsiteX1898" fmla="*/ 453736 w 1452847"/>
                              <a:gd name="connsiteY1898" fmla="*/ 570183 h 1534562"/>
                              <a:gd name="connsiteX1899" fmla="*/ 407843 w 1452847"/>
                              <a:gd name="connsiteY1899" fmla="*/ 570183 h 1534562"/>
                              <a:gd name="connsiteX1900" fmla="*/ 213880 w 1452847"/>
                              <a:gd name="connsiteY1900" fmla="*/ 564987 h 1534562"/>
                              <a:gd name="connsiteX1901" fmla="*/ 222539 w 1452847"/>
                              <a:gd name="connsiteY1901" fmla="*/ 564987 h 1534562"/>
                              <a:gd name="connsiteX1902" fmla="*/ 213880 w 1452847"/>
                              <a:gd name="connsiteY1902" fmla="*/ 564987 h 1534562"/>
                              <a:gd name="connsiteX1903" fmla="*/ 188768 w 1452847"/>
                              <a:gd name="connsiteY1903" fmla="*/ 568451 h 1534562"/>
                              <a:gd name="connsiteX1904" fmla="*/ 195695 w 1452847"/>
                              <a:gd name="connsiteY1904" fmla="*/ 584903 h 1534562"/>
                              <a:gd name="connsiteX1905" fmla="*/ 193098 w 1452847"/>
                              <a:gd name="connsiteY1905" fmla="*/ 547669 h 1534562"/>
                              <a:gd name="connsiteX1906" fmla="*/ 219941 w 1452847"/>
                              <a:gd name="connsiteY1906" fmla="*/ 543339 h 1534562"/>
                              <a:gd name="connsiteX1907" fmla="*/ 263236 w 1452847"/>
                              <a:gd name="connsiteY1907" fmla="*/ 542474 h 1534562"/>
                              <a:gd name="connsiteX1908" fmla="*/ 409575 w 1452847"/>
                              <a:gd name="connsiteY1908" fmla="*/ 545071 h 1534562"/>
                              <a:gd name="connsiteX1909" fmla="*/ 429491 w 1452847"/>
                              <a:gd name="connsiteY1909" fmla="*/ 535546 h 1534562"/>
                              <a:gd name="connsiteX1910" fmla="*/ 371475 w 1452847"/>
                              <a:gd name="connsiteY1910" fmla="*/ 532949 h 1534562"/>
                              <a:gd name="connsiteX1911" fmla="*/ 198293 w 1452847"/>
                              <a:gd name="connsiteY1911" fmla="*/ 530351 h 1534562"/>
                              <a:gd name="connsiteX1912" fmla="*/ 193098 w 1452847"/>
                              <a:gd name="connsiteY1912" fmla="*/ 547669 h 1534562"/>
                              <a:gd name="connsiteX1913" fmla="*/ 693593 w 1452847"/>
                              <a:gd name="connsiteY1913" fmla="*/ 192646 h 1534562"/>
                              <a:gd name="connsiteX1914" fmla="*/ 533400 w 1452847"/>
                              <a:gd name="connsiteY1914" fmla="*/ 193512 h 1534562"/>
                              <a:gd name="connsiteX1915" fmla="*/ 502227 w 1452847"/>
                              <a:gd name="connsiteY1915" fmla="*/ 197842 h 1534562"/>
                              <a:gd name="connsiteX1916" fmla="*/ 520411 w 1452847"/>
                              <a:gd name="connsiteY1916" fmla="*/ 208233 h 1534562"/>
                              <a:gd name="connsiteX1917" fmla="*/ 640773 w 1452847"/>
                              <a:gd name="connsiteY1917" fmla="*/ 201305 h 1534562"/>
                              <a:gd name="connsiteX1918" fmla="*/ 701386 w 1452847"/>
                              <a:gd name="connsiteY1918" fmla="*/ 209964 h 1534562"/>
                              <a:gd name="connsiteX1919" fmla="*/ 719571 w 1452847"/>
                              <a:gd name="connsiteY1919" fmla="*/ 203037 h 1534562"/>
                              <a:gd name="connsiteX1920" fmla="*/ 693593 w 1452847"/>
                              <a:gd name="connsiteY1920" fmla="*/ 192646 h 1534562"/>
                              <a:gd name="connsiteX1921" fmla="*/ 456334 w 1452847"/>
                              <a:gd name="connsiteY1921" fmla="*/ 1191905 h 1534562"/>
                              <a:gd name="connsiteX1922" fmla="*/ 592282 w 1452847"/>
                              <a:gd name="connsiteY1922" fmla="*/ 1189308 h 1534562"/>
                              <a:gd name="connsiteX1923" fmla="*/ 626052 w 1452847"/>
                              <a:gd name="connsiteY1923" fmla="*/ 1185844 h 1534562"/>
                              <a:gd name="connsiteX1924" fmla="*/ 610466 w 1452847"/>
                              <a:gd name="connsiteY1924" fmla="*/ 1173722 h 1534562"/>
                              <a:gd name="connsiteX1925" fmla="*/ 610466 w 1452847"/>
                              <a:gd name="connsiteY1925" fmla="*/ 1173722 h 1534562"/>
                              <a:gd name="connsiteX1926" fmla="*/ 503959 w 1452847"/>
                              <a:gd name="connsiteY1926" fmla="*/ 1177185 h 1534562"/>
                              <a:gd name="connsiteX1927" fmla="*/ 436418 w 1452847"/>
                              <a:gd name="connsiteY1927" fmla="*/ 1177185 h 1534562"/>
                              <a:gd name="connsiteX1928" fmla="*/ 425161 w 1452847"/>
                              <a:gd name="connsiteY1928" fmla="*/ 1187576 h 1534562"/>
                              <a:gd name="connsiteX1929" fmla="*/ 456334 w 1452847"/>
                              <a:gd name="connsiteY1929" fmla="*/ 1191905 h 1534562"/>
                              <a:gd name="connsiteX1930" fmla="*/ 492702 w 1452847"/>
                              <a:gd name="connsiteY1930" fmla="*/ 242003 h 1534562"/>
                              <a:gd name="connsiteX1931" fmla="*/ 527339 w 1452847"/>
                              <a:gd name="connsiteY1931" fmla="*/ 240271 h 1534562"/>
                              <a:gd name="connsiteX1932" fmla="*/ 599209 w 1452847"/>
                              <a:gd name="connsiteY1932" fmla="*/ 239405 h 1534562"/>
                              <a:gd name="connsiteX1933" fmla="*/ 722168 w 1452847"/>
                              <a:gd name="connsiteY1933" fmla="*/ 243735 h 1534562"/>
                              <a:gd name="connsiteX1934" fmla="*/ 487507 w 1452847"/>
                              <a:gd name="connsiteY1934" fmla="*/ 226417 h 1534562"/>
                              <a:gd name="connsiteX1935" fmla="*/ 492702 w 1452847"/>
                              <a:gd name="connsiteY1935" fmla="*/ 242003 h 1534562"/>
                              <a:gd name="connsiteX1936" fmla="*/ 862446 w 1452847"/>
                              <a:gd name="connsiteY1936" fmla="*/ 92201 h 1534562"/>
                              <a:gd name="connsiteX1937" fmla="*/ 824346 w 1452847"/>
                              <a:gd name="connsiteY1937" fmla="*/ 95665 h 1534562"/>
                              <a:gd name="connsiteX1938" fmla="*/ 737755 w 1452847"/>
                              <a:gd name="connsiteY1938" fmla="*/ 91335 h 1534562"/>
                              <a:gd name="connsiteX1939" fmla="*/ 731693 w 1452847"/>
                              <a:gd name="connsiteY1939" fmla="*/ 106055 h 1534562"/>
                              <a:gd name="connsiteX1940" fmla="*/ 781916 w 1452847"/>
                              <a:gd name="connsiteY1940" fmla="*/ 108653 h 1534562"/>
                              <a:gd name="connsiteX1941" fmla="*/ 871105 w 1452847"/>
                              <a:gd name="connsiteY1941" fmla="*/ 108653 h 1534562"/>
                              <a:gd name="connsiteX1942" fmla="*/ 871105 w 1452847"/>
                              <a:gd name="connsiteY1942" fmla="*/ 108653 h 1534562"/>
                              <a:gd name="connsiteX1943" fmla="*/ 871105 w 1452847"/>
                              <a:gd name="connsiteY1943" fmla="*/ 108653 h 1534562"/>
                              <a:gd name="connsiteX1944" fmla="*/ 862446 w 1452847"/>
                              <a:gd name="connsiteY1944" fmla="*/ 92201 h 1534562"/>
                              <a:gd name="connsiteX1945" fmla="*/ 493568 w 1452847"/>
                              <a:gd name="connsiteY1945" fmla="*/ 327728 h 1534562"/>
                              <a:gd name="connsiteX1946" fmla="*/ 493568 w 1452847"/>
                              <a:gd name="connsiteY1946" fmla="*/ 327728 h 1534562"/>
                              <a:gd name="connsiteX1947" fmla="*/ 498764 w 1452847"/>
                              <a:gd name="connsiteY1947" fmla="*/ 343315 h 1534562"/>
                              <a:gd name="connsiteX1948" fmla="*/ 533400 w 1452847"/>
                              <a:gd name="connsiteY1948" fmla="*/ 341583 h 1534562"/>
                              <a:gd name="connsiteX1949" fmla="*/ 605271 w 1452847"/>
                              <a:gd name="connsiteY1949" fmla="*/ 340717 h 1534562"/>
                              <a:gd name="connsiteX1950" fmla="*/ 729096 w 1452847"/>
                              <a:gd name="connsiteY1950" fmla="*/ 345046 h 1534562"/>
                              <a:gd name="connsiteX1951" fmla="*/ 493568 w 1452847"/>
                              <a:gd name="connsiteY1951" fmla="*/ 327728 h 1534562"/>
                              <a:gd name="connsiteX1952" fmla="*/ 608734 w 1452847"/>
                              <a:gd name="connsiteY1952" fmla="*/ 93067 h 1534562"/>
                              <a:gd name="connsiteX1953" fmla="*/ 510020 w 1452847"/>
                              <a:gd name="connsiteY1953" fmla="*/ 89603 h 1534562"/>
                              <a:gd name="connsiteX1954" fmla="*/ 596611 w 1452847"/>
                              <a:gd name="connsiteY1954" fmla="*/ 105189 h 1534562"/>
                              <a:gd name="connsiteX1955" fmla="*/ 723034 w 1452847"/>
                              <a:gd name="connsiteY1955" fmla="*/ 104324 h 1534562"/>
                              <a:gd name="connsiteX1956" fmla="*/ 608734 w 1452847"/>
                              <a:gd name="connsiteY1956" fmla="*/ 93067 h 1534562"/>
                              <a:gd name="connsiteX1957" fmla="*/ 503093 w 1452847"/>
                              <a:gd name="connsiteY1957" fmla="*/ 305214 h 1534562"/>
                              <a:gd name="connsiteX1958" fmla="*/ 558511 w 1452847"/>
                              <a:gd name="connsiteY1958" fmla="*/ 304349 h 1534562"/>
                              <a:gd name="connsiteX1959" fmla="*/ 677141 w 1452847"/>
                              <a:gd name="connsiteY1959" fmla="*/ 314740 h 1534562"/>
                              <a:gd name="connsiteX1960" fmla="*/ 697923 w 1452847"/>
                              <a:gd name="connsiteY1960" fmla="*/ 304349 h 1534562"/>
                              <a:gd name="connsiteX1961" fmla="*/ 634711 w 1452847"/>
                              <a:gd name="connsiteY1961" fmla="*/ 295690 h 1534562"/>
                              <a:gd name="connsiteX1962" fmla="*/ 509155 w 1452847"/>
                              <a:gd name="connsiteY1962" fmla="*/ 290494 h 1534562"/>
                              <a:gd name="connsiteX1963" fmla="*/ 509155 w 1452847"/>
                              <a:gd name="connsiteY1963" fmla="*/ 290494 h 1534562"/>
                              <a:gd name="connsiteX1964" fmla="*/ 509155 w 1452847"/>
                              <a:gd name="connsiteY1964" fmla="*/ 290494 h 1534562"/>
                              <a:gd name="connsiteX1965" fmla="*/ 503093 w 1452847"/>
                              <a:gd name="connsiteY1965" fmla="*/ 305214 h 1534562"/>
                              <a:gd name="connsiteX1966" fmla="*/ 555914 w 1452847"/>
                              <a:gd name="connsiteY1966" fmla="*/ 138960 h 1534562"/>
                              <a:gd name="connsiteX1967" fmla="*/ 693593 w 1452847"/>
                              <a:gd name="connsiteY1967" fmla="*/ 148485 h 1534562"/>
                              <a:gd name="connsiteX1968" fmla="*/ 710911 w 1452847"/>
                              <a:gd name="connsiteY1968" fmla="*/ 132899 h 1534562"/>
                              <a:gd name="connsiteX1969" fmla="*/ 643371 w 1452847"/>
                              <a:gd name="connsiteY1969" fmla="*/ 131167 h 1534562"/>
                              <a:gd name="connsiteX1970" fmla="*/ 563707 w 1452847"/>
                              <a:gd name="connsiteY1970" fmla="*/ 124240 h 1534562"/>
                              <a:gd name="connsiteX1971" fmla="*/ 510886 w 1452847"/>
                              <a:gd name="connsiteY1971" fmla="*/ 125105 h 1534562"/>
                              <a:gd name="connsiteX1972" fmla="*/ 510886 w 1452847"/>
                              <a:gd name="connsiteY1972" fmla="*/ 125105 h 1534562"/>
                              <a:gd name="connsiteX1973" fmla="*/ 510886 w 1452847"/>
                              <a:gd name="connsiteY1973" fmla="*/ 125105 h 1534562"/>
                              <a:gd name="connsiteX1974" fmla="*/ 555914 w 1452847"/>
                              <a:gd name="connsiteY1974" fmla="*/ 138960 h 1534562"/>
                              <a:gd name="connsiteX1975" fmla="*/ 608734 w 1452847"/>
                              <a:gd name="connsiteY1975" fmla="*/ 1139951 h 1534562"/>
                              <a:gd name="connsiteX1976" fmla="*/ 608734 w 1452847"/>
                              <a:gd name="connsiteY1976" fmla="*/ 1139951 h 1534562"/>
                              <a:gd name="connsiteX1977" fmla="*/ 608734 w 1452847"/>
                              <a:gd name="connsiteY1977" fmla="*/ 1139951 h 1534562"/>
                              <a:gd name="connsiteX1978" fmla="*/ 424296 w 1452847"/>
                              <a:gd name="connsiteY1978" fmla="*/ 1081935 h 1534562"/>
                              <a:gd name="connsiteX1979" fmla="*/ 491836 w 1452847"/>
                              <a:gd name="connsiteY1979" fmla="*/ 1080203 h 1534562"/>
                              <a:gd name="connsiteX1980" fmla="*/ 560243 w 1452847"/>
                              <a:gd name="connsiteY1980" fmla="*/ 1084533 h 1534562"/>
                              <a:gd name="connsiteX1981" fmla="*/ 625186 w 1452847"/>
                              <a:gd name="connsiteY1981" fmla="*/ 1096655 h 1534562"/>
                              <a:gd name="connsiteX1982" fmla="*/ 644236 w 1452847"/>
                              <a:gd name="connsiteY1982" fmla="*/ 1082801 h 1534562"/>
                              <a:gd name="connsiteX1983" fmla="*/ 587952 w 1452847"/>
                              <a:gd name="connsiteY1983" fmla="*/ 1076740 h 1534562"/>
                              <a:gd name="connsiteX1984" fmla="*/ 439016 w 1452847"/>
                              <a:gd name="connsiteY1984" fmla="*/ 1066349 h 1534562"/>
                              <a:gd name="connsiteX1985" fmla="*/ 424296 w 1452847"/>
                              <a:gd name="connsiteY1985" fmla="*/ 1081935 h 1534562"/>
                              <a:gd name="connsiteX1986" fmla="*/ 397452 w 1452847"/>
                              <a:gd name="connsiteY1986" fmla="*/ 743365 h 1534562"/>
                              <a:gd name="connsiteX1987" fmla="*/ 397452 w 1452847"/>
                              <a:gd name="connsiteY1987" fmla="*/ 743365 h 1534562"/>
                              <a:gd name="connsiteX1988" fmla="*/ 397452 w 1452847"/>
                              <a:gd name="connsiteY1988" fmla="*/ 743365 h 1534562"/>
                              <a:gd name="connsiteX1989" fmla="*/ 884959 w 1452847"/>
                              <a:gd name="connsiteY1989" fmla="*/ 130301 h 1534562"/>
                              <a:gd name="connsiteX1990" fmla="*/ 772391 w 1452847"/>
                              <a:gd name="connsiteY1990" fmla="*/ 133764 h 1534562"/>
                              <a:gd name="connsiteX1991" fmla="*/ 737755 w 1452847"/>
                              <a:gd name="connsiteY1991" fmla="*/ 127703 h 1534562"/>
                              <a:gd name="connsiteX1992" fmla="*/ 755073 w 1452847"/>
                              <a:gd name="connsiteY1992" fmla="*/ 142423 h 1534562"/>
                              <a:gd name="connsiteX1993" fmla="*/ 884093 w 1452847"/>
                              <a:gd name="connsiteY1993" fmla="*/ 144155 h 1534562"/>
                              <a:gd name="connsiteX1994" fmla="*/ 884959 w 1452847"/>
                              <a:gd name="connsiteY1994" fmla="*/ 130301 h 1534562"/>
                              <a:gd name="connsiteX1995" fmla="*/ 464127 w 1452847"/>
                              <a:gd name="connsiteY1995" fmla="*/ 1155537 h 1534562"/>
                              <a:gd name="connsiteX1996" fmla="*/ 633846 w 1452847"/>
                              <a:gd name="connsiteY1996" fmla="*/ 1154671 h 1534562"/>
                              <a:gd name="connsiteX1997" fmla="*/ 647700 w 1452847"/>
                              <a:gd name="connsiteY1997" fmla="*/ 1140817 h 1534562"/>
                              <a:gd name="connsiteX1998" fmla="*/ 608734 w 1452847"/>
                              <a:gd name="connsiteY1998" fmla="*/ 1139951 h 1534562"/>
                              <a:gd name="connsiteX1999" fmla="*/ 608734 w 1452847"/>
                              <a:gd name="connsiteY1999" fmla="*/ 1139951 h 1534562"/>
                              <a:gd name="connsiteX2000" fmla="*/ 461530 w 1452847"/>
                              <a:gd name="connsiteY2000" fmla="*/ 1140817 h 1534562"/>
                              <a:gd name="connsiteX2001" fmla="*/ 426893 w 1452847"/>
                              <a:gd name="connsiteY2001" fmla="*/ 1154671 h 1534562"/>
                              <a:gd name="connsiteX2002" fmla="*/ 464127 w 1452847"/>
                              <a:gd name="connsiteY2002" fmla="*/ 1155537 h 1534562"/>
                              <a:gd name="connsiteX2003" fmla="*/ 416502 w 1452847"/>
                              <a:gd name="connsiteY2003" fmla="*/ 894032 h 1534562"/>
                              <a:gd name="connsiteX2004" fmla="*/ 351559 w 1452847"/>
                              <a:gd name="connsiteY2004" fmla="*/ 894032 h 1534562"/>
                              <a:gd name="connsiteX2005" fmla="*/ 266700 w 1452847"/>
                              <a:gd name="connsiteY2005" fmla="*/ 893167 h 1534562"/>
                              <a:gd name="connsiteX2006" fmla="*/ 205220 w 1452847"/>
                              <a:gd name="connsiteY2006" fmla="*/ 893167 h 1534562"/>
                              <a:gd name="connsiteX2007" fmla="*/ 219075 w 1452847"/>
                              <a:gd name="connsiteY2007" fmla="*/ 907887 h 1534562"/>
                              <a:gd name="connsiteX2008" fmla="*/ 298739 w 1452847"/>
                              <a:gd name="connsiteY2008" fmla="*/ 904424 h 1534562"/>
                              <a:gd name="connsiteX2009" fmla="*/ 369743 w 1452847"/>
                              <a:gd name="connsiteY2009" fmla="*/ 906155 h 1534562"/>
                              <a:gd name="connsiteX2010" fmla="*/ 422564 w 1452847"/>
                              <a:gd name="connsiteY2010" fmla="*/ 907021 h 1534562"/>
                              <a:gd name="connsiteX2011" fmla="*/ 416502 w 1452847"/>
                              <a:gd name="connsiteY2011" fmla="*/ 894032 h 1534562"/>
                              <a:gd name="connsiteX2012" fmla="*/ 432089 w 1452847"/>
                              <a:gd name="connsiteY2012" fmla="*/ 1117437 h 1534562"/>
                              <a:gd name="connsiteX2013" fmla="*/ 477982 w 1452847"/>
                              <a:gd name="connsiteY2013" fmla="*/ 1119169 h 1534562"/>
                              <a:gd name="connsiteX2014" fmla="*/ 598343 w 1452847"/>
                              <a:gd name="connsiteY2014" fmla="*/ 1121767 h 1534562"/>
                              <a:gd name="connsiteX2015" fmla="*/ 626052 w 1452847"/>
                              <a:gd name="connsiteY2015" fmla="*/ 1117437 h 1534562"/>
                              <a:gd name="connsiteX2016" fmla="*/ 589684 w 1452847"/>
                              <a:gd name="connsiteY2016" fmla="*/ 1111376 h 1534562"/>
                              <a:gd name="connsiteX2017" fmla="*/ 452005 w 1452847"/>
                              <a:gd name="connsiteY2017" fmla="*/ 1106180 h 1534562"/>
                              <a:gd name="connsiteX2018" fmla="*/ 452005 w 1452847"/>
                              <a:gd name="connsiteY2018" fmla="*/ 1106180 h 1534562"/>
                              <a:gd name="connsiteX2019" fmla="*/ 432089 w 1452847"/>
                              <a:gd name="connsiteY2019" fmla="*/ 1117437 h 1534562"/>
                              <a:gd name="connsiteX2020" fmla="*/ 368011 w 1452847"/>
                              <a:gd name="connsiteY2020" fmla="*/ 784062 h 1534562"/>
                              <a:gd name="connsiteX2021" fmla="*/ 223405 w 1452847"/>
                              <a:gd name="connsiteY2021" fmla="*/ 784062 h 1534562"/>
                              <a:gd name="connsiteX2022" fmla="*/ 202623 w 1452847"/>
                              <a:gd name="connsiteY2022" fmla="*/ 798782 h 1534562"/>
                              <a:gd name="connsiteX2023" fmla="*/ 263236 w 1452847"/>
                              <a:gd name="connsiteY2023" fmla="*/ 797917 h 1534562"/>
                              <a:gd name="connsiteX2024" fmla="*/ 393989 w 1452847"/>
                              <a:gd name="connsiteY2024" fmla="*/ 799649 h 1534562"/>
                              <a:gd name="connsiteX2025" fmla="*/ 419966 w 1452847"/>
                              <a:gd name="connsiteY2025" fmla="*/ 790123 h 1534562"/>
                              <a:gd name="connsiteX2026" fmla="*/ 368011 w 1452847"/>
                              <a:gd name="connsiteY2026" fmla="*/ 784062 h 1534562"/>
                              <a:gd name="connsiteX2027" fmla="*/ 233795 w 1452847"/>
                              <a:gd name="connsiteY2027" fmla="*/ 764146 h 1534562"/>
                              <a:gd name="connsiteX2028" fmla="*/ 414770 w 1452847"/>
                              <a:gd name="connsiteY2028" fmla="*/ 759817 h 1534562"/>
                              <a:gd name="connsiteX2029" fmla="*/ 442480 w 1452847"/>
                              <a:gd name="connsiteY2029" fmla="*/ 747694 h 1534562"/>
                              <a:gd name="connsiteX2030" fmla="*/ 396586 w 1452847"/>
                              <a:gd name="connsiteY2030" fmla="*/ 744230 h 1534562"/>
                              <a:gd name="connsiteX2031" fmla="*/ 396586 w 1452847"/>
                              <a:gd name="connsiteY2031" fmla="*/ 744230 h 1534562"/>
                              <a:gd name="connsiteX2032" fmla="*/ 316057 w 1452847"/>
                              <a:gd name="connsiteY2032" fmla="*/ 745962 h 1534562"/>
                              <a:gd name="connsiteX2033" fmla="*/ 228600 w 1452847"/>
                              <a:gd name="connsiteY2033" fmla="*/ 750292 h 1534562"/>
                              <a:gd name="connsiteX2034" fmla="*/ 184439 w 1452847"/>
                              <a:gd name="connsiteY2034" fmla="*/ 760683 h 1534562"/>
                              <a:gd name="connsiteX2035" fmla="*/ 233795 w 1452847"/>
                              <a:gd name="connsiteY2035" fmla="*/ 764146 h 1534562"/>
                              <a:gd name="connsiteX2036" fmla="*/ 222539 w 1452847"/>
                              <a:gd name="connsiteY2036" fmla="*/ 869787 h 1534562"/>
                              <a:gd name="connsiteX2037" fmla="*/ 392257 w 1452847"/>
                              <a:gd name="connsiteY2037" fmla="*/ 870653 h 1534562"/>
                              <a:gd name="connsiteX2038" fmla="*/ 439882 w 1452847"/>
                              <a:gd name="connsiteY2038" fmla="*/ 866324 h 1534562"/>
                              <a:gd name="connsiteX2039" fmla="*/ 379268 w 1452847"/>
                              <a:gd name="connsiteY2039" fmla="*/ 858530 h 1534562"/>
                              <a:gd name="connsiteX2040" fmla="*/ 207818 w 1452847"/>
                              <a:gd name="connsiteY2040" fmla="*/ 857665 h 1534562"/>
                              <a:gd name="connsiteX2041" fmla="*/ 207818 w 1452847"/>
                              <a:gd name="connsiteY2041" fmla="*/ 857665 h 1534562"/>
                              <a:gd name="connsiteX2042" fmla="*/ 182707 w 1452847"/>
                              <a:gd name="connsiteY2042" fmla="*/ 864592 h 1534562"/>
                              <a:gd name="connsiteX2043" fmla="*/ 222539 w 1452847"/>
                              <a:gd name="connsiteY2043" fmla="*/ 869787 h 1534562"/>
                              <a:gd name="connsiteX2044" fmla="*/ 187036 w 1452847"/>
                              <a:gd name="connsiteY2044" fmla="*/ 829956 h 1534562"/>
                              <a:gd name="connsiteX2045" fmla="*/ 265834 w 1452847"/>
                              <a:gd name="connsiteY2045" fmla="*/ 829089 h 1534562"/>
                              <a:gd name="connsiteX2046" fmla="*/ 412173 w 1452847"/>
                              <a:gd name="connsiteY2046" fmla="*/ 834285 h 1534562"/>
                              <a:gd name="connsiteX2047" fmla="*/ 432089 w 1452847"/>
                              <a:gd name="connsiteY2047" fmla="*/ 842078 h 1534562"/>
                              <a:gd name="connsiteX2048" fmla="*/ 442480 w 1452847"/>
                              <a:gd name="connsiteY2048" fmla="*/ 827358 h 1534562"/>
                              <a:gd name="connsiteX2049" fmla="*/ 375805 w 1452847"/>
                              <a:gd name="connsiteY2049" fmla="*/ 819565 h 1534562"/>
                              <a:gd name="connsiteX2050" fmla="*/ 208684 w 1452847"/>
                              <a:gd name="connsiteY2050" fmla="*/ 816967 h 1534562"/>
                              <a:gd name="connsiteX2051" fmla="*/ 187036 w 1452847"/>
                              <a:gd name="connsiteY2051" fmla="*/ 829956 h 1534562"/>
                              <a:gd name="connsiteX2052" fmla="*/ 204355 w 1452847"/>
                              <a:gd name="connsiteY2052" fmla="*/ 893167 h 1534562"/>
                              <a:gd name="connsiteX2053" fmla="*/ 204355 w 1452847"/>
                              <a:gd name="connsiteY2053" fmla="*/ 893167 h 1534562"/>
                              <a:gd name="connsiteX2054" fmla="*/ 204355 w 1452847"/>
                              <a:gd name="connsiteY2054" fmla="*/ 893167 h 1534562"/>
                              <a:gd name="connsiteX2055" fmla="*/ 232930 w 1452847"/>
                              <a:gd name="connsiteY2055" fmla="*/ 564987 h 1534562"/>
                              <a:gd name="connsiteX2056" fmla="*/ 237259 w 1452847"/>
                              <a:gd name="connsiteY2056" fmla="*/ 564987 h 1534562"/>
                              <a:gd name="connsiteX2057" fmla="*/ 232930 w 1452847"/>
                              <a:gd name="connsiteY2057" fmla="*/ 564987 h 1534562"/>
                              <a:gd name="connsiteX2058" fmla="*/ 884093 w 1452847"/>
                              <a:gd name="connsiteY2058" fmla="*/ 145021 h 1534562"/>
                              <a:gd name="connsiteX2059" fmla="*/ 884093 w 1452847"/>
                              <a:gd name="connsiteY2059" fmla="*/ 145021 h 1534562"/>
                              <a:gd name="connsiteX2060" fmla="*/ 884093 w 1452847"/>
                              <a:gd name="connsiteY2060" fmla="*/ 145021 h 1534562"/>
                              <a:gd name="connsiteX2061" fmla="*/ 997527 w 1452847"/>
                              <a:gd name="connsiteY2061" fmla="*/ 459347 h 1534562"/>
                              <a:gd name="connsiteX2062" fmla="*/ 1028700 w 1452847"/>
                              <a:gd name="connsiteY2062" fmla="*/ 457615 h 1534562"/>
                              <a:gd name="connsiteX2063" fmla="*/ 1083252 w 1452847"/>
                              <a:gd name="connsiteY2063" fmla="*/ 457615 h 1534562"/>
                              <a:gd name="connsiteX2064" fmla="*/ 1176771 w 1452847"/>
                              <a:gd name="connsiteY2064" fmla="*/ 435967 h 1534562"/>
                              <a:gd name="connsiteX2065" fmla="*/ 1032164 w 1452847"/>
                              <a:gd name="connsiteY2065" fmla="*/ 448956 h 1534562"/>
                              <a:gd name="connsiteX2066" fmla="*/ 982807 w 1452847"/>
                              <a:gd name="connsiteY2066" fmla="*/ 443760 h 1534562"/>
                              <a:gd name="connsiteX2067" fmla="*/ 997527 w 1452847"/>
                              <a:gd name="connsiteY2067" fmla="*/ 459347 h 1534562"/>
                              <a:gd name="connsiteX2068" fmla="*/ 997527 w 1452847"/>
                              <a:gd name="connsiteY2068" fmla="*/ 459347 h 1534562"/>
                              <a:gd name="connsiteX2069" fmla="*/ 997527 w 1452847"/>
                              <a:gd name="connsiteY2069" fmla="*/ 459347 h 1534562"/>
                              <a:gd name="connsiteX2070" fmla="*/ 997527 w 1452847"/>
                              <a:gd name="connsiteY2070" fmla="*/ 459347 h 1534562"/>
                              <a:gd name="connsiteX2071" fmla="*/ 997527 w 1452847"/>
                              <a:gd name="connsiteY2071" fmla="*/ 459347 h 1534562"/>
                              <a:gd name="connsiteX2072" fmla="*/ 979343 w 1452847"/>
                              <a:gd name="connsiteY2072" fmla="*/ 494849 h 1534562"/>
                              <a:gd name="connsiteX2073" fmla="*/ 1052080 w 1452847"/>
                              <a:gd name="connsiteY2073" fmla="*/ 497446 h 1534562"/>
                              <a:gd name="connsiteX2074" fmla="*/ 1125682 w 1452847"/>
                              <a:gd name="connsiteY2074" fmla="*/ 493117 h 1534562"/>
                              <a:gd name="connsiteX2075" fmla="*/ 1188027 w 1452847"/>
                              <a:gd name="connsiteY2075" fmla="*/ 489653 h 1534562"/>
                              <a:gd name="connsiteX2076" fmla="*/ 1170709 w 1452847"/>
                              <a:gd name="connsiteY2076" fmla="*/ 473201 h 1534562"/>
                              <a:gd name="connsiteX2077" fmla="*/ 1097973 w 1452847"/>
                              <a:gd name="connsiteY2077" fmla="*/ 481860 h 1534562"/>
                              <a:gd name="connsiteX2078" fmla="*/ 1025236 w 1452847"/>
                              <a:gd name="connsiteY2078" fmla="*/ 487055 h 1534562"/>
                              <a:gd name="connsiteX2079" fmla="*/ 977611 w 1452847"/>
                              <a:gd name="connsiteY2079" fmla="*/ 480994 h 1534562"/>
                              <a:gd name="connsiteX2080" fmla="*/ 979343 w 1452847"/>
                              <a:gd name="connsiteY2080" fmla="*/ 494849 h 1534562"/>
                              <a:gd name="connsiteX2081" fmla="*/ 1052080 w 1452847"/>
                              <a:gd name="connsiteY2081" fmla="*/ 497446 h 1534562"/>
                              <a:gd name="connsiteX2082" fmla="*/ 1052080 w 1452847"/>
                              <a:gd name="connsiteY2082" fmla="*/ 497446 h 1534562"/>
                              <a:gd name="connsiteX2083" fmla="*/ 1052080 w 1452847"/>
                              <a:gd name="connsiteY2083" fmla="*/ 497446 h 1534562"/>
                              <a:gd name="connsiteX2084" fmla="*/ 980209 w 1452847"/>
                              <a:gd name="connsiteY2084" fmla="*/ 374487 h 1534562"/>
                              <a:gd name="connsiteX2085" fmla="*/ 1039091 w 1452847"/>
                              <a:gd name="connsiteY2085" fmla="*/ 385744 h 1534562"/>
                              <a:gd name="connsiteX2086" fmla="*/ 1194955 w 1452847"/>
                              <a:gd name="connsiteY2086" fmla="*/ 384878 h 1534562"/>
                              <a:gd name="connsiteX2087" fmla="*/ 1212273 w 1452847"/>
                              <a:gd name="connsiteY2087" fmla="*/ 368426 h 1534562"/>
                              <a:gd name="connsiteX2088" fmla="*/ 1263362 w 1452847"/>
                              <a:gd name="connsiteY2088" fmla="*/ 368426 h 1534562"/>
                              <a:gd name="connsiteX2089" fmla="*/ 1343891 w 1452847"/>
                              <a:gd name="connsiteY2089" fmla="*/ 372756 h 1534562"/>
                              <a:gd name="connsiteX2090" fmla="*/ 1412298 w 1452847"/>
                              <a:gd name="connsiteY2090" fmla="*/ 371889 h 1534562"/>
                              <a:gd name="connsiteX2091" fmla="*/ 1420091 w 1452847"/>
                              <a:gd name="connsiteY2091" fmla="*/ 356303 h 1534562"/>
                              <a:gd name="connsiteX2092" fmla="*/ 1356014 w 1452847"/>
                              <a:gd name="connsiteY2092" fmla="*/ 361498 h 1534562"/>
                              <a:gd name="connsiteX2093" fmla="*/ 1227859 w 1452847"/>
                              <a:gd name="connsiteY2093" fmla="*/ 351108 h 1534562"/>
                              <a:gd name="connsiteX2094" fmla="*/ 1205346 w 1452847"/>
                              <a:gd name="connsiteY2094" fmla="*/ 363230 h 1534562"/>
                              <a:gd name="connsiteX2095" fmla="*/ 1207077 w 1452847"/>
                              <a:gd name="connsiteY2095" fmla="*/ 365828 h 1534562"/>
                              <a:gd name="connsiteX2096" fmla="*/ 1161184 w 1452847"/>
                              <a:gd name="connsiteY2096" fmla="*/ 375353 h 1534562"/>
                              <a:gd name="connsiteX2097" fmla="*/ 1032164 w 1452847"/>
                              <a:gd name="connsiteY2097" fmla="*/ 373621 h 1534562"/>
                              <a:gd name="connsiteX2098" fmla="*/ 980209 w 1452847"/>
                              <a:gd name="connsiteY2098" fmla="*/ 374487 h 1534562"/>
                              <a:gd name="connsiteX2099" fmla="*/ 1411432 w 1452847"/>
                              <a:gd name="connsiteY2099" fmla="*/ 232478 h 1534562"/>
                              <a:gd name="connsiteX2100" fmla="*/ 1365539 w 1452847"/>
                              <a:gd name="connsiteY2100" fmla="*/ 242869 h 1534562"/>
                              <a:gd name="connsiteX2101" fmla="*/ 1244312 w 1452847"/>
                              <a:gd name="connsiteY2101" fmla="*/ 245467 h 1534562"/>
                              <a:gd name="connsiteX2102" fmla="*/ 1220932 w 1452847"/>
                              <a:gd name="connsiteY2102" fmla="*/ 244601 h 1534562"/>
                              <a:gd name="connsiteX2103" fmla="*/ 1225261 w 1452847"/>
                              <a:gd name="connsiteY2103" fmla="*/ 258456 h 1534562"/>
                              <a:gd name="connsiteX2104" fmla="*/ 1285009 w 1452847"/>
                              <a:gd name="connsiteY2104" fmla="*/ 259321 h 1534562"/>
                              <a:gd name="connsiteX2105" fmla="*/ 1285009 w 1452847"/>
                              <a:gd name="connsiteY2105" fmla="*/ 259321 h 1534562"/>
                              <a:gd name="connsiteX2106" fmla="*/ 1418359 w 1452847"/>
                              <a:gd name="connsiteY2106" fmla="*/ 248064 h 1534562"/>
                              <a:gd name="connsiteX2107" fmla="*/ 1411432 w 1452847"/>
                              <a:gd name="connsiteY2107" fmla="*/ 232478 h 1534562"/>
                              <a:gd name="connsiteX2108" fmla="*/ 1273752 w 1452847"/>
                              <a:gd name="connsiteY2108" fmla="*/ 221222 h 1534562"/>
                              <a:gd name="connsiteX2109" fmla="*/ 1317914 w 1452847"/>
                              <a:gd name="connsiteY2109" fmla="*/ 218623 h 1534562"/>
                              <a:gd name="connsiteX2110" fmla="*/ 1383723 w 1452847"/>
                              <a:gd name="connsiteY2110" fmla="*/ 214294 h 1534562"/>
                              <a:gd name="connsiteX2111" fmla="*/ 1399309 w 1452847"/>
                              <a:gd name="connsiteY2111" fmla="*/ 195244 h 1534562"/>
                              <a:gd name="connsiteX2112" fmla="*/ 1330037 w 1452847"/>
                              <a:gd name="connsiteY2112" fmla="*/ 204769 h 1534562"/>
                              <a:gd name="connsiteX2113" fmla="*/ 1266825 w 1452847"/>
                              <a:gd name="connsiteY2113" fmla="*/ 208233 h 1534562"/>
                              <a:gd name="connsiteX2114" fmla="*/ 1211407 w 1452847"/>
                              <a:gd name="connsiteY2114" fmla="*/ 206501 h 1534562"/>
                              <a:gd name="connsiteX2115" fmla="*/ 1273752 w 1452847"/>
                              <a:gd name="connsiteY2115" fmla="*/ 221222 h 1534562"/>
                              <a:gd name="connsiteX2116" fmla="*/ 1273752 w 1452847"/>
                              <a:gd name="connsiteY2116" fmla="*/ 221222 h 1534562"/>
                              <a:gd name="connsiteX2117" fmla="*/ 1194955 w 1452847"/>
                              <a:gd name="connsiteY2117" fmla="*/ 384878 h 1534562"/>
                              <a:gd name="connsiteX2118" fmla="*/ 1194955 w 1452847"/>
                              <a:gd name="connsiteY2118" fmla="*/ 384878 h 1534562"/>
                              <a:gd name="connsiteX2119" fmla="*/ 1194955 w 1452847"/>
                              <a:gd name="connsiteY2119" fmla="*/ 384878 h 1534562"/>
                              <a:gd name="connsiteX2120" fmla="*/ 1063336 w 1452847"/>
                              <a:gd name="connsiteY2120" fmla="*/ 340717 h 1534562"/>
                              <a:gd name="connsiteX2121" fmla="*/ 1006186 w 1452847"/>
                              <a:gd name="connsiteY2121" fmla="*/ 338119 h 1534562"/>
                              <a:gd name="connsiteX2122" fmla="*/ 1005321 w 1452847"/>
                              <a:gd name="connsiteY2122" fmla="*/ 356303 h 1534562"/>
                              <a:gd name="connsiteX2123" fmla="*/ 1005321 w 1452847"/>
                              <a:gd name="connsiteY2123" fmla="*/ 356303 h 1534562"/>
                              <a:gd name="connsiteX2124" fmla="*/ 1143000 w 1452847"/>
                              <a:gd name="connsiteY2124" fmla="*/ 349376 h 1534562"/>
                              <a:gd name="connsiteX2125" fmla="*/ 1195821 w 1452847"/>
                              <a:gd name="connsiteY2125" fmla="*/ 345046 h 1534562"/>
                              <a:gd name="connsiteX2126" fmla="*/ 1187162 w 1452847"/>
                              <a:gd name="connsiteY2126" fmla="*/ 331192 h 1534562"/>
                              <a:gd name="connsiteX2127" fmla="*/ 1063336 w 1452847"/>
                              <a:gd name="connsiteY2127" fmla="*/ 340717 h 1534562"/>
                              <a:gd name="connsiteX2128" fmla="*/ 1273752 w 1452847"/>
                              <a:gd name="connsiteY2128" fmla="*/ 221222 h 1534562"/>
                              <a:gd name="connsiteX2129" fmla="*/ 1273752 w 1452847"/>
                              <a:gd name="connsiteY2129" fmla="*/ 221222 h 1534562"/>
                              <a:gd name="connsiteX2130" fmla="*/ 1273752 w 1452847"/>
                              <a:gd name="connsiteY2130" fmla="*/ 221222 h 1534562"/>
                              <a:gd name="connsiteX2131" fmla="*/ 968086 w 1452847"/>
                              <a:gd name="connsiteY2131" fmla="*/ 417782 h 1534562"/>
                              <a:gd name="connsiteX2132" fmla="*/ 1093643 w 1452847"/>
                              <a:gd name="connsiteY2132" fmla="*/ 416917 h 1534562"/>
                              <a:gd name="connsiteX2133" fmla="*/ 1094509 w 1452847"/>
                              <a:gd name="connsiteY2133" fmla="*/ 416917 h 1534562"/>
                              <a:gd name="connsiteX2134" fmla="*/ 1180234 w 1452847"/>
                              <a:gd name="connsiteY2134" fmla="*/ 411722 h 1534562"/>
                              <a:gd name="connsiteX2135" fmla="*/ 1161184 w 1452847"/>
                              <a:gd name="connsiteY2135" fmla="*/ 401331 h 1534562"/>
                              <a:gd name="connsiteX2136" fmla="*/ 1104034 w 1452847"/>
                              <a:gd name="connsiteY2136" fmla="*/ 405660 h 1534562"/>
                              <a:gd name="connsiteX2137" fmla="*/ 1012248 w 1452847"/>
                              <a:gd name="connsiteY2137" fmla="*/ 403062 h 1534562"/>
                              <a:gd name="connsiteX2138" fmla="*/ 968086 w 1452847"/>
                              <a:gd name="connsiteY2138" fmla="*/ 417782 h 1534562"/>
                              <a:gd name="connsiteX2139" fmla="*/ 920461 w 1452847"/>
                              <a:gd name="connsiteY2139" fmla="*/ 262785 h 1534562"/>
                              <a:gd name="connsiteX2140" fmla="*/ 750743 w 1452847"/>
                              <a:gd name="connsiteY2140" fmla="*/ 263651 h 1534562"/>
                              <a:gd name="connsiteX2141" fmla="*/ 736889 w 1452847"/>
                              <a:gd name="connsiteY2141" fmla="*/ 277506 h 1534562"/>
                              <a:gd name="connsiteX2142" fmla="*/ 775855 w 1452847"/>
                              <a:gd name="connsiteY2142" fmla="*/ 278371 h 1534562"/>
                              <a:gd name="connsiteX2143" fmla="*/ 774989 w 1452847"/>
                              <a:gd name="connsiteY2143" fmla="*/ 278371 h 1534562"/>
                              <a:gd name="connsiteX2144" fmla="*/ 775855 w 1452847"/>
                              <a:gd name="connsiteY2144" fmla="*/ 278371 h 1534562"/>
                              <a:gd name="connsiteX2145" fmla="*/ 923059 w 1452847"/>
                              <a:gd name="connsiteY2145" fmla="*/ 277506 h 1534562"/>
                              <a:gd name="connsiteX2146" fmla="*/ 957696 w 1452847"/>
                              <a:gd name="connsiteY2146" fmla="*/ 263651 h 1534562"/>
                              <a:gd name="connsiteX2147" fmla="*/ 920461 w 1452847"/>
                              <a:gd name="connsiteY2147" fmla="*/ 262785 h 1534562"/>
                              <a:gd name="connsiteX2148" fmla="*/ 1179368 w 1452847"/>
                              <a:gd name="connsiteY2148" fmla="*/ 522558 h 1534562"/>
                              <a:gd name="connsiteX2149" fmla="*/ 1179368 w 1452847"/>
                              <a:gd name="connsiteY2149" fmla="*/ 522558 h 1534562"/>
                              <a:gd name="connsiteX2150" fmla="*/ 1179368 w 1452847"/>
                              <a:gd name="connsiteY2150" fmla="*/ 522558 h 1534562"/>
                              <a:gd name="connsiteX2151" fmla="*/ 914400 w 1452847"/>
                              <a:gd name="connsiteY2151" fmla="*/ 194378 h 1534562"/>
                              <a:gd name="connsiteX2152" fmla="*/ 865909 w 1452847"/>
                              <a:gd name="connsiteY2152" fmla="*/ 197842 h 1534562"/>
                              <a:gd name="connsiteX2153" fmla="*/ 763732 w 1452847"/>
                              <a:gd name="connsiteY2153" fmla="*/ 194378 h 1534562"/>
                              <a:gd name="connsiteX2154" fmla="*/ 749011 w 1452847"/>
                              <a:gd name="connsiteY2154" fmla="*/ 207367 h 1534562"/>
                              <a:gd name="connsiteX2155" fmla="*/ 798368 w 1452847"/>
                              <a:gd name="connsiteY2155" fmla="*/ 209099 h 1534562"/>
                              <a:gd name="connsiteX2156" fmla="*/ 921327 w 1452847"/>
                              <a:gd name="connsiteY2156" fmla="*/ 211696 h 1534562"/>
                              <a:gd name="connsiteX2157" fmla="*/ 914400 w 1452847"/>
                              <a:gd name="connsiteY2157" fmla="*/ 194378 h 1534562"/>
                              <a:gd name="connsiteX2158" fmla="*/ 891021 w 1452847"/>
                              <a:gd name="connsiteY2158" fmla="*/ 159742 h 1534562"/>
                              <a:gd name="connsiteX2159" fmla="*/ 775855 w 1452847"/>
                              <a:gd name="connsiteY2159" fmla="*/ 164937 h 1534562"/>
                              <a:gd name="connsiteX2160" fmla="*/ 729961 w 1452847"/>
                              <a:gd name="connsiteY2160" fmla="*/ 165803 h 1534562"/>
                              <a:gd name="connsiteX2161" fmla="*/ 764598 w 1452847"/>
                              <a:gd name="connsiteY2161" fmla="*/ 176194 h 1534562"/>
                              <a:gd name="connsiteX2162" fmla="*/ 895350 w 1452847"/>
                              <a:gd name="connsiteY2162" fmla="*/ 175328 h 1534562"/>
                              <a:gd name="connsiteX2163" fmla="*/ 895350 w 1452847"/>
                              <a:gd name="connsiteY2163" fmla="*/ 175328 h 1534562"/>
                              <a:gd name="connsiteX2164" fmla="*/ 895350 w 1452847"/>
                              <a:gd name="connsiteY2164" fmla="*/ 175328 h 1534562"/>
                              <a:gd name="connsiteX2165" fmla="*/ 891021 w 1452847"/>
                              <a:gd name="connsiteY2165" fmla="*/ 159742 h 1534562"/>
                              <a:gd name="connsiteX2166" fmla="*/ 930852 w 1452847"/>
                              <a:gd name="connsiteY2166" fmla="*/ 313873 h 1534562"/>
                              <a:gd name="connsiteX2167" fmla="*/ 930852 w 1452847"/>
                              <a:gd name="connsiteY2167" fmla="*/ 313873 h 1534562"/>
                              <a:gd name="connsiteX2168" fmla="*/ 930852 w 1452847"/>
                              <a:gd name="connsiteY2168" fmla="*/ 313873 h 1534562"/>
                              <a:gd name="connsiteX2169" fmla="*/ 928255 w 1452847"/>
                              <a:gd name="connsiteY2169" fmla="*/ 226417 h 1534562"/>
                              <a:gd name="connsiteX2170" fmla="*/ 792307 w 1452847"/>
                              <a:gd name="connsiteY2170" fmla="*/ 229014 h 1534562"/>
                              <a:gd name="connsiteX2171" fmla="*/ 758536 w 1452847"/>
                              <a:gd name="connsiteY2171" fmla="*/ 232478 h 1534562"/>
                              <a:gd name="connsiteX2172" fmla="*/ 774123 w 1452847"/>
                              <a:gd name="connsiteY2172" fmla="*/ 244601 h 1534562"/>
                              <a:gd name="connsiteX2173" fmla="*/ 774123 w 1452847"/>
                              <a:gd name="connsiteY2173" fmla="*/ 244601 h 1534562"/>
                              <a:gd name="connsiteX2174" fmla="*/ 880630 w 1452847"/>
                              <a:gd name="connsiteY2174" fmla="*/ 241137 h 1534562"/>
                              <a:gd name="connsiteX2175" fmla="*/ 948171 w 1452847"/>
                              <a:gd name="connsiteY2175" fmla="*/ 241137 h 1534562"/>
                              <a:gd name="connsiteX2176" fmla="*/ 959427 w 1452847"/>
                              <a:gd name="connsiteY2176" fmla="*/ 230746 h 1534562"/>
                              <a:gd name="connsiteX2177" fmla="*/ 928255 w 1452847"/>
                              <a:gd name="connsiteY2177" fmla="*/ 226417 h 1534562"/>
                              <a:gd name="connsiteX2178" fmla="*/ 930852 w 1452847"/>
                              <a:gd name="connsiteY2178" fmla="*/ 313873 h 1534562"/>
                              <a:gd name="connsiteX2179" fmla="*/ 951634 w 1452847"/>
                              <a:gd name="connsiteY2179" fmla="*/ 301751 h 1534562"/>
                              <a:gd name="connsiteX2180" fmla="*/ 905741 w 1452847"/>
                              <a:gd name="connsiteY2180" fmla="*/ 300019 h 1534562"/>
                              <a:gd name="connsiteX2181" fmla="*/ 785380 w 1452847"/>
                              <a:gd name="connsiteY2181" fmla="*/ 297421 h 1534562"/>
                              <a:gd name="connsiteX2182" fmla="*/ 757671 w 1452847"/>
                              <a:gd name="connsiteY2182" fmla="*/ 301751 h 1534562"/>
                              <a:gd name="connsiteX2183" fmla="*/ 794039 w 1452847"/>
                              <a:gd name="connsiteY2183" fmla="*/ 307812 h 1534562"/>
                              <a:gd name="connsiteX2184" fmla="*/ 930852 w 1452847"/>
                              <a:gd name="connsiteY2184" fmla="*/ 313873 h 1534562"/>
                              <a:gd name="connsiteX2185" fmla="*/ 930852 w 1452847"/>
                              <a:gd name="connsiteY2185" fmla="*/ 313873 h 1534562"/>
                              <a:gd name="connsiteX2186" fmla="*/ 945573 w 1452847"/>
                              <a:gd name="connsiteY2186" fmla="*/ 352839 h 1534562"/>
                              <a:gd name="connsiteX2187" fmla="*/ 945573 w 1452847"/>
                              <a:gd name="connsiteY2187" fmla="*/ 352839 h 1534562"/>
                              <a:gd name="connsiteX2188" fmla="*/ 945573 w 1452847"/>
                              <a:gd name="connsiteY2188" fmla="*/ 352839 h 1534562"/>
                              <a:gd name="connsiteX2189" fmla="*/ 945573 w 1452847"/>
                              <a:gd name="connsiteY2189" fmla="*/ 352839 h 1534562"/>
                              <a:gd name="connsiteX2190" fmla="*/ 967221 w 1452847"/>
                              <a:gd name="connsiteY2190" fmla="*/ 521692 h 1534562"/>
                              <a:gd name="connsiteX2191" fmla="*/ 1032164 w 1452847"/>
                              <a:gd name="connsiteY2191" fmla="*/ 521692 h 1534562"/>
                              <a:gd name="connsiteX2192" fmla="*/ 1117023 w 1452847"/>
                              <a:gd name="connsiteY2192" fmla="*/ 522558 h 1534562"/>
                              <a:gd name="connsiteX2193" fmla="*/ 1178502 w 1452847"/>
                              <a:gd name="connsiteY2193" fmla="*/ 522558 h 1534562"/>
                              <a:gd name="connsiteX2194" fmla="*/ 1164648 w 1452847"/>
                              <a:gd name="connsiteY2194" fmla="*/ 507837 h 1534562"/>
                              <a:gd name="connsiteX2195" fmla="*/ 1084984 w 1452847"/>
                              <a:gd name="connsiteY2195" fmla="*/ 511301 h 1534562"/>
                              <a:gd name="connsiteX2196" fmla="*/ 1013980 w 1452847"/>
                              <a:gd name="connsiteY2196" fmla="*/ 509569 h 1534562"/>
                              <a:gd name="connsiteX2197" fmla="*/ 961159 w 1452847"/>
                              <a:gd name="connsiteY2197" fmla="*/ 508703 h 1534562"/>
                              <a:gd name="connsiteX2198" fmla="*/ 967221 w 1452847"/>
                              <a:gd name="connsiteY2198" fmla="*/ 521692 h 1534562"/>
                              <a:gd name="connsiteX2199" fmla="*/ 960293 w 1452847"/>
                              <a:gd name="connsiteY2199" fmla="*/ 336387 h 1534562"/>
                              <a:gd name="connsiteX2200" fmla="*/ 892752 w 1452847"/>
                              <a:gd name="connsiteY2200" fmla="*/ 338119 h 1534562"/>
                              <a:gd name="connsiteX2201" fmla="*/ 824346 w 1452847"/>
                              <a:gd name="connsiteY2201" fmla="*/ 333790 h 1534562"/>
                              <a:gd name="connsiteX2202" fmla="*/ 759402 w 1452847"/>
                              <a:gd name="connsiteY2202" fmla="*/ 321667 h 1534562"/>
                              <a:gd name="connsiteX2203" fmla="*/ 740352 w 1452847"/>
                              <a:gd name="connsiteY2203" fmla="*/ 335521 h 1534562"/>
                              <a:gd name="connsiteX2204" fmla="*/ 796636 w 1452847"/>
                              <a:gd name="connsiteY2204" fmla="*/ 341583 h 1534562"/>
                              <a:gd name="connsiteX2205" fmla="*/ 945573 w 1452847"/>
                              <a:gd name="connsiteY2205" fmla="*/ 351974 h 1534562"/>
                              <a:gd name="connsiteX2206" fmla="*/ 960293 w 1452847"/>
                              <a:gd name="connsiteY2206" fmla="*/ 336387 h 1534562"/>
                              <a:gd name="connsiteX2207" fmla="*/ 1134341 w 1452847"/>
                              <a:gd name="connsiteY2207" fmla="*/ 1302742 h 1534562"/>
                              <a:gd name="connsiteX2208" fmla="*/ 1042555 w 1452847"/>
                              <a:gd name="connsiteY2208" fmla="*/ 1298412 h 1534562"/>
                              <a:gd name="connsiteX2209" fmla="*/ 949902 w 1452847"/>
                              <a:gd name="connsiteY2209" fmla="*/ 1288887 h 1534562"/>
                              <a:gd name="connsiteX2210" fmla="*/ 895350 w 1452847"/>
                              <a:gd name="connsiteY2210" fmla="*/ 1289753 h 1534562"/>
                              <a:gd name="connsiteX2211" fmla="*/ 943841 w 1452847"/>
                              <a:gd name="connsiteY2211" fmla="*/ 1300144 h 1534562"/>
                              <a:gd name="connsiteX2212" fmla="*/ 1037359 w 1452847"/>
                              <a:gd name="connsiteY2212" fmla="*/ 1309669 h 1534562"/>
                              <a:gd name="connsiteX2213" fmla="*/ 1125682 w 1452847"/>
                              <a:gd name="connsiteY2213" fmla="*/ 1315730 h 1534562"/>
                              <a:gd name="connsiteX2214" fmla="*/ 1190625 w 1452847"/>
                              <a:gd name="connsiteY2214" fmla="*/ 1317462 h 1534562"/>
                              <a:gd name="connsiteX2215" fmla="*/ 1134341 w 1452847"/>
                              <a:gd name="connsiteY2215" fmla="*/ 1302742 h 1534562"/>
                              <a:gd name="connsiteX2216" fmla="*/ 1033896 w 1452847"/>
                              <a:gd name="connsiteY2216" fmla="*/ 175328 h 1534562"/>
                              <a:gd name="connsiteX2217" fmla="*/ 1033896 w 1452847"/>
                              <a:gd name="connsiteY2217" fmla="*/ 175328 h 1534562"/>
                              <a:gd name="connsiteX2218" fmla="*/ 1033896 w 1452847"/>
                              <a:gd name="connsiteY2218" fmla="*/ 175328 h 1534562"/>
                              <a:gd name="connsiteX2219" fmla="*/ 1169843 w 1452847"/>
                              <a:gd name="connsiteY2219" fmla="*/ 153680 h 1534562"/>
                              <a:gd name="connsiteX2220" fmla="*/ 1097107 w 1452847"/>
                              <a:gd name="connsiteY2220" fmla="*/ 164071 h 1534562"/>
                              <a:gd name="connsiteX2221" fmla="*/ 1030432 w 1452847"/>
                              <a:gd name="connsiteY2221" fmla="*/ 165803 h 1534562"/>
                              <a:gd name="connsiteX2222" fmla="*/ 967221 w 1452847"/>
                              <a:gd name="connsiteY2222" fmla="*/ 158876 h 1534562"/>
                              <a:gd name="connsiteX2223" fmla="*/ 994064 w 1452847"/>
                              <a:gd name="connsiteY2223" fmla="*/ 175328 h 1534562"/>
                              <a:gd name="connsiteX2224" fmla="*/ 1034761 w 1452847"/>
                              <a:gd name="connsiteY2224" fmla="*/ 175328 h 1534562"/>
                              <a:gd name="connsiteX2225" fmla="*/ 1034761 w 1452847"/>
                              <a:gd name="connsiteY2225" fmla="*/ 175328 h 1534562"/>
                              <a:gd name="connsiteX2226" fmla="*/ 1077191 w 1452847"/>
                              <a:gd name="connsiteY2226" fmla="*/ 174462 h 1534562"/>
                              <a:gd name="connsiteX2227" fmla="*/ 1161184 w 1452847"/>
                              <a:gd name="connsiteY2227" fmla="*/ 170133 h 1534562"/>
                              <a:gd name="connsiteX2228" fmla="*/ 1184564 w 1452847"/>
                              <a:gd name="connsiteY2228" fmla="*/ 165803 h 1534562"/>
                              <a:gd name="connsiteX2229" fmla="*/ 1169843 w 1452847"/>
                              <a:gd name="connsiteY2229" fmla="*/ 153680 h 1534562"/>
                              <a:gd name="connsiteX2230" fmla="*/ 1161184 w 1452847"/>
                              <a:gd name="connsiteY2230" fmla="*/ 121642 h 1534562"/>
                              <a:gd name="connsiteX2231" fmla="*/ 1094509 w 1452847"/>
                              <a:gd name="connsiteY2231" fmla="*/ 127703 h 1534562"/>
                              <a:gd name="connsiteX2232" fmla="*/ 1025236 w 1452847"/>
                              <a:gd name="connsiteY2232" fmla="*/ 125972 h 1534562"/>
                              <a:gd name="connsiteX2233" fmla="*/ 962891 w 1452847"/>
                              <a:gd name="connsiteY2233" fmla="*/ 119910 h 1534562"/>
                              <a:gd name="connsiteX2234" fmla="*/ 972416 w 1452847"/>
                              <a:gd name="connsiteY2234" fmla="*/ 136362 h 1534562"/>
                              <a:gd name="connsiteX2235" fmla="*/ 1037359 w 1452847"/>
                              <a:gd name="connsiteY2235" fmla="*/ 136362 h 1534562"/>
                              <a:gd name="connsiteX2236" fmla="*/ 1110961 w 1452847"/>
                              <a:gd name="connsiteY2236" fmla="*/ 138960 h 1534562"/>
                              <a:gd name="connsiteX2237" fmla="*/ 1178502 w 1452847"/>
                              <a:gd name="connsiteY2237" fmla="*/ 137228 h 1534562"/>
                              <a:gd name="connsiteX2238" fmla="*/ 1178502 w 1452847"/>
                              <a:gd name="connsiteY2238" fmla="*/ 137228 h 1534562"/>
                              <a:gd name="connsiteX2239" fmla="*/ 1178502 w 1452847"/>
                              <a:gd name="connsiteY2239" fmla="*/ 137228 h 1534562"/>
                              <a:gd name="connsiteX2240" fmla="*/ 1161184 w 1452847"/>
                              <a:gd name="connsiteY2240" fmla="*/ 121642 h 1534562"/>
                              <a:gd name="connsiteX2241" fmla="*/ 1152525 w 1452847"/>
                              <a:gd name="connsiteY2241" fmla="*/ 54967 h 1534562"/>
                              <a:gd name="connsiteX2242" fmla="*/ 1095375 w 1452847"/>
                              <a:gd name="connsiteY2242" fmla="*/ 57564 h 1534562"/>
                              <a:gd name="connsiteX2243" fmla="*/ 1030432 w 1452847"/>
                              <a:gd name="connsiteY2243" fmla="*/ 60162 h 1534562"/>
                              <a:gd name="connsiteX2244" fmla="*/ 1001857 w 1452847"/>
                              <a:gd name="connsiteY2244" fmla="*/ 55833 h 1534562"/>
                              <a:gd name="connsiteX2245" fmla="*/ 982807 w 1452847"/>
                              <a:gd name="connsiteY2245" fmla="*/ 48040 h 1534562"/>
                              <a:gd name="connsiteX2246" fmla="*/ 978477 w 1452847"/>
                              <a:gd name="connsiteY2246" fmla="*/ 69687 h 1534562"/>
                              <a:gd name="connsiteX2247" fmla="*/ 1045152 w 1452847"/>
                              <a:gd name="connsiteY2247" fmla="*/ 69687 h 1534562"/>
                              <a:gd name="connsiteX2248" fmla="*/ 1116157 w 1452847"/>
                              <a:gd name="connsiteY2248" fmla="*/ 69687 h 1534562"/>
                              <a:gd name="connsiteX2249" fmla="*/ 1174173 w 1452847"/>
                              <a:gd name="connsiteY2249" fmla="*/ 67089 h 1534562"/>
                              <a:gd name="connsiteX2250" fmla="*/ 1174173 w 1452847"/>
                              <a:gd name="connsiteY2250" fmla="*/ 67089 h 1534562"/>
                              <a:gd name="connsiteX2251" fmla="*/ 1174173 w 1452847"/>
                              <a:gd name="connsiteY2251" fmla="*/ 67089 h 1534562"/>
                              <a:gd name="connsiteX2252" fmla="*/ 1152525 w 1452847"/>
                              <a:gd name="connsiteY2252" fmla="*/ 54967 h 1534562"/>
                              <a:gd name="connsiteX2253" fmla="*/ 1037359 w 1452847"/>
                              <a:gd name="connsiteY2253" fmla="*/ 29855 h 1534562"/>
                              <a:gd name="connsiteX2254" fmla="*/ 1129146 w 1452847"/>
                              <a:gd name="connsiteY2254" fmla="*/ 34185 h 1534562"/>
                              <a:gd name="connsiteX2255" fmla="*/ 1178502 w 1452847"/>
                              <a:gd name="connsiteY2255" fmla="*/ 32453 h 1534562"/>
                              <a:gd name="connsiteX2256" fmla="*/ 1178502 w 1452847"/>
                              <a:gd name="connsiteY2256" fmla="*/ 32453 h 1534562"/>
                              <a:gd name="connsiteX2257" fmla="*/ 1178502 w 1452847"/>
                              <a:gd name="connsiteY2257" fmla="*/ 32453 h 1534562"/>
                              <a:gd name="connsiteX2258" fmla="*/ 1081521 w 1452847"/>
                              <a:gd name="connsiteY2258" fmla="*/ 22062 h 1534562"/>
                              <a:gd name="connsiteX2259" fmla="*/ 992332 w 1452847"/>
                              <a:gd name="connsiteY2259" fmla="*/ 19464 h 1534562"/>
                              <a:gd name="connsiteX2260" fmla="*/ 942975 w 1452847"/>
                              <a:gd name="connsiteY2260" fmla="*/ 24660 h 1534562"/>
                              <a:gd name="connsiteX2261" fmla="*/ 1037359 w 1452847"/>
                              <a:gd name="connsiteY2261" fmla="*/ 29855 h 1534562"/>
                              <a:gd name="connsiteX2262" fmla="*/ 998393 w 1452847"/>
                              <a:gd name="connsiteY2262" fmla="*/ 211696 h 1534562"/>
                              <a:gd name="connsiteX2263" fmla="*/ 998393 w 1452847"/>
                              <a:gd name="connsiteY2263" fmla="*/ 211696 h 1534562"/>
                              <a:gd name="connsiteX2264" fmla="*/ 998393 w 1452847"/>
                              <a:gd name="connsiteY2264" fmla="*/ 211696 h 1534562"/>
                              <a:gd name="connsiteX2265" fmla="*/ 1014846 w 1452847"/>
                              <a:gd name="connsiteY2265" fmla="*/ 242869 h 1534562"/>
                              <a:gd name="connsiteX2266" fmla="*/ 1113559 w 1452847"/>
                              <a:gd name="connsiteY2266" fmla="*/ 239405 h 1534562"/>
                              <a:gd name="connsiteX2267" fmla="*/ 1173307 w 1452847"/>
                              <a:gd name="connsiteY2267" fmla="*/ 225551 h 1534562"/>
                              <a:gd name="connsiteX2268" fmla="*/ 1135207 w 1452847"/>
                              <a:gd name="connsiteY2268" fmla="*/ 226417 h 1534562"/>
                              <a:gd name="connsiteX2269" fmla="*/ 1079789 w 1452847"/>
                              <a:gd name="connsiteY2269" fmla="*/ 229881 h 1534562"/>
                              <a:gd name="connsiteX2270" fmla="*/ 971550 w 1452847"/>
                              <a:gd name="connsiteY2270" fmla="*/ 232478 h 1534562"/>
                              <a:gd name="connsiteX2271" fmla="*/ 1014846 w 1452847"/>
                              <a:gd name="connsiteY2271" fmla="*/ 242869 h 1534562"/>
                              <a:gd name="connsiteX2272" fmla="*/ 1169843 w 1452847"/>
                              <a:gd name="connsiteY2272" fmla="*/ 260187 h 1534562"/>
                              <a:gd name="connsiteX2273" fmla="*/ 1015711 w 1452847"/>
                              <a:gd name="connsiteY2273" fmla="*/ 270578 h 1534562"/>
                              <a:gd name="connsiteX2274" fmla="*/ 973282 w 1452847"/>
                              <a:gd name="connsiteY2274" fmla="*/ 269712 h 1534562"/>
                              <a:gd name="connsiteX2275" fmla="*/ 994064 w 1452847"/>
                              <a:gd name="connsiteY2275" fmla="*/ 280969 h 1534562"/>
                              <a:gd name="connsiteX2276" fmla="*/ 994064 w 1452847"/>
                              <a:gd name="connsiteY2276" fmla="*/ 280969 h 1534562"/>
                              <a:gd name="connsiteX2277" fmla="*/ 1043421 w 1452847"/>
                              <a:gd name="connsiteY2277" fmla="*/ 280103 h 1534562"/>
                              <a:gd name="connsiteX2278" fmla="*/ 1129146 w 1452847"/>
                              <a:gd name="connsiteY2278" fmla="*/ 278371 h 1534562"/>
                              <a:gd name="connsiteX2279" fmla="*/ 1181100 w 1452847"/>
                              <a:gd name="connsiteY2279" fmla="*/ 276639 h 1534562"/>
                              <a:gd name="connsiteX2280" fmla="*/ 1169843 w 1452847"/>
                              <a:gd name="connsiteY2280" fmla="*/ 260187 h 1534562"/>
                              <a:gd name="connsiteX2281" fmla="*/ 994064 w 1452847"/>
                              <a:gd name="connsiteY2281" fmla="*/ 281835 h 1534562"/>
                              <a:gd name="connsiteX2282" fmla="*/ 994064 w 1452847"/>
                              <a:gd name="connsiteY2282" fmla="*/ 281835 h 1534562"/>
                              <a:gd name="connsiteX2283" fmla="*/ 994064 w 1452847"/>
                              <a:gd name="connsiteY2283" fmla="*/ 281835 h 1534562"/>
                              <a:gd name="connsiteX2284" fmla="*/ 998393 w 1452847"/>
                              <a:gd name="connsiteY2284" fmla="*/ 211696 h 1534562"/>
                              <a:gd name="connsiteX2285" fmla="*/ 1136073 w 1452847"/>
                              <a:gd name="connsiteY2285" fmla="*/ 205635 h 1534562"/>
                              <a:gd name="connsiteX2286" fmla="*/ 1175039 w 1452847"/>
                              <a:gd name="connsiteY2286" fmla="*/ 195244 h 1534562"/>
                              <a:gd name="connsiteX2287" fmla="*/ 1137805 w 1452847"/>
                              <a:gd name="connsiteY2287" fmla="*/ 191780 h 1534562"/>
                              <a:gd name="connsiteX2288" fmla="*/ 1077191 w 1452847"/>
                              <a:gd name="connsiteY2288" fmla="*/ 196976 h 1534562"/>
                              <a:gd name="connsiteX2289" fmla="*/ 1014846 w 1452847"/>
                              <a:gd name="connsiteY2289" fmla="*/ 200439 h 1534562"/>
                              <a:gd name="connsiteX2290" fmla="*/ 977611 w 1452847"/>
                              <a:gd name="connsiteY2290" fmla="*/ 203037 h 1534562"/>
                              <a:gd name="connsiteX2291" fmla="*/ 998393 w 1452847"/>
                              <a:gd name="connsiteY2291" fmla="*/ 211696 h 1534562"/>
                              <a:gd name="connsiteX2292" fmla="*/ 998393 w 1452847"/>
                              <a:gd name="connsiteY2292" fmla="*/ 211696 h 1534562"/>
                              <a:gd name="connsiteX2293" fmla="*/ 1162916 w 1452847"/>
                              <a:gd name="connsiteY2293" fmla="*/ 102592 h 1534562"/>
                              <a:gd name="connsiteX2294" fmla="*/ 1162916 w 1452847"/>
                              <a:gd name="connsiteY2294" fmla="*/ 102592 h 1534562"/>
                              <a:gd name="connsiteX2295" fmla="*/ 1162916 w 1452847"/>
                              <a:gd name="connsiteY2295" fmla="*/ 102592 h 1534562"/>
                              <a:gd name="connsiteX2296" fmla="*/ 346364 w 1452847"/>
                              <a:gd name="connsiteY2296" fmla="*/ 65358 h 1534562"/>
                              <a:gd name="connsiteX2297" fmla="*/ 253711 w 1452847"/>
                              <a:gd name="connsiteY2297" fmla="*/ 58430 h 1534562"/>
                              <a:gd name="connsiteX2298" fmla="*/ 201757 w 1452847"/>
                              <a:gd name="connsiteY2298" fmla="*/ 60162 h 1534562"/>
                              <a:gd name="connsiteX2299" fmla="*/ 244186 w 1452847"/>
                              <a:gd name="connsiteY2299" fmla="*/ 71419 h 1534562"/>
                              <a:gd name="connsiteX2300" fmla="*/ 332509 w 1452847"/>
                              <a:gd name="connsiteY2300" fmla="*/ 77480 h 1534562"/>
                              <a:gd name="connsiteX2301" fmla="*/ 421698 w 1452847"/>
                              <a:gd name="connsiteY2301" fmla="*/ 85274 h 1534562"/>
                              <a:gd name="connsiteX2302" fmla="*/ 432955 w 1452847"/>
                              <a:gd name="connsiteY2302" fmla="*/ 71419 h 1534562"/>
                              <a:gd name="connsiteX2303" fmla="*/ 346364 w 1452847"/>
                              <a:gd name="connsiteY2303" fmla="*/ 65358 h 1534562"/>
                              <a:gd name="connsiteX2304" fmla="*/ 919596 w 1452847"/>
                              <a:gd name="connsiteY2304" fmla="*/ 99994 h 1534562"/>
                              <a:gd name="connsiteX2305" fmla="*/ 994930 w 1452847"/>
                              <a:gd name="connsiteY2305" fmla="*/ 97396 h 1534562"/>
                              <a:gd name="connsiteX2306" fmla="*/ 1162916 w 1452847"/>
                              <a:gd name="connsiteY2306" fmla="*/ 103458 h 1534562"/>
                              <a:gd name="connsiteX2307" fmla="*/ 1163782 w 1452847"/>
                              <a:gd name="connsiteY2307" fmla="*/ 86139 h 1534562"/>
                              <a:gd name="connsiteX2308" fmla="*/ 1086716 w 1452847"/>
                              <a:gd name="connsiteY2308" fmla="*/ 91335 h 1534562"/>
                              <a:gd name="connsiteX2309" fmla="*/ 1001857 w 1452847"/>
                              <a:gd name="connsiteY2309" fmla="*/ 89603 h 1534562"/>
                              <a:gd name="connsiteX2310" fmla="*/ 936048 w 1452847"/>
                              <a:gd name="connsiteY2310" fmla="*/ 85274 h 1534562"/>
                              <a:gd name="connsiteX2311" fmla="*/ 919596 w 1452847"/>
                              <a:gd name="connsiteY2311" fmla="*/ 99994 h 1534562"/>
                              <a:gd name="connsiteX2312" fmla="*/ 229466 w 1452847"/>
                              <a:gd name="connsiteY2312" fmla="*/ 35051 h 1534562"/>
                              <a:gd name="connsiteX2313" fmla="*/ 309995 w 1452847"/>
                              <a:gd name="connsiteY2313" fmla="*/ 36782 h 1534562"/>
                              <a:gd name="connsiteX2314" fmla="*/ 381000 w 1452847"/>
                              <a:gd name="connsiteY2314" fmla="*/ 42844 h 1534562"/>
                              <a:gd name="connsiteX2315" fmla="*/ 451139 w 1452847"/>
                              <a:gd name="connsiteY2315" fmla="*/ 44576 h 1534562"/>
                              <a:gd name="connsiteX2316" fmla="*/ 427759 w 1452847"/>
                              <a:gd name="connsiteY2316" fmla="*/ 33319 h 1534562"/>
                              <a:gd name="connsiteX2317" fmla="*/ 348961 w 1452847"/>
                              <a:gd name="connsiteY2317" fmla="*/ 28123 h 1534562"/>
                              <a:gd name="connsiteX2318" fmla="*/ 274493 w 1452847"/>
                              <a:gd name="connsiteY2318" fmla="*/ 22062 h 1534562"/>
                              <a:gd name="connsiteX2319" fmla="*/ 207818 w 1452847"/>
                              <a:gd name="connsiteY2319" fmla="*/ 18599 h 1534562"/>
                              <a:gd name="connsiteX2320" fmla="*/ 207818 w 1452847"/>
                              <a:gd name="connsiteY2320" fmla="*/ 18599 h 1534562"/>
                              <a:gd name="connsiteX2321" fmla="*/ 207818 w 1452847"/>
                              <a:gd name="connsiteY2321" fmla="*/ 18599 h 1534562"/>
                              <a:gd name="connsiteX2322" fmla="*/ 229466 w 1452847"/>
                              <a:gd name="connsiteY2322" fmla="*/ 35051 h 1534562"/>
                              <a:gd name="connsiteX2323" fmla="*/ 1143866 w 1452847"/>
                              <a:gd name="connsiteY2323" fmla="*/ 296555 h 1534562"/>
                              <a:gd name="connsiteX2324" fmla="*/ 1023505 w 1452847"/>
                              <a:gd name="connsiteY2324" fmla="*/ 307812 h 1534562"/>
                              <a:gd name="connsiteX2325" fmla="*/ 985405 w 1452847"/>
                              <a:gd name="connsiteY2325" fmla="*/ 308678 h 1534562"/>
                              <a:gd name="connsiteX2326" fmla="*/ 1038225 w 1452847"/>
                              <a:gd name="connsiteY2326" fmla="*/ 316472 h 1534562"/>
                              <a:gd name="connsiteX2327" fmla="*/ 1038225 w 1452847"/>
                              <a:gd name="connsiteY2327" fmla="*/ 316472 h 1534562"/>
                              <a:gd name="connsiteX2328" fmla="*/ 1094509 w 1452847"/>
                              <a:gd name="connsiteY2328" fmla="*/ 315605 h 1534562"/>
                              <a:gd name="connsiteX2329" fmla="*/ 1162916 w 1452847"/>
                              <a:gd name="connsiteY2329" fmla="*/ 313008 h 1534562"/>
                              <a:gd name="connsiteX2330" fmla="*/ 1195821 w 1452847"/>
                              <a:gd name="connsiteY2330" fmla="*/ 299153 h 1534562"/>
                              <a:gd name="connsiteX2331" fmla="*/ 1143866 w 1452847"/>
                              <a:gd name="connsiteY2331" fmla="*/ 296555 h 1534562"/>
                              <a:gd name="connsiteX2332" fmla="*/ 193964 w 1452847"/>
                              <a:gd name="connsiteY2332" fmla="*/ 90469 h 1534562"/>
                              <a:gd name="connsiteX2333" fmla="*/ 193964 w 1452847"/>
                              <a:gd name="connsiteY2333" fmla="*/ 90469 h 1534562"/>
                              <a:gd name="connsiteX2334" fmla="*/ 193964 w 1452847"/>
                              <a:gd name="connsiteY2334" fmla="*/ 90469 h 1534562"/>
                              <a:gd name="connsiteX2335" fmla="*/ 193964 w 1452847"/>
                              <a:gd name="connsiteY2335" fmla="*/ 90469 h 1534562"/>
                              <a:gd name="connsiteX2336" fmla="*/ 249382 w 1452847"/>
                              <a:gd name="connsiteY2336" fmla="*/ 105189 h 1534562"/>
                              <a:gd name="connsiteX2337" fmla="*/ 341168 w 1452847"/>
                              <a:gd name="connsiteY2337" fmla="*/ 109519 h 1534562"/>
                              <a:gd name="connsiteX2338" fmla="*/ 433820 w 1452847"/>
                              <a:gd name="connsiteY2338" fmla="*/ 119044 h 1534562"/>
                              <a:gd name="connsiteX2339" fmla="*/ 488373 w 1452847"/>
                              <a:gd name="connsiteY2339" fmla="*/ 118178 h 1534562"/>
                              <a:gd name="connsiteX2340" fmla="*/ 439882 w 1452847"/>
                              <a:gd name="connsiteY2340" fmla="*/ 107787 h 1534562"/>
                              <a:gd name="connsiteX2341" fmla="*/ 346364 w 1452847"/>
                              <a:gd name="connsiteY2341" fmla="*/ 98262 h 1534562"/>
                              <a:gd name="connsiteX2342" fmla="*/ 258041 w 1452847"/>
                              <a:gd name="connsiteY2342" fmla="*/ 92201 h 1534562"/>
                              <a:gd name="connsiteX2343" fmla="*/ 193098 w 1452847"/>
                              <a:gd name="connsiteY2343" fmla="*/ 90469 h 1534562"/>
                              <a:gd name="connsiteX2344" fmla="*/ 193098 w 1452847"/>
                              <a:gd name="connsiteY2344" fmla="*/ 90469 h 1534562"/>
                              <a:gd name="connsiteX2345" fmla="*/ 249382 w 1452847"/>
                              <a:gd name="connsiteY2345" fmla="*/ 105189 h 1534562"/>
                              <a:gd name="connsiteX2346" fmla="*/ 193098 w 1452847"/>
                              <a:gd name="connsiteY2346" fmla="*/ 90469 h 1534562"/>
                              <a:gd name="connsiteX2347" fmla="*/ 193098 w 1452847"/>
                              <a:gd name="connsiteY2347" fmla="*/ 90469 h 1534562"/>
                              <a:gd name="connsiteX2348" fmla="*/ 193098 w 1452847"/>
                              <a:gd name="connsiteY2348" fmla="*/ 90469 h 1534562"/>
                              <a:gd name="connsiteX2349" fmla="*/ 193098 w 1452847"/>
                              <a:gd name="connsiteY2349" fmla="*/ 90469 h 1534562"/>
                              <a:gd name="connsiteX2350" fmla="*/ 836468 w 1452847"/>
                              <a:gd name="connsiteY2350" fmla="*/ 61028 h 1534562"/>
                              <a:gd name="connsiteX2351" fmla="*/ 763732 w 1452847"/>
                              <a:gd name="connsiteY2351" fmla="*/ 60162 h 1534562"/>
                              <a:gd name="connsiteX2352" fmla="*/ 710911 w 1452847"/>
                              <a:gd name="connsiteY2352" fmla="*/ 58430 h 1534562"/>
                              <a:gd name="connsiteX2353" fmla="*/ 736889 w 1452847"/>
                              <a:gd name="connsiteY2353" fmla="*/ 67956 h 1534562"/>
                              <a:gd name="connsiteX2354" fmla="*/ 792307 w 1452847"/>
                              <a:gd name="connsiteY2354" fmla="*/ 71419 h 1534562"/>
                              <a:gd name="connsiteX2355" fmla="*/ 863311 w 1452847"/>
                              <a:gd name="connsiteY2355" fmla="*/ 75748 h 1534562"/>
                              <a:gd name="connsiteX2356" fmla="*/ 915266 w 1452847"/>
                              <a:gd name="connsiteY2356" fmla="*/ 80944 h 1534562"/>
                              <a:gd name="connsiteX2357" fmla="*/ 910936 w 1452847"/>
                              <a:gd name="connsiteY2357" fmla="*/ 65358 h 1534562"/>
                              <a:gd name="connsiteX2358" fmla="*/ 836468 w 1452847"/>
                              <a:gd name="connsiteY2358" fmla="*/ 61028 h 1534562"/>
                              <a:gd name="connsiteX2359" fmla="*/ 490105 w 1452847"/>
                              <a:gd name="connsiteY2359" fmla="*/ 74017 h 1534562"/>
                              <a:gd name="connsiteX2360" fmla="*/ 635577 w 1452847"/>
                              <a:gd name="connsiteY2360" fmla="*/ 72285 h 1534562"/>
                              <a:gd name="connsiteX2361" fmla="*/ 690996 w 1452847"/>
                              <a:gd name="connsiteY2361" fmla="*/ 78347 h 1534562"/>
                              <a:gd name="connsiteX2362" fmla="*/ 686666 w 1452847"/>
                              <a:gd name="connsiteY2362" fmla="*/ 62760 h 1534562"/>
                              <a:gd name="connsiteX2363" fmla="*/ 616527 w 1452847"/>
                              <a:gd name="connsiteY2363" fmla="*/ 61894 h 1534562"/>
                              <a:gd name="connsiteX2364" fmla="*/ 524741 w 1452847"/>
                              <a:gd name="connsiteY2364" fmla="*/ 58430 h 1534562"/>
                              <a:gd name="connsiteX2365" fmla="*/ 529071 w 1452847"/>
                              <a:gd name="connsiteY2365" fmla="*/ 58430 h 1534562"/>
                              <a:gd name="connsiteX2366" fmla="*/ 524741 w 1452847"/>
                              <a:gd name="connsiteY2366" fmla="*/ 58430 h 1534562"/>
                              <a:gd name="connsiteX2367" fmla="*/ 486641 w 1452847"/>
                              <a:gd name="connsiteY2367" fmla="*/ 58430 h 1534562"/>
                              <a:gd name="connsiteX2368" fmla="*/ 490105 w 1452847"/>
                              <a:gd name="connsiteY2368" fmla="*/ 74017 h 1534562"/>
                              <a:gd name="connsiteX2369" fmla="*/ 796636 w 1452847"/>
                              <a:gd name="connsiteY2369" fmla="*/ 36782 h 1534562"/>
                              <a:gd name="connsiteX2370" fmla="*/ 904009 w 1452847"/>
                              <a:gd name="connsiteY2370" fmla="*/ 41978 h 1534562"/>
                              <a:gd name="connsiteX2371" fmla="*/ 904009 w 1452847"/>
                              <a:gd name="connsiteY2371" fmla="*/ 41978 h 1534562"/>
                              <a:gd name="connsiteX2372" fmla="*/ 904009 w 1452847"/>
                              <a:gd name="connsiteY2372" fmla="*/ 41978 h 1534562"/>
                              <a:gd name="connsiteX2373" fmla="*/ 917864 w 1452847"/>
                              <a:gd name="connsiteY2373" fmla="*/ 28990 h 1534562"/>
                              <a:gd name="connsiteX2374" fmla="*/ 878898 w 1452847"/>
                              <a:gd name="connsiteY2374" fmla="*/ 25526 h 1534562"/>
                              <a:gd name="connsiteX2375" fmla="*/ 765464 w 1452847"/>
                              <a:gd name="connsiteY2375" fmla="*/ 25526 h 1534562"/>
                              <a:gd name="connsiteX2376" fmla="*/ 743816 w 1452847"/>
                              <a:gd name="connsiteY2376" fmla="*/ 34185 h 1534562"/>
                              <a:gd name="connsiteX2377" fmla="*/ 796636 w 1452847"/>
                              <a:gd name="connsiteY2377" fmla="*/ 36782 h 1534562"/>
                              <a:gd name="connsiteX2378" fmla="*/ 530802 w 1452847"/>
                              <a:gd name="connsiteY2378" fmla="*/ 58430 h 1534562"/>
                              <a:gd name="connsiteX2379" fmla="*/ 530802 w 1452847"/>
                              <a:gd name="connsiteY2379" fmla="*/ 58430 h 1534562"/>
                              <a:gd name="connsiteX2380" fmla="*/ 530802 w 1452847"/>
                              <a:gd name="connsiteY2380" fmla="*/ 58430 h 1534562"/>
                              <a:gd name="connsiteX2381" fmla="*/ 507423 w 1452847"/>
                              <a:gd name="connsiteY2381" fmla="*/ 33319 h 1534562"/>
                              <a:gd name="connsiteX2382" fmla="*/ 571500 w 1452847"/>
                              <a:gd name="connsiteY2382" fmla="*/ 35917 h 1534562"/>
                              <a:gd name="connsiteX2383" fmla="*/ 648566 w 1452847"/>
                              <a:gd name="connsiteY2383" fmla="*/ 38514 h 1534562"/>
                              <a:gd name="connsiteX2384" fmla="*/ 720436 w 1452847"/>
                              <a:gd name="connsiteY2384" fmla="*/ 49771 h 1534562"/>
                              <a:gd name="connsiteX2385" fmla="*/ 702252 w 1452847"/>
                              <a:gd name="connsiteY2385" fmla="*/ 31587 h 1534562"/>
                              <a:gd name="connsiteX2386" fmla="*/ 638175 w 1452847"/>
                              <a:gd name="connsiteY2386" fmla="*/ 27258 h 1534562"/>
                              <a:gd name="connsiteX2387" fmla="*/ 562841 w 1452847"/>
                              <a:gd name="connsiteY2387" fmla="*/ 21196 h 1534562"/>
                              <a:gd name="connsiteX2388" fmla="*/ 497032 w 1452847"/>
                              <a:gd name="connsiteY2388" fmla="*/ 20331 h 1534562"/>
                              <a:gd name="connsiteX2389" fmla="*/ 507423 w 1452847"/>
                              <a:gd name="connsiteY2389" fmla="*/ 33319 h 1534562"/>
                              <a:gd name="connsiteX2390" fmla="*/ 1438275 w 1452847"/>
                              <a:gd name="connsiteY2390" fmla="*/ 813503 h 1534562"/>
                              <a:gd name="connsiteX2391" fmla="*/ 1358612 w 1452847"/>
                              <a:gd name="connsiteY2391" fmla="*/ 813503 h 1534562"/>
                              <a:gd name="connsiteX2392" fmla="*/ 1271155 w 1452847"/>
                              <a:gd name="connsiteY2392" fmla="*/ 816101 h 1534562"/>
                              <a:gd name="connsiteX2393" fmla="*/ 1210541 w 1452847"/>
                              <a:gd name="connsiteY2393" fmla="*/ 817833 h 1534562"/>
                              <a:gd name="connsiteX2394" fmla="*/ 1267691 w 1452847"/>
                              <a:gd name="connsiteY2394" fmla="*/ 834285 h 1534562"/>
                              <a:gd name="connsiteX2395" fmla="*/ 1417493 w 1452847"/>
                              <a:gd name="connsiteY2395" fmla="*/ 824760 h 1534562"/>
                              <a:gd name="connsiteX2396" fmla="*/ 1438275 w 1452847"/>
                              <a:gd name="connsiteY2396" fmla="*/ 813503 h 1534562"/>
                              <a:gd name="connsiteX2397" fmla="*/ 697057 w 1452847"/>
                              <a:gd name="connsiteY2397" fmla="*/ 1357294 h 1534562"/>
                              <a:gd name="connsiteX2398" fmla="*/ 767196 w 1452847"/>
                              <a:gd name="connsiteY2398" fmla="*/ 1358160 h 1534562"/>
                              <a:gd name="connsiteX2399" fmla="*/ 858982 w 1452847"/>
                              <a:gd name="connsiteY2399" fmla="*/ 1361623 h 1534562"/>
                              <a:gd name="connsiteX2400" fmla="*/ 858982 w 1452847"/>
                              <a:gd name="connsiteY2400" fmla="*/ 1361623 h 1534562"/>
                              <a:gd name="connsiteX2401" fmla="*/ 897082 w 1452847"/>
                              <a:gd name="connsiteY2401" fmla="*/ 1361623 h 1534562"/>
                              <a:gd name="connsiteX2402" fmla="*/ 894484 w 1452847"/>
                              <a:gd name="connsiteY2402" fmla="*/ 1346903 h 1534562"/>
                              <a:gd name="connsiteX2403" fmla="*/ 749011 w 1452847"/>
                              <a:gd name="connsiteY2403" fmla="*/ 1348635 h 1534562"/>
                              <a:gd name="connsiteX2404" fmla="*/ 693593 w 1452847"/>
                              <a:gd name="connsiteY2404" fmla="*/ 1342574 h 1534562"/>
                              <a:gd name="connsiteX2405" fmla="*/ 697057 w 1452847"/>
                              <a:gd name="connsiteY2405" fmla="*/ 1357294 h 1534562"/>
                              <a:gd name="connsiteX2406" fmla="*/ 472786 w 1452847"/>
                              <a:gd name="connsiteY2406" fmla="*/ 1354696 h 1534562"/>
                              <a:gd name="connsiteX2407" fmla="*/ 547255 w 1452847"/>
                              <a:gd name="connsiteY2407" fmla="*/ 1357294 h 1534562"/>
                              <a:gd name="connsiteX2408" fmla="*/ 622589 w 1452847"/>
                              <a:gd name="connsiteY2408" fmla="*/ 1358160 h 1534562"/>
                              <a:gd name="connsiteX2409" fmla="*/ 673677 w 1452847"/>
                              <a:gd name="connsiteY2409" fmla="*/ 1356428 h 1534562"/>
                              <a:gd name="connsiteX2410" fmla="*/ 591416 w 1452847"/>
                              <a:gd name="connsiteY2410" fmla="*/ 1347769 h 1534562"/>
                              <a:gd name="connsiteX2411" fmla="*/ 520411 w 1452847"/>
                              <a:gd name="connsiteY2411" fmla="*/ 1343440 h 1534562"/>
                              <a:gd name="connsiteX2412" fmla="*/ 468457 w 1452847"/>
                              <a:gd name="connsiteY2412" fmla="*/ 1338244 h 1534562"/>
                              <a:gd name="connsiteX2413" fmla="*/ 472786 w 1452847"/>
                              <a:gd name="connsiteY2413" fmla="*/ 1354696 h 1534562"/>
                              <a:gd name="connsiteX2414" fmla="*/ 874568 w 1452847"/>
                              <a:gd name="connsiteY2414" fmla="*/ 1329585 h 1534562"/>
                              <a:gd name="connsiteX2415" fmla="*/ 787977 w 1452847"/>
                              <a:gd name="connsiteY2415" fmla="*/ 1313998 h 1534562"/>
                              <a:gd name="connsiteX2416" fmla="*/ 661555 w 1452847"/>
                              <a:gd name="connsiteY2416" fmla="*/ 1314865 h 1534562"/>
                              <a:gd name="connsiteX2417" fmla="*/ 775855 w 1452847"/>
                              <a:gd name="connsiteY2417" fmla="*/ 1326121 h 1534562"/>
                              <a:gd name="connsiteX2418" fmla="*/ 874568 w 1452847"/>
                              <a:gd name="connsiteY2418" fmla="*/ 1329585 h 1534562"/>
                              <a:gd name="connsiteX2419" fmla="*/ 728230 w 1452847"/>
                              <a:gd name="connsiteY2419" fmla="*/ 1388467 h 1534562"/>
                              <a:gd name="connsiteX2420" fmla="*/ 779318 w 1452847"/>
                              <a:gd name="connsiteY2420" fmla="*/ 1392796 h 1534562"/>
                              <a:gd name="connsiteX2421" fmla="*/ 838200 w 1452847"/>
                              <a:gd name="connsiteY2421" fmla="*/ 1398858 h 1534562"/>
                              <a:gd name="connsiteX2422" fmla="*/ 889289 w 1452847"/>
                              <a:gd name="connsiteY2422" fmla="*/ 1399724 h 1534562"/>
                              <a:gd name="connsiteX2423" fmla="*/ 829541 w 1452847"/>
                              <a:gd name="connsiteY2423" fmla="*/ 1384137 h 1534562"/>
                              <a:gd name="connsiteX2424" fmla="*/ 771525 w 1452847"/>
                              <a:gd name="connsiteY2424" fmla="*/ 1382405 h 1534562"/>
                              <a:gd name="connsiteX2425" fmla="*/ 714375 w 1452847"/>
                              <a:gd name="connsiteY2425" fmla="*/ 1371149 h 1534562"/>
                              <a:gd name="connsiteX2426" fmla="*/ 728230 w 1452847"/>
                              <a:gd name="connsiteY2426" fmla="*/ 1388467 h 1534562"/>
                              <a:gd name="connsiteX2427" fmla="*/ 958561 w 1452847"/>
                              <a:gd name="connsiteY2427" fmla="*/ 1409248 h 1534562"/>
                              <a:gd name="connsiteX2428" fmla="*/ 1038225 w 1452847"/>
                              <a:gd name="connsiteY2428" fmla="*/ 1409248 h 1534562"/>
                              <a:gd name="connsiteX2429" fmla="*/ 1120487 w 1452847"/>
                              <a:gd name="connsiteY2429" fmla="*/ 1411847 h 1534562"/>
                              <a:gd name="connsiteX2430" fmla="*/ 1179368 w 1452847"/>
                              <a:gd name="connsiteY2430" fmla="*/ 1413578 h 1534562"/>
                              <a:gd name="connsiteX2431" fmla="*/ 1134341 w 1452847"/>
                              <a:gd name="connsiteY2431" fmla="*/ 1396260 h 1534562"/>
                              <a:gd name="connsiteX2432" fmla="*/ 1049482 w 1452847"/>
                              <a:gd name="connsiteY2432" fmla="*/ 1397992 h 1534562"/>
                              <a:gd name="connsiteX2433" fmla="*/ 968086 w 1452847"/>
                              <a:gd name="connsiteY2433" fmla="*/ 1395394 h 1534562"/>
                              <a:gd name="connsiteX2434" fmla="*/ 904009 w 1452847"/>
                              <a:gd name="connsiteY2434" fmla="*/ 1400589 h 1534562"/>
                              <a:gd name="connsiteX2435" fmla="*/ 958561 w 1452847"/>
                              <a:gd name="connsiteY2435" fmla="*/ 1409248 h 1534562"/>
                              <a:gd name="connsiteX2436" fmla="*/ 493568 w 1452847"/>
                              <a:gd name="connsiteY2436" fmla="*/ 1258581 h 1534562"/>
                              <a:gd name="connsiteX2437" fmla="*/ 608734 w 1452847"/>
                              <a:gd name="connsiteY2437" fmla="*/ 1253385 h 1534562"/>
                              <a:gd name="connsiteX2438" fmla="*/ 654627 w 1452847"/>
                              <a:gd name="connsiteY2438" fmla="*/ 1252519 h 1534562"/>
                              <a:gd name="connsiteX2439" fmla="*/ 619991 w 1452847"/>
                              <a:gd name="connsiteY2439" fmla="*/ 1242128 h 1534562"/>
                              <a:gd name="connsiteX2440" fmla="*/ 489239 w 1452847"/>
                              <a:gd name="connsiteY2440" fmla="*/ 1242994 h 1534562"/>
                              <a:gd name="connsiteX2441" fmla="*/ 489239 w 1452847"/>
                              <a:gd name="connsiteY2441" fmla="*/ 1242994 h 1534562"/>
                              <a:gd name="connsiteX2442" fmla="*/ 489239 w 1452847"/>
                              <a:gd name="connsiteY2442" fmla="*/ 1242994 h 1534562"/>
                              <a:gd name="connsiteX2443" fmla="*/ 493568 w 1452847"/>
                              <a:gd name="connsiteY2443" fmla="*/ 1258581 h 1534562"/>
                              <a:gd name="connsiteX2444" fmla="*/ 498764 w 1452847"/>
                              <a:gd name="connsiteY2444" fmla="*/ 1288021 h 1534562"/>
                              <a:gd name="connsiteX2445" fmla="*/ 498764 w 1452847"/>
                              <a:gd name="connsiteY2445" fmla="*/ 1288021 h 1534562"/>
                              <a:gd name="connsiteX2446" fmla="*/ 611332 w 1452847"/>
                              <a:gd name="connsiteY2446" fmla="*/ 1284558 h 1534562"/>
                              <a:gd name="connsiteX2447" fmla="*/ 645968 w 1452847"/>
                              <a:gd name="connsiteY2447" fmla="*/ 1290619 h 1534562"/>
                              <a:gd name="connsiteX2448" fmla="*/ 628650 w 1452847"/>
                              <a:gd name="connsiteY2448" fmla="*/ 1275899 h 1534562"/>
                              <a:gd name="connsiteX2449" fmla="*/ 499630 w 1452847"/>
                              <a:gd name="connsiteY2449" fmla="*/ 1274167 h 1534562"/>
                              <a:gd name="connsiteX2450" fmla="*/ 498764 w 1452847"/>
                              <a:gd name="connsiteY2450" fmla="*/ 1288021 h 1534562"/>
                              <a:gd name="connsiteX2451" fmla="*/ 488373 w 1452847"/>
                              <a:gd name="connsiteY2451" fmla="*/ 1242994 h 1534562"/>
                              <a:gd name="connsiteX2452" fmla="*/ 488373 w 1452847"/>
                              <a:gd name="connsiteY2452" fmla="*/ 1242994 h 1534562"/>
                              <a:gd name="connsiteX2453" fmla="*/ 488373 w 1452847"/>
                              <a:gd name="connsiteY2453" fmla="*/ 1242994 h 1534562"/>
                              <a:gd name="connsiteX2454" fmla="*/ 469323 w 1452847"/>
                              <a:gd name="connsiteY2454" fmla="*/ 1224810 h 1534562"/>
                              <a:gd name="connsiteX2455" fmla="*/ 517814 w 1452847"/>
                              <a:gd name="connsiteY2455" fmla="*/ 1221347 h 1534562"/>
                              <a:gd name="connsiteX2456" fmla="*/ 619991 w 1452847"/>
                              <a:gd name="connsiteY2456" fmla="*/ 1224810 h 1534562"/>
                              <a:gd name="connsiteX2457" fmla="*/ 634711 w 1452847"/>
                              <a:gd name="connsiteY2457" fmla="*/ 1211821 h 1534562"/>
                              <a:gd name="connsiteX2458" fmla="*/ 585355 w 1452847"/>
                              <a:gd name="connsiteY2458" fmla="*/ 1210089 h 1534562"/>
                              <a:gd name="connsiteX2459" fmla="*/ 462395 w 1452847"/>
                              <a:gd name="connsiteY2459" fmla="*/ 1207492 h 1534562"/>
                              <a:gd name="connsiteX2460" fmla="*/ 462395 w 1452847"/>
                              <a:gd name="connsiteY2460" fmla="*/ 1207492 h 1534562"/>
                              <a:gd name="connsiteX2461" fmla="*/ 462395 w 1452847"/>
                              <a:gd name="connsiteY2461" fmla="*/ 1207492 h 1534562"/>
                              <a:gd name="connsiteX2462" fmla="*/ 469323 w 1452847"/>
                              <a:gd name="connsiteY2462" fmla="*/ 1224810 h 1534562"/>
                              <a:gd name="connsiteX2463" fmla="*/ 1038225 w 1452847"/>
                              <a:gd name="connsiteY2463" fmla="*/ 316472 h 1534562"/>
                              <a:gd name="connsiteX2464" fmla="*/ 1038225 w 1452847"/>
                              <a:gd name="connsiteY2464" fmla="*/ 316472 h 1534562"/>
                              <a:gd name="connsiteX2465" fmla="*/ 1038225 w 1452847"/>
                              <a:gd name="connsiteY2465" fmla="*/ 316472 h 1534562"/>
                              <a:gd name="connsiteX2466" fmla="*/ 1154257 w 1452847"/>
                              <a:gd name="connsiteY2466" fmla="*/ 1369417 h 1534562"/>
                              <a:gd name="connsiteX2467" fmla="*/ 1073727 w 1452847"/>
                              <a:gd name="connsiteY2467" fmla="*/ 1367685 h 1534562"/>
                              <a:gd name="connsiteX2468" fmla="*/ 1002723 w 1452847"/>
                              <a:gd name="connsiteY2468" fmla="*/ 1361623 h 1534562"/>
                              <a:gd name="connsiteX2469" fmla="*/ 932584 w 1452847"/>
                              <a:gd name="connsiteY2469" fmla="*/ 1359892 h 1534562"/>
                              <a:gd name="connsiteX2470" fmla="*/ 955964 w 1452847"/>
                              <a:gd name="connsiteY2470" fmla="*/ 1371149 h 1534562"/>
                              <a:gd name="connsiteX2471" fmla="*/ 1034761 w 1452847"/>
                              <a:gd name="connsiteY2471" fmla="*/ 1376344 h 1534562"/>
                              <a:gd name="connsiteX2472" fmla="*/ 1109230 w 1452847"/>
                              <a:gd name="connsiteY2472" fmla="*/ 1382405 h 1534562"/>
                              <a:gd name="connsiteX2473" fmla="*/ 1175905 w 1452847"/>
                              <a:gd name="connsiteY2473" fmla="*/ 1385869 h 1534562"/>
                              <a:gd name="connsiteX2474" fmla="*/ 1175905 w 1452847"/>
                              <a:gd name="connsiteY2474" fmla="*/ 1385869 h 1534562"/>
                              <a:gd name="connsiteX2475" fmla="*/ 1175905 w 1452847"/>
                              <a:gd name="connsiteY2475" fmla="*/ 1385869 h 1534562"/>
                              <a:gd name="connsiteX2476" fmla="*/ 1154257 w 1452847"/>
                              <a:gd name="connsiteY2476" fmla="*/ 1369417 h 1534562"/>
                              <a:gd name="connsiteX2477" fmla="*/ 499630 w 1452847"/>
                              <a:gd name="connsiteY2477" fmla="*/ 1274167 h 1534562"/>
                              <a:gd name="connsiteX2478" fmla="*/ 499630 w 1452847"/>
                              <a:gd name="connsiteY2478" fmla="*/ 1274167 h 1534562"/>
                              <a:gd name="connsiteX2479" fmla="*/ 499630 w 1452847"/>
                              <a:gd name="connsiteY2479" fmla="*/ 1274167 h 1534562"/>
                              <a:gd name="connsiteX2480" fmla="*/ 1433080 w 1452847"/>
                              <a:gd name="connsiteY2480" fmla="*/ 848139 h 1534562"/>
                              <a:gd name="connsiteX2481" fmla="*/ 1365539 w 1452847"/>
                              <a:gd name="connsiteY2481" fmla="*/ 852469 h 1534562"/>
                              <a:gd name="connsiteX2482" fmla="*/ 1235652 w 1452847"/>
                              <a:gd name="connsiteY2482" fmla="*/ 849006 h 1534562"/>
                              <a:gd name="connsiteX2483" fmla="*/ 1219200 w 1452847"/>
                              <a:gd name="connsiteY2483" fmla="*/ 870653 h 1534562"/>
                              <a:gd name="connsiteX2484" fmla="*/ 1272021 w 1452847"/>
                              <a:gd name="connsiteY2484" fmla="*/ 874983 h 1534562"/>
                              <a:gd name="connsiteX2485" fmla="*/ 1272886 w 1452847"/>
                              <a:gd name="connsiteY2485" fmla="*/ 874983 h 1534562"/>
                              <a:gd name="connsiteX2486" fmla="*/ 1335232 w 1452847"/>
                              <a:gd name="connsiteY2486" fmla="*/ 873251 h 1534562"/>
                              <a:gd name="connsiteX2487" fmla="*/ 1404505 w 1452847"/>
                              <a:gd name="connsiteY2487" fmla="*/ 867190 h 1534562"/>
                              <a:gd name="connsiteX2488" fmla="*/ 1433080 w 1452847"/>
                              <a:gd name="connsiteY2488" fmla="*/ 848139 h 1534562"/>
                              <a:gd name="connsiteX2489" fmla="*/ 1272021 w 1452847"/>
                              <a:gd name="connsiteY2489" fmla="*/ 874983 h 1534562"/>
                              <a:gd name="connsiteX2490" fmla="*/ 1272021 w 1452847"/>
                              <a:gd name="connsiteY2490" fmla="*/ 874983 h 1534562"/>
                              <a:gd name="connsiteX2491" fmla="*/ 1272021 w 1452847"/>
                              <a:gd name="connsiteY2491" fmla="*/ 874983 h 1534562"/>
                              <a:gd name="connsiteX2492" fmla="*/ 462395 w 1452847"/>
                              <a:gd name="connsiteY2492" fmla="*/ 1207492 h 1534562"/>
                              <a:gd name="connsiteX2493" fmla="*/ 462395 w 1452847"/>
                              <a:gd name="connsiteY2493" fmla="*/ 1207492 h 1534562"/>
                              <a:gd name="connsiteX2494" fmla="*/ 462395 w 1452847"/>
                              <a:gd name="connsiteY2494" fmla="*/ 1207492 h 1534562"/>
                              <a:gd name="connsiteX2495" fmla="*/ 1139537 w 1452847"/>
                              <a:gd name="connsiteY2495" fmla="*/ 1335646 h 1534562"/>
                              <a:gd name="connsiteX2496" fmla="*/ 1051214 w 1452847"/>
                              <a:gd name="connsiteY2496" fmla="*/ 1329585 h 1534562"/>
                              <a:gd name="connsiteX2497" fmla="*/ 962025 w 1452847"/>
                              <a:gd name="connsiteY2497" fmla="*/ 1321792 h 1534562"/>
                              <a:gd name="connsiteX2498" fmla="*/ 950768 w 1452847"/>
                              <a:gd name="connsiteY2498" fmla="*/ 1335646 h 1534562"/>
                              <a:gd name="connsiteX2499" fmla="*/ 1037359 w 1452847"/>
                              <a:gd name="connsiteY2499" fmla="*/ 1340842 h 1534562"/>
                              <a:gd name="connsiteX2500" fmla="*/ 1130011 w 1452847"/>
                              <a:gd name="connsiteY2500" fmla="*/ 1347769 h 1534562"/>
                              <a:gd name="connsiteX2501" fmla="*/ 1189759 w 1452847"/>
                              <a:gd name="connsiteY2501" fmla="*/ 1350367 h 1534562"/>
                              <a:gd name="connsiteX2502" fmla="*/ 1139537 w 1452847"/>
                              <a:gd name="connsiteY2502" fmla="*/ 1335646 h 1534562"/>
                              <a:gd name="connsiteX2503" fmla="*/ 1263362 w 1452847"/>
                              <a:gd name="connsiteY2503" fmla="*/ 760683 h 1534562"/>
                              <a:gd name="connsiteX2504" fmla="*/ 1261630 w 1452847"/>
                              <a:gd name="connsiteY2504" fmla="*/ 760683 h 1534562"/>
                              <a:gd name="connsiteX2505" fmla="*/ 1263362 w 1452847"/>
                              <a:gd name="connsiteY2505" fmla="*/ 760683 h 1534562"/>
                              <a:gd name="connsiteX2506" fmla="*/ 1391516 w 1452847"/>
                              <a:gd name="connsiteY2506" fmla="*/ 735571 h 1534562"/>
                              <a:gd name="connsiteX2507" fmla="*/ 1234787 w 1452847"/>
                              <a:gd name="connsiteY2507" fmla="*/ 737303 h 1534562"/>
                              <a:gd name="connsiteX2508" fmla="*/ 1206211 w 1452847"/>
                              <a:gd name="connsiteY2508" fmla="*/ 745962 h 1534562"/>
                              <a:gd name="connsiteX2509" fmla="*/ 1218334 w 1452847"/>
                              <a:gd name="connsiteY2509" fmla="*/ 757219 h 1534562"/>
                              <a:gd name="connsiteX2510" fmla="*/ 1261630 w 1452847"/>
                              <a:gd name="connsiteY2510" fmla="*/ 759817 h 1534562"/>
                              <a:gd name="connsiteX2511" fmla="*/ 1263362 w 1452847"/>
                              <a:gd name="connsiteY2511" fmla="*/ 759817 h 1534562"/>
                              <a:gd name="connsiteX2512" fmla="*/ 1413164 w 1452847"/>
                              <a:gd name="connsiteY2512" fmla="*/ 750292 h 1534562"/>
                              <a:gd name="connsiteX2513" fmla="*/ 1436543 w 1452847"/>
                              <a:gd name="connsiteY2513" fmla="*/ 733839 h 1534562"/>
                              <a:gd name="connsiteX2514" fmla="*/ 1391516 w 1452847"/>
                              <a:gd name="connsiteY2514" fmla="*/ 735571 h 1534562"/>
                              <a:gd name="connsiteX2515" fmla="*/ 1428750 w 1452847"/>
                              <a:gd name="connsiteY2515" fmla="*/ 1101851 h 1534562"/>
                              <a:gd name="connsiteX2516" fmla="*/ 1428750 w 1452847"/>
                              <a:gd name="connsiteY2516" fmla="*/ 1101851 h 1534562"/>
                              <a:gd name="connsiteX2517" fmla="*/ 1428750 w 1452847"/>
                              <a:gd name="connsiteY2517" fmla="*/ 1101851 h 1534562"/>
                              <a:gd name="connsiteX2518" fmla="*/ 1226127 w 1452847"/>
                              <a:gd name="connsiteY2518" fmla="*/ 1132158 h 1534562"/>
                              <a:gd name="connsiteX2519" fmla="*/ 1304059 w 1452847"/>
                              <a:gd name="connsiteY2519" fmla="*/ 1139085 h 1534562"/>
                              <a:gd name="connsiteX2520" fmla="*/ 1436543 w 1452847"/>
                              <a:gd name="connsiteY2520" fmla="*/ 1142549 h 1534562"/>
                              <a:gd name="connsiteX2521" fmla="*/ 1358612 w 1452847"/>
                              <a:gd name="connsiteY2521" fmla="*/ 1126962 h 1534562"/>
                              <a:gd name="connsiteX2522" fmla="*/ 1278948 w 1452847"/>
                              <a:gd name="connsiteY2522" fmla="*/ 1119169 h 1534562"/>
                              <a:gd name="connsiteX2523" fmla="*/ 1203614 w 1452847"/>
                              <a:gd name="connsiteY2523" fmla="*/ 1115706 h 1534562"/>
                              <a:gd name="connsiteX2524" fmla="*/ 1226127 w 1452847"/>
                              <a:gd name="connsiteY2524" fmla="*/ 1132158 h 1534562"/>
                              <a:gd name="connsiteX2525" fmla="*/ 106507 w 1452847"/>
                              <a:gd name="connsiteY2525" fmla="*/ 45442 h 1534562"/>
                              <a:gd name="connsiteX2526" fmla="*/ 171450 w 1452847"/>
                              <a:gd name="connsiteY2526" fmla="*/ 47173 h 1534562"/>
                              <a:gd name="connsiteX2527" fmla="*/ 153266 w 1452847"/>
                              <a:gd name="connsiteY2527" fmla="*/ 31587 h 1534562"/>
                              <a:gd name="connsiteX2528" fmla="*/ 93518 w 1452847"/>
                              <a:gd name="connsiteY2528" fmla="*/ 26392 h 1534562"/>
                              <a:gd name="connsiteX2529" fmla="*/ 866 w 1452847"/>
                              <a:gd name="connsiteY2529" fmla="*/ 15135 h 1534562"/>
                              <a:gd name="connsiteX2530" fmla="*/ 866 w 1452847"/>
                              <a:gd name="connsiteY2530" fmla="*/ 35917 h 1534562"/>
                              <a:gd name="connsiteX2531" fmla="*/ 32905 w 1452847"/>
                              <a:gd name="connsiteY2531" fmla="*/ 37649 h 1534562"/>
                              <a:gd name="connsiteX2532" fmla="*/ 106507 w 1452847"/>
                              <a:gd name="connsiteY2532" fmla="*/ 45442 h 1534562"/>
                              <a:gd name="connsiteX2533" fmla="*/ 1209675 w 1452847"/>
                              <a:gd name="connsiteY2533" fmla="*/ 1097521 h 1534562"/>
                              <a:gd name="connsiteX2534" fmla="*/ 1265959 w 1452847"/>
                              <a:gd name="connsiteY2534" fmla="*/ 1098387 h 1534562"/>
                              <a:gd name="connsiteX2535" fmla="*/ 1361209 w 1452847"/>
                              <a:gd name="connsiteY2535" fmla="*/ 1104449 h 1534562"/>
                              <a:gd name="connsiteX2536" fmla="*/ 1427884 w 1452847"/>
                              <a:gd name="connsiteY2536" fmla="*/ 1101851 h 1534562"/>
                              <a:gd name="connsiteX2537" fmla="*/ 1427884 w 1452847"/>
                              <a:gd name="connsiteY2537" fmla="*/ 1101851 h 1534562"/>
                              <a:gd name="connsiteX2538" fmla="*/ 1427884 w 1452847"/>
                              <a:gd name="connsiteY2538" fmla="*/ 1101851 h 1534562"/>
                              <a:gd name="connsiteX2539" fmla="*/ 1373332 w 1452847"/>
                              <a:gd name="connsiteY2539" fmla="*/ 1088862 h 1534562"/>
                              <a:gd name="connsiteX2540" fmla="*/ 1206211 w 1452847"/>
                              <a:gd name="connsiteY2540" fmla="*/ 1078472 h 1534562"/>
                              <a:gd name="connsiteX2541" fmla="*/ 1209675 w 1452847"/>
                              <a:gd name="connsiteY2541" fmla="*/ 1097521 h 153456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  <a:cxn ang="0">
                                <a:pos x="connsiteX1175" y="connsiteY1175"/>
                              </a:cxn>
                              <a:cxn ang="0">
                                <a:pos x="connsiteX1176" y="connsiteY1176"/>
                              </a:cxn>
                              <a:cxn ang="0">
                                <a:pos x="connsiteX1177" y="connsiteY1177"/>
                              </a:cxn>
                              <a:cxn ang="0">
                                <a:pos x="connsiteX1178" y="connsiteY1178"/>
                              </a:cxn>
                              <a:cxn ang="0">
                                <a:pos x="connsiteX1179" y="connsiteY1179"/>
                              </a:cxn>
                              <a:cxn ang="0">
                                <a:pos x="connsiteX1180" y="connsiteY1180"/>
                              </a:cxn>
                              <a:cxn ang="0">
                                <a:pos x="connsiteX1181" y="connsiteY1181"/>
                              </a:cxn>
                              <a:cxn ang="0">
                                <a:pos x="connsiteX1182" y="connsiteY1182"/>
                              </a:cxn>
                              <a:cxn ang="0">
                                <a:pos x="connsiteX1183" y="connsiteY1183"/>
                              </a:cxn>
                              <a:cxn ang="0">
                                <a:pos x="connsiteX1184" y="connsiteY1184"/>
                              </a:cxn>
                              <a:cxn ang="0">
                                <a:pos x="connsiteX1185" y="connsiteY1185"/>
                              </a:cxn>
                              <a:cxn ang="0">
                                <a:pos x="connsiteX1186" y="connsiteY1186"/>
                              </a:cxn>
                              <a:cxn ang="0">
                                <a:pos x="connsiteX1187" y="connsiteY1187"/>
                              </a:cxn>
                              <a:cxn ang="0">
                                <a:pos x="connsiteX1188" y="connsiteY1188"/>
                              </a:cxn>
                              <a:cxn ang="0">
                                <a:pos x="connsiteX1189" y="connsiteY1189"/>
                              </a:cxn>
                              <a:cxn ang="0">
                                <a:pos x="connsiteX1190" y="connsiteY1190"/>
                              </a:cxn>
                              <a:cxn ang="0">
                                <a:pos x="connsiteX1191" y="connsiteY1191"/>
                              </a:cxn>
                              <a:cxn ang="0">
                                <a:pos x="connsiteX1192" y="connsiteY1192"/>
                              </a:cxn>
                              <a:cxn ang="0">
                                <a:pos x="connsiteX1193" y="connsiteY1193"/>
                              </a:cxn>
                              <a:cxn ang="0">
                                <a:pos x="connsiteX1194" y="connsiteY1194"/>
                              </a:cxn>
                              <a:cxn ang="0">
                                <a:pos x="connsiteX1195" y="connsiteY1195"/>
                              </a:cxn>
                              <a:cxn ang="0">
                                <a:pos x="connsiteX1196" y="connsiteY1196"/>
                              </a:cxn>
                              <a:cxn ang="0">
                                <a:pos x="connsiteX1197" y="connsiteY1197"/>
                              </a:cxn>
                              <a:cxn ang="0">
                                <a:pos x="connsiteX1198" y="connsiteY1198"/>
                              </a:cxn>
                              <a:cxn ang="0">
                                <a:pos x="connsiteX1199" y="connsiteY1199"/>
                              </a:cxn>
                              <a:cxn ang="0">
                                <a:pos x="connsiteX1200" y="connsiteY1200"/>
                              </a:cxn>
                              <a:cxn ang="0">
                                <a:pos x="connsiteX1201" y="connsiteY1201"/>
                              </a:cxn>
                              <a:cxn ang="0">
                                <a:pos x="connsiteX1202" y="connsiteY1202"/>
                              </a:cxn>
                              <a:cxn ang="0">
                                <a:pos x="connsiteX1203" y="connsiteY1203"/>
                              </a:cxn>
                              <a:cxn ang="0">
                                <a:pos x="connsiteX1204" y="connsiteY1204"/>
                              </a:cxn>
                              <a:cxn ang="0">
                                <a:pos x="connsiteX1205" y="connsiteY1205"/>
                              </a:cxn>
                              <a:cxn ang="0">
                                <a:pos x="connsiteX1206" y="connsiteY1206"/>
                              </a:cxn>
                              <a:cxn ang="0">
                                <a:pos x="connsiteX1207" y="connsiteY1207"/>
                              </a:cxn>
                              <a:cxn ang="0">
                                <a:pos x="connsiteX1208" y="connsiteY1208"/>
                              </a:cxn>
                              <a:cxn ang="0">
                                <a:pos x="connsiteX1209" y="connsiteY1209"/>
                              </a:cxn>
                              <a:cxn ang="0">
                                <a:pos x="connsiteX1210" y="connsiteY1210"/>
                              </a:cxn>
                              <a:cxn ang="0">
                                <a:pos x="connsiteX1211" y="connsiteY1211"/>
                              </a:cxn>
                              <a:cxn ang="0">
                                <a:pos x="connsiteX1212" y="connsiteY1212"/>
                              </a:cxn>
                              <a:cxn ang="0">
                                <a:pos x="connsiteX1213" y="connsiteY1213"/>
                              </a:cxn>
                              <a:cxn ang="0">
                                <a:pos x="connsiteX1214" y="connsiteY1214"/>
                              </a:cxn>
                              <a:cxn ang="0">
                                <a:pos x="connsiteX1215" y="connsiteY1215"/>
                              </a:cxn>
                              <a:cxn ang="0">
                                <a:pos x="connsiteX1216" y="connsiteY1216"/>
                              </a:cxn>
                              <a:cxn ang="0">
                                <a:pos x="connsiteX1217" y="connsiteY1217"/>
                              </a:cxn>
                              <a:cxn ang="0">
                                <a:pos x="connsiteX1218" y="connsiteY1218"/>
                              </a:cxn>
                              <a:cxn ang="0">
                                <a:pos x="connsiteX1219" y="connsiteY1219"/>
                              </a:cxn>
                              <a:cxn ang="0">
                                <a:pos x="connsiteX1220" y="connsiteY1220"/>
                              </a:cxn>
                              <a:cxn ang="0">
                                <a:pos x="connsiteX1221" y="connsiteY1221"/>
                              </a:cxn>
                              <a:cxn ang="0">
                                <a:pos x="connsiteX1222" y="connsiteY1222"/>
                              </a:cxn>
                              <a:cxn ang="0">
                                <a:pos x="connsiteX1223" y="connsiteY1223"/>
                              </a:cxn>
                              <a:cxn ang="0">
                                <a:pos x="connsiteX1224" y="connsiteY1224"/>
                              </a:cxn>
                              <a:cxn ang="0">
                                <a:pos x="connsiteX1225" y="connsiteY1225"/>
                              </a:cxn>
                              <a:cxn ang="0">
                                <a:pos x="connsiteX1226" y="connsiteY1226"/>
                              </a:cxn>
                              <a:cxn ang="0">
                                <a:pos x="connsiteX1227" y="connsiteY1227"/>
                              </a:cxn>
                              <a:cxn ang="0">
                                <a:pos x="connsiteX1228" y="connsiteY1228"/>
                              </a:cxn>
                              <a:cxn ang="0">
                                <a:pos x="connsiteX1229" y="connsiteY1229"/>
                              </a:cxn>
                              <a:cxn ang="0">
                                <a:pos x="connsiteX1230" y="connsiteY1230"/>
                              </a:cxn>
                              <a:cxn ang="0">
                                <a:pos x="connsiteX1231" y="connsiteY1231"/>
                              </a:cxn>
                              <a:cxn ang="0">
                                <a:pos x="connsiteX1232" y="connsiteY1232"/>
                              </a:cxn>
                              <a:cxn ang="0">
                                <a:pos x="connsiteX1233" y="connsiteY1233"/>
                              </a:cxn>
                              <a:cxn ang="0">
                                <a:pos x="connsiteX1234" y="connsiteY1234"/>
                              </a:cxn>
                              <a:cxn ang="0">
                                <a:pos x="connsiteX1235" y="connsiteY1235"/>
                              </a:cxn>
                              <a:cxn ang="0">
                                <a:pos x="connsiteX1236" y="connsiteY1236"/>
                              </a:cxn>
                              <a:cxn ang="0">
                                <a:pos x="connsiteX1237" y="connsiteY1237"/>
                              </a:cxn>
                              <a:cxn ang="0">
                                <a:pos x="connsiteX1238" y="connsiteY1238"/>
                              </a:cxn>
                              <a:cxn ang="0">
                                <a:pos x="connsiteX1239" y="connsiteY1239"/>
                              </a:cxn>
                              <a:cxn ang="0">
                                <a:pos x="connsiteX1240" y="connsiteY1240"/>
                              </a:cxn>
                              <a:cxn ang="0">
                                <a:pos x="connsiteX1241" y="connsiteY1241"/>
                              </a:cxn>
                              <a:cxn ang="0">
                                <a:pos x="connsiteX1242" y="connsiteY1242"/>
                              </a:cxn>
                              <a:cxn ang="0">
                                <a:pos x="connsiteX1243" y="connsiteY1243"/>
                              </a:cxn>
                              <a:cxn ang="0">
                                <a:pos x="connsiteX1244" y="connsiteY1244"/>
                              </a:cxn>
                              <a:cxn ang="0">
                                <a:pos x="connsiteX1245" y="connsiteY1245"/>
                              </a:cxn>
                              <a:cxn ang="0">
                                <a:pos x="connsiteX1246" y="connsiteY1246"/>
                              </a:cxn>
                              <a:cxn ang="0">
                                <a:pos x="connsiteX1247" y="connsiteY1247"/>
                              </a:cxn>
                              <a:cxn ang="0">
                                <a:pos x="connsiteX1248" y="connsiteY1248"/>
                              </a:cxn>
                              <a:cxn ang="0">
                                <a:pos x="connsiteX1249" y="connsiteY1249"/>
                              </a:cxn>
                              <a:cxn ang="0">
                                <a:pos x="connsiteX1250" y="connsiteY1250"/>
                              </a:cxn>
                              <a:cxn ang="0">
                                <a:pos x="connsiteX1251" y="connsiteY1251"/>
                              </a:cxn>
                              <a:cxn ang="0">
                                <a:pos x="connsiteX1252" y="connsiteY1252"/>
                              </a:cxn>
                              <a:cxn ang="0">
                                <a:pos x="connsiteX1253" y="connsiteY1253"/>
                              </a:cxn>
                              <a:cxn ang="0">
                                <a:pos x="connsiteX1254" y="connsiteY1254"/>
                              </a:cxn>
                              <a:cxn ang="0">
                                <a:pos x="connsiteX1255" y="connsiteY1255"/>
                              </a:cxn>
                              <a:cxn ang="0">
                                <a:pos x="connsiteX1256" y="connsiteY1256"/>
                              </a:cxn>
                              <a:cxn ang="0">
                                <a:pos x="connsiteX1257" y="connsiteY1257"/>
                              </a:cxn>
                              <a:cxn ang="0">
                                <a:pos x="connsiteX1258" y="connsiteY1258"/>
                              </a:cxn>
                              <a:cxn ang="0">
                                <a:pos x="connsiteX1259" y="connsiteY1259"/>
                              </a:cxn>
                              <a:cxn ang="0">
                                <a:pos x="connsiteX1260" y="connsiteY1260"/>
                              </a:cxn>
                              <a:cxn ang="0">
                                <a:pos x="connsiteX1261" y="connsiteY1261"/>
                              </a:cxn>
                              <a:cxn ang="0">
                                <a:pos x="connsiteX1262" y="connsiteY1262"/>
                              </a:cxn>
                              <a:cxn ang="0">
                                <a:pos x="connsiteX1263" y="connsiteY1263"/>
                              </a:cxn>
                              <a:cxn ang="0">
                                <a:pos x="connsiteX1264" y="connsiteY1264"/>
                              </a:cxn>
                              <a:cxn ang="0">
                                <a:pos x="connsiteX1265" y="connsiteY1265"/>
                              </a:cxn>
                              <a:cxn ang="0">
                                <a:pos x="connsiteX1266" y="connsiteY1266"/>
                              </a:cxn>
                              <a:cxn ang="0">
                                <a:pos x="connsiteX1267" y="connsiteY1267"/>
                              </a:cxn>
                              <a:cxn ang="0">
                                <a:pos x="connsiteX1268" y="connsiteY1268"/>
                              </a:cxn>
                              <a:cxn ang="0">
                                <a:pos x="connsiteX1269" y="connsiteY1269"/>
                              </a:cxn>
                              <a:cxn ang="0">
                                <a:pos x="connsiteX1270" y="connsiteY1270"/>
                              </a:cxn>
                              <a:cxn ang="0">
                                <a:pos x="connsiteX1271" y="connsiteY1271"/>
                              </a:cxn>
                              <a:cxn ang="0">
                                <a:pos x="connsiteX1272" y="connsiteY1272"/>
                              </a:cxn>
                              <a:cxn ang="0">
                                <a:pos x="connsiteX1273" y="connsiteY1273"/>
                              </a:cxn>
                              <a:cxn ang="0">
                                <a:pos x="connsiteX1274" y="connsiteY1274"/>
                              </a:cxn>
                              <a:cxn ang="0">
                                <a:pos x="connsiteX1275" y="connsiteY1275"/>
                              </a:cxn>
                              <a:cxn ang="0">
                                <a:pos x="connsiteX1276" y="connsiteY1276"/>
                              </a:cxn>
                              <a:cxn ang="0">
                                <a:pos x="connsiteX1277" y="connsiteY1277"/>
                              </a:cxn>
                              <a:cxn ang="0">
                                <a:pos x="connsiteX1278" y="connsiteY1278"/>
                              </a:cxn>
                              <a:cxn ang="0">
                                <a:pos x="connsiteX1279" y="connsiteY1279"/>
                              </a:cxn>
                              <a:cxn ang="0">
                                <a:pos x="connsiteX1280" y="connsiteY1280"/>
                              </a:cxn>
                              <a:cxn ang="0">
                                <a:pos x="connsiteX1281" y="connsiteY1281"/>
                              </a:cxn>
                              <a:cxn ang="0">
                                <a:pos x="connsiteX1282" y="connsiteY1282"/>
                              </a:cxn>
                              <a:cxn ang="0">
                                <a:pos x="connsiteX1283" y="connsiteY1283"/>
                              </a:cxn>
                              <a:cxn ang="0">
                                <a:pos x="connsiteX1284" y="connsiteY1284"/>
                              </a:cxn>
                              <a:cxn ang="0">
                                <a:pos x="connsiteX1285" y="connsiteY1285"/>
                              </a:cxn>
                              <a:cxn ang="0">
                                <a:pos x="connsiteX1286" y="connsiteY1286"/>
                              </a:cxn>
                              <a:cxn ang="0">
                                <a:pos x="connsiteX1287" y="connsiteY1287"/>
                              </a:cxn>
                              <a:cxn ang="0">
                                <a:pos x="connsiteX1288" y="connsiteY1288"/>
                              </a:cxn>
                              <a:cxn ang="0">
                                <a:pos x="connsiteX1289" y="connsiteY1289"/>
                              </a:cxn>
                              <a:cxn ang="0">
                                <a:pos x="connsiteX1290" y="connsiteY1290"/>
                              </a:cxn>
                              <a:cxn ang="0">
                                <a:pos x="connsiteX1291" y="connsiteY1291"/>
                              </a:cxn>
                              <a:cxn ang="0">
                                <a:pos x="connsiteX1292" y="connsiteY1292"/>
                              </a:cxn>
                              <a:cxn ang="0">
                                <a:pos x="connsiteX1293" y="connsiteY1293"/>
                              </a:cxn>
                              <a:cxn ang="0">
                                <a:pos x="connsiteX1294" y="connsiteY1294"/>
                              </a:cxn>
                              <a:cxn ang="0">
                                <a:pos x="connsiteX1295" y="connsiteY1295"/>
                              </a:cxn>
                              <a:cxn ang="0">
                                <a:pos x="connsiteX1296" y="connsiteY1296"/>
                              </a:cxn>
                              <a:cxn ang="0">
                                <a:pos x="connsiteX1297" y="connsiteY1297"/>
                              </a:cxn>
                              <a:cxn ang="0">
                                <a:pos x="connsiteX1298" y="connsiteY1298"/>
                              </a:cxn>
                              <a:cxn ang="0">
                                <a:pos x="connsiteX1299" y="connsiteY1299"/>
                              </a:cxn>
                              <a:cxn ang="0">
                                <a:pos x="connsiteX1300" y="connsiteY1300"/>
                              </a:cxn>
                              <a:cxn ang="0">
                                <a:pos x="connsiteX1301" y="connsiteY1301"/>
                              </a:cxn>
                              <a:cxn ang="0">
                                <a:pos x="connsiteX1302" y="connsiteY1302"/>
                              </a:cxn>
                              <a:cxn ang="0">
                                <a:pos x="connsiteX1303" y="connsiteY1303"/>
                              </a:cxn>
                              <a:cxn ang="0">
                                <a:pos x="connsiteX1304" y="connsiteY1304"/>
                              </a:cxn>
                              <a:cxn ang="0">
                                <a:pos x="connsiteX1305" y="connsiteY1305"/>
                              </a:cxn>
                              <a:cxn ang="0">
                                <a:pos x="connsiteX1306" y="connsiteY1306"/>
                              </a:cxn>
                              <a:cxn ang="0">
                                <a:pos x="connsiteX1307" y="connsiteY1307"/>
                              </a:cxn>
                              <a:cxn ang="0">
                                <a:pos x="connsiteX1308" y="connsiteY1308"/>
                              </a:cxn>
                              <a:cxn ang="0">
                                <a:pos x="connsiteX1309" y="connsiteY1309"/>
                              </a:cxn>
                              <a:cxn ang="0">
                                <a:pos x="connsiteX1310" y="connsiteY1310"/>
                              </a:cxn>
                              <a:cxn ang="0">
                                <a:pos x="connsiteX1311" y="connsiteY1311"/>
                              </a:cxn>
                              <a:cxn ang="0">
                                <a:pos x="connsiteX1312" y="connsiteY1312"/>
                              </a:cxn>
                              <a:cxn ang="0">
                                <a:pos x="connsiteX1313" y="connsiteY1313"/>
                              </a:cxn>
                              <a:cxn ang="0">
                                <a:pos x="connsiteX1314" y="connsiteY1314"/>
                              </a:cxn>
                              <a:cxn ang="0">
                                <a:pos x="connsiteX1315" y="connsiteY1315"/>
                              </a:cxn>
                              <a:cxn ang="0">
                                <a:pos x="connsiteX1316" y="connsiteY1316"/>
                              </a:cxn>
                              <a:cxn ang="0">
                                <a:pos x="connsiteX1317" y="connsiteY1317"/>
                              </a:cxn>
                              <a:cxn ang="0">
                                <a:pos x="connsiteX1318" y="connsiteY1318"/>
                              </a:cxn>
                              <a:cxn ang="0">
                                <a:pos x="connsiteX1319" y="connsiteY1319"/>
                              </a:cxn>
                              <a:cxn ang="0">
                                <a:pos x="connsiteX1320" y="connsiteY1320"/>
                              </a:cxn>
                              <a:cxn ang="0">
                                <a:pos x="connsiteX1321" y="connsiteY1321"/>
                              </a:cxn>
                              <a:cxn ang="0">
                                <a:pos x="connsiteX1322" y="connsiteY1322"/>
                              </a:cxn>
                              <a:cxn ang="0">
                                <a:pos x="connsiteX1323" y="connsiteY1323"/>
                              </a:cxn>
                              <a:cxn ang="0">
                                <a:pos x="connsiteX1324" y="connsiteY1324"/>
                              </a:cxn>
                              <a:cxn ang="0">
                                <a:pos x="connsiteX1325" y="connsiteY1325"/>
                              </a:cxn>
                              <a:cxn ang="0">
                                <a:pos x="connsiteX1326" y="connsiteY1326"/>
                              </a:cxn>
                              <a:cxn ang="0">
                                <a:pos x="connsiteX1327" y="connsiteY1327"/>
                              </a:cxn>
                              <a:cxn ang="0">
                                <a:pos x="connsiteX1328" y="connsiteY1328"/>
                              </a:cxn>
                              <a:cxn ang="0">
                                <a:pos x="connsiteX1329" y="connsiteY1329"/>
                              </a:cxn>
                              <a:cxn ang="0">
                                <a:pos x="connsiteX1330" y="connsiteY1330"/>
                              </a:cxn>
                              <a:cxn ang="0">
                                <a:pos x="connsiteX1331" y="connsiteY1331"/>
                              </a:cxn>
                              <a:cxn ang="0">
                                <a:pos x="connsiteX1332" y="connsiteY1332"/>
                              </a:cxn>
                              <a:cxn ang="0">
                                <a:pos x="connsiteX1333" y="connsiteY1333"/>
                              </a:cxn>
                              <a:cxn ang="0">
                                <a:pos x="connsiteX1334" y="connsiteY1334"/>
                              </a:cxn>
                              <a:cxn ang="0">
                                <a:pos x="connsiteX1335" y="connsiteY1335"/>
                              </a:cxn>
                              <a:cxn ang="0">
                                <a:pos x="connsiteX1336" y="connsiteY1336"/>
                              </a:cxn>
                              <a:cxn ang="0">
                                <a:pos x="connsiteX1337" y="connsiteY1337"/>
                              </a:cxn>
                              <a:cxn ang="0">
                                <a:pos x="connsiteX1338" y="connsiteY1338"/>
                              </a:cxn>
                              <a:cxn ang="0">
                                <a:pos x="connsiteX1339" y="connsiteY1339"/>
                              </a:cxn>
                              <a:cxn ang="0">
                                <a:pos x="connsiteX1340" y="connsiteY1340"/>
                              </a:cxn>
                              <a:cxn ang="0">
                                <a:pos x="connsiteX1341" y="connsiteY1341"/>
                              </a:cxn>
                              <a:cxn ang="0">
                                <a:pos x="connsiteX1342" y="connsiteY1342"/>
                              </a:cxn>
                              <a:cxn ang="0">
                                <a:pos x="connsiteX1343" y="connsiteY1343"/>
                              </a:cxn>
                              <a:cxn ang="0">
                                <a:pos x="connsiteX1344" y="connsiteY1344"/>
                              </a:cxn>
                              <a:cxn ang="0">
                                <a:pos x="connsiteX1345" y="connsiteY1345"/>
                              </a:cxn>
                              <a:cxn ang="0">
                                <a:pos x="connsiteX1346" y="connsiteY1346"/>
                              </a:cxn>
                              <a:cxn ang="0">
                                <a:pos x="connsiteX1347" y="connsiteY1347"/>
                              </a:cxn>
                              <a:cxn ang="0">
                                <a:pos x="connsiteX1348" y="connsiteY1348"/>
                              </a:cxn>
                              <a:cxn ang="0">
                                <a:pos x="connsiteX1349" y="connsiteY1349"/>
                              </a:cxn>
                              <a:cxn ang="0">
                                <a:pos x="connsiteX1350" y="connsiteY1350"/>
                              </a:cxn>
                              <a:cxn ang="0">
                                <a:pos x="connsiteX1351" y="connsiteY1351"/>
                              </a:cxn>
                              <a:cxn ang="0">
                                <a:pos x="connsiteX1352" y="connsiteY1352"/>
                              </a:cxn>
                              <a:cxn ang="0">
                                <a:pos x="connsiteX1353" y="connsiteY1353"/>
                              </a:cxn>
                              <a:cxn ang="0">
                                <a:pos x="connsiteX1354" y="connsiteY1354"/>
                              </a:cxn>
                              <a:cxn ang="0">
                                <a:pos x="connsiteX1355" y="connsiteY1355"/>
                              </a:cxn>
                              <a:cxn ang="0">
                                <a:pos x="connsiteX1356" y="connsiteY1356"/>
                              </a:cxn>
                              <a:cxn ang="0">
                                <a:pos x="connsiteX1357" y="connsiteY1357"/>
                              </a:cxn>
                              <a:cxn ang="0">
                                <a:pos x="connsiteX1358" y="connsiteY1358"/>
                              </a:cxn>
                              <a:cxn ang="0">
                                <a:pos x="connsiteX1359" y="connsiteY1359"/>
                              </a:cxn>
                              <a:cxn ang="0">
                                <a:pos x="connsiteX1360" y="connsiteY1360"/>
                              </a:cxn>
                              <a:cxn ang="0">
                                <a:pos x="connsiteX1361" y="connsiteY1361"/>
                              </a:cxn>
                              <a:cxn ang="0">
                                <a:pos x="connsiteX1362" y="connsiteY1362"/>
                              </a:cxn>
                              <a:cxn ang="0">
                                <a:pos x="connsiteX1363" y="connsiteY1363"/>
                              </a:cxn>
                              <a:cxn ang="0">
                                <a:pos x="connsiteX1364" y="connsiteY1364"/>
                              </a:cxn>
                              <a:cxn ang="0">
                                <a:pos x="connsiteX1365" y="connsiteY1365"/>
                              </a:cxn>
                              <a:cxn ang="0">
                                <a:pos x="connsiteX1366" y="connsiteY1366"/>
                              </a:cxn>
                              <a:cxn ang="0">
                                <a:pos x="connsiteX1367" y="connsiteY1367"/>
                              </a:cxn>
                              <a:cxn ang="0">
                                <a:pos x="connsiteX1368" y="connsiteY1368"/>
                              </a:cxn>
                              <a:cxn ang="0">
                                <a:pos x="connsiteX1369" y="connsiteY1369"/>
                              </a:cxn>
                              <a:cxn ang="0">
                                <a:pos x="connsiteX1370" y="connsiteY1370"/>
                              </a:cxn>
                              <a:cxn ang="0">
                                <a:pos x="connsiteX1371" y="connsiteY1371"/>
                              </a:cxn>
                              <a:cxn ang="0">
                                <a:pos x="connsiteX1372" y="connsiteY1372"/>
                              </a:cxn>
                              <a:cxn ang="0">
                                <a:pos x="connsiteX1373" y="connsiteY1373"/>
                              </a:cxn>
                              <a:cxn ang="0">
                                <a:pos x="connsiteX1374" y="connsiteY1374"/>
                              </a:cxn>
                              <a:cxn ang="0">
                                <a:pos x="connsiteX1375" y="connsiteY1375"/>
                              </a:cxn>
                              <a:cxn ang="0">
                                <a:pos x="connsiteX1376" y="connsiteY1376"/>
                              </a:cxn>
                              <a:cxn ang="0">
                                <a:pos x="connsiteX1377" y="connsiteY1377"/>
                              </a:cxn>
                              <a:cxn ang="0">
                                <a:pos x="connsiteX1378" y="connsiteY1378"/>
                              </a:cxn>
                              <a:cxn ang="0">
                                <a:pos x="connsiteX1379" y="connsiteY1379"/>
                              </a:cxn>
                              <a:cxn ang="0">
                                <a:pos x="connsiteX1380" y="connsiteY1380"/>
                              </a:cxn>
                              <a:cxn ang="0">
                                <a:pos x="connsiteX1381" y="connsiteY1381"/>
                              </a:cxn>
                              <a:cxn ang="0">
                                <a:pos x="connsiteX1382" y="connsiteY1382"/>
                              </a:cxn>
                              <a:cxn ang="0">
                                <a:pos x="connsiteX1383" y="connsiteY1383"/>
                              </a:cxn>
                              <a:cxn ang="0">
                                <a:pos x="connsiteX1384" y="connsiteY1384"/>
                              </a:cxn>
                              <a:cxn ang="0">
                                <a:pos x="connsiteX1385" y="connsiteY1385"/>
                              </a:cxn>
                              <a:cxn ang="0">
                                <a:pos x="connsiteX1386" y="connsiteY1386"/>
                              </a:cxn>
                              <a:cxn ang="0">
                                <a:pos x="connsiteX1387" y="connsiteY1387"/>
                              </a:cxn>
                              <a:cxn ang="0">
                                <a:pos x="connsiteX1388" y="connsiteY1388"/>
                              </a:cxn>
                              <a:cxn ang="0">
                                <a:pos x="connsiteX1389" y="connsiteY1389"/>
                              </a:cxn>
                              <a:cxn ang="0">
                                <a:pos x="connsiteX1390" y="connsiteY1390"/>
                              </a:cxn>
                              <a:cxn ang="0">
                                <a:pos x="connsiteX1391" y="connsiteY1391"/>
                              </a:cxn>
                              <a:cxn ang="0">
                                <a:pos x="connsiteX1392" y="connsiteY1392"/>
                              </a:cxn>
                              <a:cxn ang="0">
                                <a:pos x="connsiteX1393" y="connsiteY1393"/>
                              </a:cxn>
                              <a:cxn ang="0">
                                <a:pos x="connsiteX1394" y="connsiteY1394"/>
                              </a:cxn>
                              <a:cxn ang="0">
                                <a:pos x="connsiteX1395" y="connsiteY1395"/>
                              </a:cxn>
                              <a:cxn ang="0">
                                <a:pos x="connsiteX1396" y="connsiteY1396"/>
                              </a:cxn>
                              <a:cxn ang="0">
                                <a:pos x="connsiteX1397" y="connsiteY1397"/>
                              </a:cxn>
                              <a:cxn ang="0">
                                <a:pos x="connsiteX1398" y="connsiteY1398"/>
                              </a:cxn>
                              <a:cxn ang="0">
                                <a:pos x="connsiteX1399" y="connsiteY1399"/>
                              </a:cxn>
                              <a:cxn ang="0">
                                <a:pos x="connsiteX1400" y="connsiteY1400"/>
                              </a:cxn>
                              <a:cxn ang="0">
                                <a:pos x="connsiteX1401" y="connsiteY1401"/>
                              </a:cxn>
                              <a:cxn ang="0">
                                <a:pos x="connsiteX1402" y="connsiteY1402"/>
                              </a:cxn>
                              <a:cxn ang="0">
                                <a:pos x="connsiteX1403" y="connsiteY1403"/>
                              </a:cxn>
                              <a:cxn ang="0">
                                <a:pos x="connsiteX1404" y="connsiteY1404"/>
                              </a:cxn>
                              <a:cxn ang="0">
                                <a:pos x="connsiteX1405" y="connsiteY1405"/>
                              </a:cxn>
                              <a:cxn ang="0">
                                <a:pos x="connsiteX1406" y="connsiteY1406"/>
                              </a:cxn>
                              <a:cxn ang="0">
                                <a:pos x="connsiteX1407" y="connsiteY1407"/>
                              </a:cxn>
                              <a:cxn ang="0">
                                <a:pos x="connsiteX1408" y="connsiteY1408"/>
                              </a:cxn>
                              <a:cxn ang="0">
                                <a:pos x="connsiteX1409" y="connsiteY1409"/>
                              </a:cxn>
                              <a:cxn ang="0">
                                <a:pos x="connsiteX1410" y="connsiteY1410"/>
                              </a:cxn>
                              <a:cxn ang="0">
                                <a:pos x="connsiteX1411" y="connsiteY1411"/>
                              </a:cxn>
                              <a:cxn ang="0">
                                <a:pos x="connsiteX1412" y="connsiteY1412"/>
                              </a:cxn>
                              <a:cxn ang="0">
                                <a:pos x="connsiteX1413" y="connsiteY1413"/>
                              </a:cxn>
                              <a:cxn ang="0">
                                <a:pos x="connsiteX1414" y="connsiteY1414"/>
                              </a:cxn>
                              <a:cxn ang="0">
                                <a:pos x="connsiteX1415" y="connsiteY1415"/>
                              </a:cxn>
                              <a:cxn ang="0">
                                <a:pos x="connsiteX1416" y="connsiteY1416"/>
                              </a:cxn>
                              <a:cxn ang="0">
                                <a:pos x="connsiteX1417" y="connsiteY1417"/>
                              </a:cxn>
                              <a:cxn ang="0">
                                <a:pos x="connsiteX1418" y="connsiteY1418"/>
                              </a:cxn>
                              <a:cxn ang="0">
                                <a:pos x="connsiteX1419" y="connsiteY1419"/>
                              </a:cxn>
                              <a:cxn ang="0">
                                <a:pos x="connsiteX1420" y="connsiteY1420"/>
                              </a:cxn>
                              <a:cxn ang="0">
                                <a:pos x="connsiteX1421" y="connsiteY1421"/>
                              </a:cxn>
                              <a:cxn ang="0">
                                <a:pos x="connsiteX1422" y="connsiteY1422"/>
                              </a:cxn>
                              <a:cxn ang="0">
                                <a:pos x="connsiteX1423" y="connsiteY1423"/>
                              </a:cxn>
                              <a:cxn ang="0">
                                <a:pos x="connsiteX1424" y="connsiteY1424"/>
                              </a:cxn>
                              <a:cxn ang="0">
                                <a:pos x="connsiteX1425" y="connsiteY1425"/>
                              </a:cxn>
                              <a:cxn ang="0">
                                <a:pos x="connsiteX1426" y="connsiteY1426"/>
                              </a:cxn>
                              <a:cxn ang="0">
                                <a:pos x="connsiteX1427" y="connsiteY1427"/>
                              </a:cxn>
                              <a:cxn ang="0">
                                <a:pos x="connsiteX1428" y="connsiteY1428"/>
                              </a:cxn>
                              <a:cxn ang="0">
                                <a:pos x="connsiteX1429" y="connsiteY1429"/>
                              </a:cxn>
                              <a:cxn ang="0">
                                <a:pos x="connsiteX1430" y="connsiteY1430"/>
                              </a:cxn>
                              <a:cxn ang="0">
                                <a:pos x="connsiteX1431" y="connsiteY1431"/>
                              </a:cxn>
                              <a:cxn ang="0">
                                <a:pos x="connsiteX1432" y="connsiteY1432"/>
                              </a:cxn>
                              <a:cxn ang="0">
                                <a:pos x="connsiteX1433" y="connsiteY1433"/>
                              </a:cxn>
                              <a:cxn ang="0">
                                <a:pos x="connsiteX1434" y="connsiteY1434"/>
                              </a:cxn>
                              <a:cxn ang="0">
                                <a:pos x="connsiteX1435" y="connsiteY1435"/>
                              </a:cxn>
                              <a:cxn ang="0">
                                <a:pos x="connsiteX1436" y="connsiteY1436"/>
                              </a:cxn>
                              <a:cxn ang="0">
                                <a:pos x="connsiteX1437" y="connsiteY1437"/>
                              </a:cxn>
                              <a:cxn ang="0">
                                <a:pos x="connsiteX1438" y="connsiteY1438"/>
                              </a:cxn>
                              <a:cxn ang="0">
                                <a:pos x="connsiteX1439" y="connsiteY1439"/>
                              </a:cxn>
                              <a:cxn ang="0">
                                <a:pos x="connsiteX1440" y="connsiteY1440"/>
                              </a:cxn>
                              <a:cxn ang="0">
                                <a:pos x="connsiteX1441" y="connsiteY1441"/>
                              </a:cxn>
                              <a:cxn ang="0">
                                <a:pos x="connsiteX1442" y="connsiteY1442"/>
                              </a:cxn>
                              <a:cxn ang="0">
                                <a:pos x="connsiteX1443" y="connsiteY1443"/>
                              </a:cxn>
                              <a:cxn ang="0">
                                <a:pos x="connsiteX1444" y="connsiteY1444"/>
                              </a:cxn>
                              <a:cxn ang="0">
                                <a:pos x="connsiteX1445" y="connsiteY1445"/>
                              </a:cxn>
                              <a:cxn ang="0">
                                <a:pos x="connsiteX1446" y="connsiteY1446"/>
                              </a:cxn>
                              <a:cxn ang="0">
                                <a:pos x="connsiteX1447" y="connsiteY1447"/>
                              </a:cxn>
                              <a:cxn ang="0">
                                <a:pos x="connsiteX1448" y="connsiteY1448"/>
                              </a:cxn>
                              <a:cxn ang="0">
                                <a:pos x="connsiteX1449" y="connsiteY1449"/>
                              </a:cxn>
                              <a:cxn ang="0">
                                <a:pos x="connsiteX1450" y="connsiteY1450"/>
                              </a:cxn>
                              <a:cxn ang="0">
                                <a:pos x="connsiteX1451" y="connsiteY1451"/>
                              </a:cxn>
                              <a:cxn ang="0">
                                <a:pos x="connsiteX1452" y="connsiteY1452"/>
                              </a:cxn>
                              <a:cxn ang="0">
                                <a:pos x="connsiteX1453" y="connsiteY1453"/>
                              </a:cxn>
                              <a:cxn ang="0">
                                <a:pos x="connsiteX1454" y="connsiteY1454"/>
                              </a:cxn>
                              <a:cxn ang="0">
                                <a:pos x="connsiteX1455" y="connsiteY1455"/>
                              </a:cxn>
                              <a:cxn ang="0">
                                <a:pos x="connsiteX1456" y="connsiteY1456"/>
                              </a:cxn>
                              <a:cxn ang="0">
                                <a:pos x="connsiteX1457" y="connsiteY1457"/>
                              </a:cxn>
                              <a:cxn ang="0">
                                <a:pos x="connsiteX1458" y="connsiteY1458"/>
                              </a:cxn>
                              <a:cxn ang="0">
                                <a:pos x="connsiteX1459" y="connsiteY1459"/>
                              </a:cxn>
                              <a:cxn ang="0">
                                <a:pos x="connsiteX1460" y="connsiteY1460"/>
                              </a:cxn>
                              <a:cxn ang="0">
                                <a:pos x="connsiteX1461" y="connsiteY1461"/>
                              </a:cxn>
                              <a:cxn ang="0">
                                <a:pos x="connsiteX1462" y="connsiteY1462"/>
                              </a:cxn>
                              <a:cxn ang="0">
                                <a:pos x="connsiteX1463" y="connsiteY1463"/>
                              </a:cxn>
                              <a:cxn ang="0">
                                <a:pos x="connsiteX1464" y="connsiteY1464"/>
                              </a:cxn>
                              <a:cxn ang="0">
                                <a:pos x="connsiteX1465" y="connsiteY1465"/>
                              </a:cxn>
                              <a:cxn ang="0">
                                <a:pos x="connsiteX1466" y="connsiteY1466"/>
                              </a:cxn>
                              <a:cxn ang="0">
                                <a:pos x="connsiteX1467" y="connsiteY1467"/>
                              </a:cxn>
                              <a:cxn ang="0">
                                <a:pos x="connsiteX1468" y="connsiteY1468"/>
                              </a:cxn>
                              <a:cxn ang="0">
                                <a:pos x="connsiteX1469" y="connsiteY1469"/>
                              </a:cxn>
                              <a:cxn ang="0">
                                <a:pos x="connsiteX1470" y="connsiteY1470"/>
                              </a:cxn>
                              <a:cxn ang="0">
                                <a:pos x="connsiteX1471" y="connsiteY1471"/>
                              </a:cxn>
                              <a:cxn ang="0">
                                <a:pos x="connsiteX1472" y="connsiteY1472"/>
                              </a:cxn>
                              <a:cxn ang="0">
                                <a:pos x="connsiteX1473" y="connsiteY1473"/>
                              </a:cxn>
                              <a:cxn ang="0">
                                <a:pos x="connsiteX1474" y="connsiteY1474"/>
                              </a:cxn>
                              <a:cxn ang="0">
                                <a:pos x="connsiteX1475" y="connsiteY1475"/>
                              </a:cxn>
                              <a:cxn ang="0">
                                <a:pos x="connsiteX1476" y="connsiteY1476"/>
                              </a:cxn>
                              <a:cxn ang="0">
                                <a:pos x="connsiteX1477" y="connsiteY1477"/>
                              </a:cxn>
                              <a:cxn ang="0">
                                <a:pos x="connsiteX1478" y="connsiteY1478"/>
                              </a:cxn>
                              <a:cxn ang="0">
                                <a:pos x="connsiteX1479" y="connsiteY1479"/>
                              </a:cxn>
                              <a:cxn ang="0">
                                <a:pos x="connsiteX1480" y="connsiteY1480"/>
                              </a:cxn>
                              <a:cxn ang="0">
                                <a:pos x="connsiteX1481" y="connsiteY1481"/>
                              </a:cxn>
                              <a:cxn ang="0">
                                <a:pos x="connsiteX1482" y="connsiteY1482"/>
                              </a:cxn>
                              <a:cxn ang="0">
                                <a:pos x="connsiteX1483" y="connsiteY1483"/>
                              </a:cxn>
                              <a:cxn ang="0">
                                <a:pos x="connsiteX1484" y="connsiteY1484"/>
                              </a:cxn>
                              <a:cxn ang="0">
                                <a:pos x="connsiteX1485" y="connsiteY1485"/>
                              </a:cxn>
                              <a:cxn ang="0">
                                <a:pos x="connsiteX1486" y="connsiteY1486"/>
                              </a:cxn>
                              <a:cxn ang="0">
                                <a:pos x="connsiteX1487" y="connsiteY1487"/>
                              </a:cxn>
                              <a:cxn ang="0">
                                <a:pos x="connsiteX1488" y="connsiteY1488"/>
                              </a:cxn>
                              <a:cxn ang="0">
                                <a:pos x="connsiteX1489" y="connsiteY1489"/>
                              </a:cxn>
                              <a:cxn ang="0">
                                <a:pos x="connsiteX1490" y="connsiteY1490"/>
                              </a:cxn>
                              <a:cxn ang="0">
                                <a:pos x="connsiteX1491" y="connsiteY1491"/>
                              </a:cxn>
                              <a:cxn ang="0">
                                <a:pos x="connsiteX1492" y="connsiteY1492"/>
                              </a:cxn>
                              <a:cxn ang="0">
                                <a:pos x="connsiteX1493" y="connsiteY1493"/>
                              </a:cxn>
                              <a:cxn ang="0">
                                <a:pos x="connsiteX1494" y="connsiteY1494"/>
                              </a:cxn>
                              <a:cxn ang="0">
                                <a:pos x="connsiteX1495" y="connsiteY1495"/>
                              </a:cxn>
                              <a:cxn ang="0">
                                <a:pos x="connsiteX1496" y="connsiteY1496"/>
                              </a:cxn>
                              <a:cxn ang="0">
                                <a:pos x="connsiteX1497" y="connsiteY1497"/>
                              </a:cxn>
                              <a:cxn ang="0">
                                <a:pos x="connsiteX1498" y="connsiteY1498"/>
                              </a:cxn>
                              <a:cxn ang="0">
                                <a:pos x="connsiteX1499" y="connsiteY1499"/>
                              </a:cxn>
                              <a:cxn ang="0">
                                <a:pos x="connsiteX1500" y="connsiteY1500"/>
                              </a:cxn>
                              <a:cxn ang="0">
                                <a:pos x="connsiteX1501" y="connsiteY1501"/>
                              </a:cxn>
                              <a:cxn ang="0">
                                <a:pos x="connsiteX1502" y="connsiteY1502"/>
                              </a:cxn>
                              <a:cxn ang="0">
                                <a:pos x="connsiteX1503" y="connsiteY1503"/>
                              </a:cxn>
                              <a:cxn ang="0">
                                <a:pos x="connsiteX1504" y="connsiteY1504"/>
                              </a:cxn>
                              <a:cxn ang="0">
                                <a:pos x="connsiteX1505" y="connsiteY1505"/>
                              </a:cxn>
                              <a:cxn ang="0">
                                <a:pos x="connsiteX1506" y="connsiteY1506"/>
                              </a:cxn>
                              <a:cxn ang="0">
                                <a:pos x="connsiteX1507" y="connsiteY1507"/>
                              </a:cxn>
                              <a:cxn ang="0">
                                <a:pos x="connsiteX1508" y="connsiteY1508"/>
                              </a:cxn>
                              <a:cxn ang="0">
                                <a:pos x="connsiteX1509" y="connsiteY1509"/>
                              </a:cxn>
                              <a:cxn ang="0">
                                <a:pos x="connsiteX1510" y="connsiteY1510"/>
                              </a:cxn>
                              <a:cxn ang="0">
                                <a:pos x="connsiteX1511" y="connsiteY1511"/>
                              </a:cxn>
                              <a:cxn ang="0">
                                <a:pos x="connsiteX1512" y="connsiteY1512"/>
                              </a:cxn>
                              <a:cxn ang="0">
                                <a:pos x="connsiteX1513" y="connsiteY1513"/>
                              </a:cxn>
                              <a:cxn ang="0">
                                <a:pos x="connsiteX1514" y="connsiteY1514"/>
                              </a:cxn>
                              <a:cxn ang="0">
                                <a:pos x="connsiteX1515" y="connsiteY1515"/>
                              </a:cxn>
                              <a:cxn ang="0">
                                <a:pos x="connsiteX1516" y="connsiteY1516"/>
                              </a:cxn>
                              <a:cxn ang="0">
                                <a:pos x="connsiteX1517" y="connsiteY1517"/>
                              </a:cxn>
                              <a:cxn ang="0">
                                <a:pos x="connsiteX1518" y="connsiteY1518"/>
                              </a:cxn>
                              <a:cxn ang="0">
                                <a:pos x="connsiteX1519" y="connsiteY1519"/>
                              </a:cxn>
                              <a:cxn ang="0">
                                <a:pos x="connsiteX1520" y="connsiteY1520"/>
                              </a:cxn>
                              <a:cxn ang="0">
                                <a:pos x="connsiteX1521" y="connsiteY1521"/>
                              </a:cxn>
                              <a:cxn ang="0">
                                <a:pos x="connsiteX1522" y="connsiteY1522"/>
                              </a:cxn>
                              <a:cxn ang="0">
                                <a:pos x="connsiteX1523" y="connsiteY1523"/>
                              </a:cxn>
                              <a:cxn ang="0">
                                <a:pos x="connsiteX1524" y="connsiteY1524"/>
                              </a:cxn>
                              <a:cxn ang="0">
                                <a:pos x="connsiteX1525" y="connsiteY1525"/>
                              </a:cxn>
                              <a:cxn ang="0">
                                <a:pos x="connsiteX1526" y="connsiteY1526"/>
                              </a:cxn>
                              <a:cxn ang="0">
                                <a:pos x="connsiteX1527" y="connsiteY1527"/>
                              </a:cxn>
                              <a:cxn ang="0">
                                <a:pos x="connsiteX1528" y="connsiteY1528"/>
                              </a:cxn>
                              <a:cxn ang="0">
                                <a:pos x="connsiteX1529" y="connsiteY1529"/>
                              </a:cxn>
                              <a:cxn ang="0">
                                <a:pos x="connsiteX1530" y="connsiteY1530"/>
                              </a:cxn>
                              <a:cxn ang="0">
                                <a:pos x="connsiteX1531" y="connsiteY1531"/>
                              </a:cxn>
                              <a:cxn ang="0">
                                <a:pos x="connsiteX1532" y="connsiteY1532"/>
                              </a:cxn>
                              <a:cxn ang="0">
                                <a:pos x="connsiteX1533" y="connsiteY1533"/>
                              </a:cxn>
                              <a:cxn ang="0">
                                <a:pos x="connsiteX1534" y="connsiteY1534"/>
                              </a:cxn>
                              <a:cxn ang="0">
                                <a:pos x="connsiteX1535" y="connsiteY1535"/>
                              </a:cxn>
                              <a:cxn ang="0">
                                <a:pos x="connsiteX1536" y="connsiteY1536"/>
                              </a:cxn>
                              <a:cxn ang="0">
                                <a:pos x="connsiteX1537" y="connsiteY1537"/>
                              </a:cxn>
                              <a:cxn ang="0">
                                <a:pos x="connsiteX1538" y="connsiteY1538"/>
                              </a:cxn>
                              <a:cxn ang="0">
                                <a:pos x="connsiteX1539" y="connsiteY1539"/>
                              </a:cxn>
                              <a:cxn ang="0">
                                <a:pos x="connsiteX1540" y="connsiteY1540"/>
                              </a:cxn>
                              <a:cxn ang="0">
                                <a:pos x="connsiteX1541" y="connsiteY1541"/>
                              </a:cxn>
                              <a:cxn ang="0">
                                <a:pos x="connsiteX1542" y="connsiteY1542"/>
                              </a:cxn>
                              <a:cxn ang="0">
                                <a:pos x="connsiteX1543" y="connsiteY1543"/>
                              </a:cxn>
                              <a:cxn ang="0">
                                <a:pos x="connsiteX1544" y="connsiteY1544"/>
                              </a:cxn>
                              <a:cxn ang="0">
                                <a:pos x="connsiteX1545" y="connsiteY1545"/>
                              </a:cxn>
                              <a:cxn ang="0">
                                <a:pos x="connsiteX1546" y="connsiteY1546"/>
                              </a:cxn>
                              <a:cxn ang="0">
                                <a:pos x="connsiteX1547" y="connsiteY1547"/>
                              </a:cxn>
                              <a:cxn ang="0">
                                <a:pos x="connsiteX1548" y="connsiteY1548"/>
                              </a:cxn>
                              <a:cxn ang="0">
                                <a:pos x="connsiteX1549" y="connsiteY1549"/>
                              </a:cxn>
                              <a:cxn ang="0">
                                <a:pos x="connsiteX1550" y="connsiteY1550"/>
                              </a:cxn>
                              <a:cxn ang="0">
                                <a:pos x="connsiteX1551" y="connsiteY1551"/>
                              </a:cxn>
                              <a:cxn ang="0">
                                <a:pos x="connsiteX1552" y="connsiteY1552"/>
                              </a:cxn>
                              <a:cxn ang="0">
                                <a:pos x="connsiteX1553" y="connsiteY1553"/>
                              </a:cxn>
                              <a:cxn ang="0">
                                <a:pos x="connsiteX1554" y="connsiteY1554"/>
                              </a:cxn>
                              <a:cxn ang="0">
                                <a:pos x="connsiteX1555" y="connsiteY1555"/>
                              </a:cxn>
                              <a:cxn ang="0">
                                <a:pos x="connsiteX1556" y="connsiteY1556"/>
                              </a:cxn>
                              <a:cxn ang="0">
                                <a:pos x="connsiteX1557" y="connsiteY1557"/>
                              </a:cxn>
                              <a:cxn ang="0">
                                <a:pos x="connsiteX1558" y="connsiteY1558"/>
                              </a:cxn>
                              <a:cxn ang="0">
                                <a:pos x="connsiteX1559" y="connsiteY1559"/>
                              </a:cxn>
                              <a:cxn ang="0">
                                <a:pos x="connsiteX1560" y="connsiteY1560"/>
                              </a:cxn>
                              <a:cxn ang="0">
                                <a:pos x="connsiteX1561" y="connsiteY1561"/>
                              </a:cxn>
                              <a:cxn ang="0">
                                <a:pos x="connsiteX1562" y="connsiteY1562"/>
                              </a:cxn>
                              <a:cxn ang="0">
                                <a:pos x="connsiteX1563" y="connsiteY1563"/>
                              </a:cxn>
                              <a:cxn ang="0">
                                <a:pos x="connsiteX1564" y="connsiteY1564"/>
                              </a:cxn>
                              <a:cxn ang="0">
                                <a:pos x="connsiteX1565" y="connsiteY1565"/>
                              </a:cxn>
                              <a:cxn ang="0">
                                <a:pos x="connsiteX1566" y="connsiteY1566"/>
                              </a:cxn>
                              <a:cxn ang="0">
                                <a:pos x="connsiteX1567" y="connsiteY1567"/>
                              </a:cxn>
                              <a:cxn ang="0">
                                <a:pos x="connsiteX1568" y="connsiteY1568"/>
                              </a:cxn>
                              <a:cxn ang="0">
                                <a:pos x="connsiteX1569" y="connsiteY1569"/>
                              </a:cxn>
                              <a:cxn ang="0">
                                <a:pos x="connsiteX1570" y="connsiteY1570"/>
                              </a:cxn>
                              <a:cxn ang="0">
                                <a:pos x="connsiteX1571" y="connsiteY1571"/>
                              </a:cxn>
                              <a:cxn ang="0">
                                <a:pos x="connsiteX1572" y="connsiteY1572"/>
                              </a:cxn>
                              <a:cxn ang="0">
                                <a:pos x="connsiteX1573" y="connsiteY1573"/>
                              </a:cxn>
                              <a:cxn ang="0">
                                <a:pos x="connsiteX1574" y="connsiteY1574"/>
                              </a:cxn>
                              <a:cxn ang="0">
                                <a:pos x="connsiteX1575" y="connsiteY1575"/>
                              </a:cxn>
                              <a:cxn ang="0">
                                <a:pos x="connsiteX1576" y="connsiteY1576"/>
                              </a:cxn>
                              <a:cxn ang="0">
                                <a:pos x="connsiteX1577" y="connsiteY1577"/>
                              </a:cxn>
                              <a:cxn ang="0">
                                <a:pos x="connsiteX1578" y="connsiteY1578"/>
                              </a:cxn>
                              <a:cxn ang="0">
                                <a:pos x="connsiteX1579" y="connsiteY1579"/>
                              </a:cxn>
                              <a:cxn ang="0">
                                <a:pos x="connsiteX1580" y="connsiteY1580"/>
                              </a:cxn>
                              <a:cxn ang="0">
                                <a:pos x="connsiteX1581" y="connsiteY1581"/>
                              </a:cxn>
                              <a:cxn ang="0">
                                <a:pos x="connsiteX1582" y="connsiteY1582"/>
                              </a:cxn>
                              <a:cxn ang="0">
                                <a:pos x="connsiteX1583" y="connsiteY1583"/>
                              </a:cxn>
                              <a:cxn ang="0">
                                <a:pos x="connsiteX1584" y="connsiteY1584"/>
                              </a:cxn>
                              <a:cxn ang="0">
                                <a:pos x="connsiteX1585" y="connsiteY1585"/>
                              </a:cxn>
                              <a:cxn ang="0">
                                <a:pos x="connsiteX1586" y="connsiteY1586"/>
                              </a:cxn>
                              <a:cxn ang="0">
                                <a:pos x="connsiteX1587" y="connsiteY1587"/>
                              </a:cxn>
                              <a:cxn ang="0">
                                <a:pos x="connsiteX1588" y="connsiteY1588"/>
                              </a:cxn>
                              <a:cxn ang="0">
                                <a:pos x="connsiteX1589" y="connsiteY1589"/>
                              </a:cxn>
                              <a:cxn ang="0">
                                <a:pos x="connsiteX1590" y="connsiteY1590"/>
                              </a:cxn>
                              <a:cxn ang="0">
                                <a:pos x="connsiteX1591" y="connsiteY1591"/>
                              </a:cxn>
                              <a:cxn ang="0">
                                <a:pos x="connsiteX1592" y="connsiteY1592"/>
                              </a:cxn>
                              <a:cxn ang="0">
                                <a:pos x="connsiteX1593" y="connsiteY1593"/>
                              </a:cxn>
                              <a:cxn ang="0">
                                <a:pos x="connsiteX1594" y="connsiteY1594"/>
                              </a:cxn>
                              <a:cxn ang="0">
                                <a:pos x="connsiteX1595" y="connsiteY1595"/>
                              </a:cxn>
                              <a:cxn ang="0">
                                <a:pos x="connsiteX1596" y="connsiteY1596"/>
                              </a:cxn>
                              <a:cxn ang="0">
                                <a:pos x="connsiteX1597" y="connsiteY1597"/>
                              </a:cxn>
                              <a:cxn ang="0">
                                <a:pos x="connsiteX1598" y="connsiteY1598"/>
                              </a:cxn>
                              <a:cxn ang="0">
                                <a:pos x="connsiteX1599" y="connsiteY1599"/>
                              </a:cxn>
                              <a:cxn ang="0">
                                <a:pos x="connsiteX1600" y="connsiteY1600"/>
                              </a:cxn>
                              <a:cxn ang="0">
                                <a:pos x="connsiteX1601" y="connsiteY1601"/>
                              </a:cxn>
                              <a:cxn ang="0">
                                <a:pos x="connsiteX1602" y="connsiteY1602"/>
                              </a:cxn>
                              <a:cxn ang="0">
                                <a:pos x="connsiteX1603" y="connsiteY1603"/>
                              </a:cxn>
                              <a:cxn ang="0">
                                <a:pos x="connsiteX1604" y="connsiteY1604"/>
                              </a:cxn>
                              <a:cxn ang="0">
                                <a:pos x="connsiteX1605" y="connsiteY1605"/>
                              </a:cxn>
                              <a:cxn ang="0">
                                <a:pos x="connsiteX1606" y="connsiteY1606"/>
                              </a:cxn>
                              <a:cxn ang="0">
                                <a:pos x="connsiteX1607" y="connsiteY1607"/>
                              </a:cxn>
                              <a:cxn ang="0">
                                <a:pos x="connsiteX1608" y="connsiteY1608"/>
                              </a:cxn>
                              <a:cxn ang="0">
                                <a:pos x="connsiteX1609" y="connsiteY1609"/>
                              </a:cxn>
                              <a:cxn ang="0">
                                <a:pos x="connsiteX1610" y="connsiteY1610"/>
                              </a:cxn>
                              <a:cxn ang="0">
                                <a:pos x="connsiteX1611" y="connsiteY1611"/>
                              </a:cxn>
                              <a:cxn ang="0">
                                <a:pos x="connsiteX1612" y="connsiteY1612"/>
                              </a:cxn>
                              <a:cxn ang="0">
                                <a:pos x="connsiteX1613" y="connsiteY1613"/>
                              </a:cxn>
                              <a:cxn ang="0">
                                <a:pos x="connsiteX1614" y="connsiteY1614"/>
                              </a:cxn>
                              <a:cxn ang="0">
                                <a:pos x="connsiteX1615" y="connsiteY1615"/>
                              </a:cxn>
                              <a:cxn ang="0">
                                <a:pos x="connsiteX1616" y="connsiteY1616"/>
                              </a:cxn>
                              <a:cxn ang="0">
                                <a:pos x="connsiteX1617" y="connsiteY1617"/>
                              </a:cxn>
                              <a:cxn ang="0">
                                <a:pos x="connsiteX1618" y="connsiteY1618"/>
                              </a:cxn>
                              <a:cxn ang="0">
                                <a:pos x="connsiteX1619" y="connsiteY1619"/>
                              </a:cxn>
                              <a:cxn ang="0">
                                <a:pos x="connsiteX1620" y="connsiteY1620"/>
                              </a:cxn>
                              <a:cxn ang="0">
                                <a:pos x="connsiteX1621" y="connsiteY1621"/>
                              </a:cxn>
                              <a:cxn ang="0">
                                <a:pos x="connsiteX1622" y="connsiteY1622"/>
                              </a:cxn>
                              <a:cxn ang="0">
                                <a:pos x="connsiteX1623" y="connsiteY1623"/>
                              </a:cxn>
                              <a:cxn ang="0">
                                <a:pos x="connsiteX1624" y="connsiteY1624"/>
                              </a:cxn>
                              <a:cxn ang="0">
                                <a:pos x="connsiteX1625" y="connsiteY1625"/>
                              </a:cxn>
                              <a:cxn ang="0">
                                <a:pos x="connsiteX1626" y="connsiteY1626"/>
                              </a:cxn>
                              <a:cxn ang="0">
                                <a:pos x="connsiteX1627" y="connsiteY1627"/>
                              </a:cxn>
                              <a:cxn ang="0">
                                <a:pos x="connsiteX1628" y="connsiteY1628"/>
                              </a:cxn>
                              <a:cxn ang="0">
                                <a:pos x="connsiteX1629" y="connsiteY1629"/>
                              </a:cxn>
                              <a:cxn ang="0">
                                <a:pos x="connsiteX1630" y="connsiteY1630"/>
                              </a:cxn>
                              <a:cxn ang="0">
                                <a:pos x="connsiteX1631" y="connsiteY1631"/>
                              </a:cxn>
                              <a:cxn ang="0">
                                <a:pos x="connsiteX1632" y="connsiteY1632"/>
                              </a:cxn>
                              <a:cxn ang="0">
                                <a:pos x="connsiteX1633" y="connsiteY1633"/>
                              </a:cxn>
                              <a:cxn ang="0">
                                <a:pos x="connsiteX1634" y="connsiteY1634"/>
                              </a:cxn>
                              <a:cxn ang="0">
                                <a:pos x="connsiteX1635" y="connsiteY1635"/>
                              </a:cxn>
                              <a:cxn ang="0">
                                <a:pos x="connsiteX1636" y="connsiteY1636"/>
                              </a:cxn>
                              <a:cxn ang="0">
                                <a:pos x="connsiteX1637" y="connsiteY1637"/>
                              </a:cxn>
                              <a:cxn ang="0">
                                <a:pos x="connsiteX1638" y="connsiteY1638"/>
                              </a:cxn>
                              <a:cxn ang="0">
                                <a:pos x="connsiteX1639" y="connsiteY1639"/>
                              </a:cxn>
                              <a:cxn ang="0">
                                <a:pos x="connsiteX1640" y="connsiteY1640"/>
                              </a:cxn>
                              <a:cxn ang="0">
                                <a:pos x="connsiteX1641" y="connsiteY1641"/>
                              </a:cxn>
                              <a:cxn ang="0">
                                <a:pos x="connsiteX1642" y="connsiteY1642"/>
                              </a:cxn>
                              <a:cxn ang="0">
                                <a:pos x="connsiteX1643" y="connsiteY1643"/>
                              </a:cxn>
                              <a:cxn ang="0">
                                <a:pos x="connsiteX1644" y="connsiteY1644"/>
                              </a:cxn>
                              <a:cxn ang="0">
                                <a:pos x="connsiteX1645" y="connsiteY1645"/>
                              </a:cxn>
                              <a:cxn ang="0">
                                <a:pos x="connsiteX1646" y="connsiteY1646"/>
                              </a:cxn>
                              <a:cxn ang="0">
                                <a:pos x="connsiteX1647" y="connsiteY1647"/>
                              </a:cxn>
                              <a:cxn ang="0">
                                <a:pos x="connsiteX1648" y="connsiteY1648"/>
                              </a:cxn>
                              <a:cxn ang="0">
                                <a:pos x="connsiteX1649" y="connsiteY1649"/>
                              </a:cxn>
                              <a:cxn ang="0">
                                <a:pos x="connsiteX1650" y="connsiteY1650"/>
                              </a:cxn>
                              <a:cxn ang="0">
                                <a:pos x="connsiteX1651" y="connsiteY1651"/>
                              </a:cxn>
                              <a:cxn ang="0">
                                <a:pos x="connsiteX1652" y="connsiteY1652"/>
                              </a:cxn>
                              <a:cxn ang="0">
                                <a:pos x="connsiteX1653" y="connsiteY1653"/>
                              </a:cxn>
                              <a:cxn ang="0">
                                <a:pos x="connsiteX1654" y="connsiteY1654"/>
                              </a:cxn>
                              <a:cxn ang="0">
                                <a:pos x="connsiteX1655" y="connsiteY1655"/>
                              </a:cxn>
                              <a:cxn ang="0">
                                <a:pos x="connsiteX1656" y="connsiteY1656"/>
                              </a:cxn>
                              <a:cxn ang="0">
                                <a:pos x="connsiteX1657" y="connsiteY1657"/>
                              </a:cxn>
                              <a:cxn ang="0">
                                <a:pos x="connsiteX1658" y="connsiteY1658"/>
                              </a:cxn>
                              <a:cxn ang="0">
                                <a:pos x="connsiteX1659" y="connsiteY1659"/>
                              </a:cxn>
                              <a:cxn ang="0">
                                <a:pos x="connsiteX1660" y="connsiteY1660"/>
                              </a:cxn>
                              <a:cxn ang="0">
                                <a:pos x="connsiteX1661" y="connsiteY1661"/>
                              </a:cxn>
                              <a:cxn ang="0">
                                <a:pos x="connsiteX1662" y="connsiteY1662"/>
                              </a:cxn>
                              <a:cxn ang="0">
                                <a:pos x="connsiteX1663" y="connsiteY1663"/>
                              </a:cxn>
                              <a:cxn ang="0">
                                <a:pos x="connsiteX1664" y="connsiteY1664"/>
                              </a:cxn>
                              <a:cxn ang="0">
                                <a:pos x="connsiteX1665" y="connsiteY1665"/>
                              </a:cxn>
                              <a:cxn ang="0">
                                <a:pos x="connsiteX1666" y="connsiteY1666"/>
                              </a:cxn>
                              <a:cxn ang="0">
                                <a:pos x="connsiteX1667" y="connsiteY1667"/>
                              </a:cxn>
                              <a:cxn ang="0">
                                <a:pos x="connsiteX1668" y="connsiteY1668"/>
                              </a:cxn>
                              <a:cxn ang="0">
                                <a:pos x="connsiteX1669" y="connsiteY1669"/>
                              </a:cxn>
                              <a:cxn ang="0">
                                <a:pos x="connsiteX1670" y="connsiteY1670"/>
                              </a:cxn>
                              <a:cxn ang="0">
                                <a:pos x="connsiteX1671" y="connsiteY1671"/>
                              </a:cxn>
                              <a:cxn ang="0">
                                <a:pos x="connsiteX1672" y="connsiteY1672"/>
                              </a:cxn>
                              <a:cxn ang="0">
                                <a:pos x="connsiteX1673" y="connsiteY1673"/>
                              </a:cxn>
                              <a:cxn ang="0">
                                <a:pos x="connsiteX1674" y="connsiteY1674"/>
                              </a:cxn>
                              <a:cxn ang="0">
                                <a:pos x="connsiteX1675" y="connsiteY1675"/>
                              </a:cxn>
                              <a:cxn ang="0">
                                <a:pos x="connsiteX1676" y="connsiteY1676"/>
                              </a:cxn>
                              <a:cxn ang="0">
                                <a:pos x="connsiteX1677" y="connsiteY1677"/>
                              </a:cxn>
                              <a:cxn ang="0">
                                <a:pos x="connsiteX1678" y="connsiteY1678"/>
                              </a:cxn>
                              <a:cxn ang="0">
                                <a:pos x="connsiteX1679" y="connsiteY1679"/>
                              </a:cxn>
                              <a:cxn ang="0">
                                <a:pos x="connsiteX1680" y="connsiteY1680"/>
                              </a:cxn>
                              <a:cxn ang="0">
                                <a:pos x="connsiteX1681" y="connsiteY1681"/>
                              </a:cxn>
                              <a:cxn ang="0">
                                <a:pos x="connsiteX1682" y="connsiteY1682"/>
                              </a:cxn>
                              <a:cxn ang="0">
                                <a:pos x="connsiteX1683" y="connsiteY1683"/>
                              </a:cxn>
                              <a:cxn ang="0">
                                <a:pos x="connsiteX1684" y="connsiteY1684"/>
                              </a:cxn>
                              <a:cxn ang="0">
                                <a:pos x="connsiteX1685" y="connsiteY1685"/>
                              </a:cxn>
                              <a:cxn ang="0">
                                <a:pos x="connsiteX1686" y="connsiteY1686"/>
                              </a:cxn>
                              <a:cxn ang="0">
                                <a:pos x="connsiteX1687" y="connsiteY1687"/>
                              </a:cxn>
                              <a:cxn ang="0">
                                <a:pos x="connsiteX1688" y="connsiteY1688"/>
                              </a:cxn>
                              <a:cxn ang="0">
                                <a:pos x="connsiteX1689" y="connsiteY1689"/>
                              </a:cxn>
                              <a:cxn ang="0">
                                <a:pos x="connsiteX1690" y="connsiteY1690"/>
                              </a:cxn>
                              <a:cxn ang="0">
                                <a:pos x="connsiteX1691" y="connsiteY1691"/>
                              </a:cxn>
                              <a:cxn ang="0">
                                <a:pos x="connsiteX1692" y="connsiteY1692"/>
                              </a:cxn>
                              <a:cxn ang="0">
                                <a:pos x="connsiteX1693" y="connsiteY1693"/>
                              </a:cxn>
                              <a:cxn ang="0">
                                <a:pos x="connsiteX1694" y="connsiteY1694"/>
                              </a:cxn>
                              <a:cxn ang="0">
                                <a:pos x="connsiteX1695" y="connsiteY1695"/>
                              </a:cxn>
                              <a:cxn ang="0">
                                <a:pos x="connsiteX1696" y="connsiteY1696"/>
                              </a:cxn>
                              <a:cxn ang="0">
                                <a:pos x="connsiteX1697" y="connsiteY1697"/>
                              </a:cxn>
                              <a:cxn ang="0">
                                <a:pos x="connsiteX1698" y="connsiteY1698"/>
                              </a:cxn>
                              <a:cxn ang="0">
                                <a:pos x="connsiteX1699" y="connsiteY1699"/>
                              </a:cxn>
                              <a:cxn ang="0">
                                <a:pos x="connsiteX1700" y="connsiteY1700"/>
                              </a:cxn>
                              <a:cxn ang="0">
                                <a:pos x="connsiteX1701" y="connsiteY1701"/>
                              </a:cxn>
                              <a:cxn ang="0">
                                <a:pos x="connsiteX1702" y="connsiteY1702"/>
                              </a:cxn>
                              <a:cxn ang="0">
                                <a:pos x="connsiteX1703" y="connsiteY1703"/>
                              </a:cxn>
                              <a:cxn ang="0">
                                <a:pos x="connsiteX1704" y="connsiteY1704"/>
                              </a:cxn>
                              <a:cxn ang="0">
                                <a:pos x="connsiteX1705" y="connsiteY1705"/>
                              </a:cxn>
                              <a:cxn ang="0">
                                <a:pos x="connsiteX1706" y="connsiteY1706"/>
                              </a:cxn>
                              <a:cxn ang="0">
                                <a:pos x="connsiteX1707" y="connsiteY1707"/>
                              </a:cxn>
                              <a:cxn ang="0">
                                <a:pos x="connsiteX1708" y="connsiteY1708"/>
                              </a:cxn>
                              <a:cxn ang="0">
                                <a:pos x="connsiteX1709" y="connsiteY1709"/>
                              </a:cxn>
                              <a:cxn ang="0">
                                <a:pos x="connsiteX1710" y="connsiteY1710"/>
                              </a:cxn>
                              <a:cxn ang="0">
                                <a:pos x="connsiteX1711" y="connsiteY1711"/>
                              </a:cxn>
                              <a:cxn ang="0">
                                <a:pos x="connsiteX1712" y="connsiteY1712"/>
                              </a:cxn>
                              <a:cxn ang="0">
                                <a:pos x="connsiteX1713" y="connsiteY1713"/>
                              </a:cxn>
                              <a:cxn ang="0">
                                <a:pos x="connsiteX1714" y="connsiteY1714"/>
                              </a:cxn>
                              <a:cxn ang="0">
                                <a:pos x="connsiteX1715" y="connsiteY1715"/>
                              </a:cxn>
                              <a:cxn ang="0">
                                <a:pos x="connsiteX1716" y="connsiteY1716"/>
                              </a:cxn>
                              <a:cxn ang="0">
                                <a:pos x="connsiteX1717" y="connsiteY1717"/>
                              </a:cxn>
                              <a:cxn ang="0">
                                <a:pos x="connsiteX1718" y="connsiteY1718"/>
                              </a:cxn>
                              <a:cxn ang="0">
                                <a:pos x="connsiteX1719" y="connsiteY1719"/>
                              </a:cxn>
                              <a:cxn ang="0">
                                <a:pos x="connsiteX1720" y="connsiteY1720"/>
                              </a:cxn>
                              <a:cxn ang="0">
                                <a:pos x="connsiteX1721" y="connsiteY1721"/>
                              </a:cxn>
                              <a:cxn ang="0">
                                <a:pos x="connsiteX1722" y="connsiteY1722"/>
                              </a:cxn>
                              <a:cxn ang="0">
                                <a:pos x="connsiteX1723" y="connsiteY1723"/>
                              </a:cxn>
                              <a:cxn ang="0">
                                <a:pos x="connsiteX1724" y="connsiteY1724"/>
                              </a:cxn>
                              <a:cxn ang="0">
                                <a:pos x="connsiteX1725" y="connsiteY1725"/>
                              </a:cxn>
                              <a:cxn ang="0">
                                <a:pos x="connsiteX1726" y="connsiteY1726"/>
                              </a:cxn>
                              <a:cxn ang="0">
                                <a:pos x="connsiteX1727" y="connsiteY1727"/>
                              </a:cxn>
                              <a:cxn ang="0">
                                <a:pos x="connsiteX1728" y="connsiteY1728"/>
                              </a:cxn>
                              <a:cxn ang="0">
                                <a:pos x="connsiteX1729" y="connsiteY1729"/>
                              </a:cxn>
                              <a:cxn ang="0">
                                <a:pos x="connsiteX1730" y="connsiteY1730"/>
                              </a:cxn>
                              <a:cxn ang="0">
                                <a:pos x="connsiteX1731" y="connsiteY1731"/>
                              </a:cxn>
                              <a:cxn ang="0">
                                <a:pos x="connsiteX1732" y="connsiteY1732"/>
                              </a:cxn>
                              <a:cxn ang="0">
                                <a:pos x="connsiteX1733" y="connsiteY1733"/>
                              </a:cxn>
                              <a:cxn ang="0">
                                <a:pos x="connsiteX1734" y="connsiteY1734"/>
                              </a:cxn>
                              <a:cxn ang="0">
                                <a:pos x="connsiteX1735" y="connsiteY1735"/>
                              </a:cxn>
                              <a:cxn ang="0">
                                <a:pos x="connsiteX1736" y="connsiteY1736"/>
                              </a:cxn>
                              <a:cxn ang="0">
                                <a:pos x="connsiteX1737" y="connsiteY1737"/>
                              </a:cxn>
                              <a:cxn ang="0">
                                <a:pos x="connsiteX1738" y="connsiteY1738"/>
                              </a:cxn>
                              <a:cxn ang="0">
                                <a:pos x="connsiteX1739" y="connsiteY1739"/>
                              </a:cxn>
                              <a:cxn ang="0">
                                <a:pos x="connsiteX1740" y="connsiteY1740"/>
                              </a:cxn>
                              <a:cxn ang="0">
                                <a:pos x="connsiteX1741" y="connsiteY1741"/>
                              </a:cxn>
                              <a:cxn ang="0">
                                <a:pos x="connsiteX1742" y="connsiteY1742"/>
                              </a:cxn>
                              <a:cxn ang="0">
                                <a:pos x="connsiteX1743" y="connsiteY1743"/>
                              </a:cxn>
                              <a:cxn ang="0">
                                <a:pos x="connsiteX1744" y="connsiteY1744"/>
                              </a:cxn>
                              <a:cxn ang="0">
                                <a:pos x="connsiteX1745" y="connsiteY1745"/>
                              </a:cxn>
                              <a:cxn ang="0">
                                <a:pos x="connsiteX1746" y="connsiteY1746"/>
                              </a:cxn>
                              <a:cxn ang="0">
                                <a:pos x="connsiteX1747" y="connsiteY1747"/>
                              </a:cxn>
                              <a:cxn ang="0">
                                <a:pos x="connsiteX1748" y="connsiteY1748"/>
                              </a:cxn>
                              <a:cxn ang="0">
                                <a:pos x="connsiteX1749" y="connsiteY1749"/>
                              </a:cxn>
                              <a:cxn ang="0">
                                <a:pos x="connsiteX1750" y="connsiteY1750"/>
                              </a:cxn>
                              <a:cxn ang="0">
                                <a:pos x="connsiteX1751" y="connsiteY1751"/>
                              </a:cxn>
                              <a:cxn ang="0">
                                <a:pos x="connsiteX1752" y="connsiteY1752"/>
                              </a:cxn>
                              <a:cxn ang="0">
                                <a:pos x="connsiteX1753" y="connsiteY1753"/>
                              </a:cxn>
                              <a:cxn ang="0">
                                <a:pos x="connsiteX1754" y="connsiteY1754"/>
                              </a:cxn>
                              <a:cxn ang="0">
                                <a:pos x="connsiteX1755" y="connsiteY1755"/>
                              </a:cxn>
                              <a:cxn ang="0">
                                <a:pos x="connsiteX1756" y="connsiteY1756"/>
                              </a:cxn>
                              <a:cxn ang="0">
                                <a:pos x="connsiteX1757" y="connsiteY1757"/>
                              </a:cxn>
                              <a:cxn ang="0">
                                <a:pos x="connsiteX1758" y="connsiteY1758"/>
                              </a:cxn>
                              <a:cxn ang="0">
                                <a:pos x="connsiteX1759" y="connsiteY1759"/>
                              </a:cxn>
                              <a:cxn ang="0">
                                <a:pos x="connsiteX1760" y="connsiteY1760"/>
                              </a:cxn>
                              <a:cxn ang="0">
                                <a:pos x="connsiteX1761" y="connsiteY1761"/>
                              </a:cxn>
                              <a:cxn ang="0">
                                <a:pos x="connsiteX1762" y="connsiteY1762"/>
                              </a:cxn>
                              <a:cxn ang="0">
                                <a:pos x="connsiteX1763" y="connsiteY1763"/>
                              </a:cxn>
                              <a:cxn ang="0">
                                <a:pos x="connsiteX1764" y="connsiteY1764"/>
                              </a:cxn>
                              <a:cxn ang="0">
                                <a:pos x="connsiteX1765" y="connsiteY1765"/>
                              </a:cxn>
                              <a:cxn ang="0">
                                <a:pos x="connsiteX1766" y="connsiteY1766"/>
                              </a:cxn>
                              <a:cxn ang="0">
                                <a:pos x="connsiteX1767" y="connsiteY1767"/>
                              </a:cxn>
                              <a:cxn ang="0">
                                <a:pos x="connsiteX1768" y="connsiteY1768"/>
                              </a:cxn>
                              <a:cxn ang="0">
                                <a:pos x="connsiteX1769" y="connsiteY1769"/>
                              </a:cxn>
                              <a:cxn ang="0">
                                <a:pos x="connsiteX1770" y="connsiteY1770"/>
                              </a:cxn>
                              <a:cxn ang="0">
                                <a:pos x="connsiteX1771" y="connsiteY1771"/>
                              </a:cxn>
                              <a:cxn ang="0">
                                <a:pos x="connsiteX1772" y="connsiteY1772"/>
                              </a:cxn>
                              <a:cxn ang="0">
                                <a:pos x="connsiteX1773" y="connsiteY1773"/>
                              </a:cxn>
                              <a:cxn ang="0">
                                <a:pos x="connsiteX1774" y="connsiteY1774"/>
                              </a:cxn>
                              <a:cxn ang="0">
                                <a:pos x="connsiteX1775" y="connsiteY1775"/>
                              </a:cxn>
                              <a:cxn ang="0">
                                <a:pos x="connsiteX1776" y="connsiteY1776"/>
                              </a:cxn>
                              <a:cxn ang="0">
                                <a:pos x="connsiteX1777" y="connsiteY1777"/>
                              </a:cxn>
                              <a:cxn ang="0">
                                <a:pos x="connsiteX1778" y="connsiteY1778"/>
                              </a:cxn>
                              <a:cxn ang="0">
                                <a:pos x="connsiteX1779" y="connsiteY1779"/>
                              </a:cxn>
                              <a:cxn ang="0">
                                <a:pos x="connsiteX1780" y="connsiteY1780"/>
                              </a:cxn>
                              <a:cxn ang="0">
                                <a:pos x="connsiteX1781" y="connsiteY1781"/>
                              </a:cxn>
                              <a:cxn ang="0">
                                <a:pos x="connsiteX1782" y="connsiteY1782"/>
                              </a:cxn>
                              <a:cxn ang="0">
                                <a:pos x="connsiteX1783" y="connsiteY1783"/>
                              </a:cxn>
                              <a:cxn ang="0">
                                <a:pos x="connsiteX1784" y="connsiteY1784"/>
                              </a:cxn>
                              <a:cxn ang="0">
                                <a:pos x="connsiteX1785" y="connsiteY1785"/>
                              </a:cxn>
                              <a:cxn ang="0">
                                <a:pos x="connsiteX1786" y="connsiteY1786"/>
                              </a:cxn>
                              <a:cxn ang="0">
                                <a:pos x="connsiteX1787" y="connsiteY1787"/>
                              </a:cxn>
                              <a:cxn ang="0">
                                <a:pos x="connsiteX1788" y="connsiteY1788"/>
                              </a:cxn>
                              <a:cxn ang="0">
                                <a:pos x="connsiteX1789" y="connsiteY1789"/>
                              </a:cxn>
                              <a:cxn ang="0">
                                <a:pos x="connsiteX1790" y="connsiteY1790"/>
                              </a:cxn>
                              <a:cxn ang="0">
                                <a:pos x="connsiteX1791" y="connsiteY1791"/>
                              </a:cxn>
                              <a:cxn ang="0">
                                <a:pos x="connsiteX1792" y="connsiteY1792"/>
                              </a:cxn>
                              <a:cxn ang="0">
                                <a:pos x="connsiteX1793" y="connsiteY1793"/>
                              </a:cxn>
                              <a:cxn ang="0">
                                <a:pos x="connsiteX1794" y="connsiteY1794"/>
                              </a:cxn>
                              <a:cxn ang="0">
                                <a:pos x="connsiteX1795" y="connsiteY1795"/>
                              </a:cxn>
                              <a:cxn ang="0">
                                <a:pos x="connsiteX1796" y="connsiteY1796"/>
                              </a:cxn>
                              <a:cxn ang="0">
                                <a:pos x="connsiteX1797" y="connsiteY1797"/>
                              </a:cxn>
                              <a:cxn ang="0">
                                <a:pos x="connsiteX1798" y="connsiteY1798"/>
                              </a:cxn>
                              <a:cxn ang="0">
                                <a:pos x="connsiteX1799" y="connsiteY1799"/>
                              </a:cxn>
                              <a:cxn ang="0">
                                <a:pos x="connsiteX1800" y="connsiteY1800"/>
                              </a:cxn>
                              <a:cxn ang="0">
                                <a:pos x="connsiteX1801" y="connsiteY1801"/>
                              </a:cxn>
                              <a:cxn ang="0">
                                <a:pos x="connsiteX1802" y="connsiteY1802"/>
                              </a:cxn>
                              <a:cxn ang="0">
                                <a:pos x="connsiteX1803" y="connsiteY1803"/>
                              </a:cxn>
                              <a:cxn ang="0">
                                <a:pos x="connsiteX1804" y="connsiteY1804"/>
                              </a:cxn>
                              <a:cxn ang="0">
                                <a:pos x="connsiteX1805" y="connsiteY1805"/>
                              </a:cxn>
                              <a:cxn ang="0">
                                <a:pos x="connsiteX1806" y="connsiteY1806"/>
                              </a:cxn>
                              <a:cxn ang="0">
                                <a:pos x="connsiteX1807" y="connsiteY1807"/>
                              </a:cxn>
                              <a:cxn ang="0">
                                <a:pos x="connsiteX1808" y="connsiteY1808"/>
                              </a:cxn>
                              <a:cxn ang="0">
                                <a:pos x="connsiteX1809" y="connsiteY1809"/>
                              </a:cxn>
                              <a:cxn ang="0">
                                <a:pos x="connsiteX1810" y="connsiteY1810"/>
                              </a:cxn>
                              <a:cxn ang="0">
                                <a:pos x="connsiteX1811" y="connsiteY1811"/>
                              </a:cxn>
                              <a:cxn ang="0">
                                <a:pos x="connsiteX1812" y="connsiteY1812"/>
                              </a:cxn>
                              <a:cxn ang="0">
                                <a:pos x="connsiteX1813" y="connsiteY1813"/>
                              </a:cxn>
                              <a:cxn ang="0">
                                <a:pos x="connsiteX1814" y="connsiteY1814"/>
                              </a:cxn>
                              <a:cxn ang="0">
                                <a:pos x="connsiteX1815" y="connsiteY1815"/>
                              </a:cxn>
                              <a:cxn ang="0">
                                <a:pos x="connsiteX1816" y="connsiteY1816"/>
                              </a:cxn>
                              <a:cxn ang="0">
                                <a:pos x="connsiteX1817" y="connsiteY1817"/>
                              </a:cxn>
                              <a:cxn ang="0">
                                <a:pos x="connsiteX1818" y="connsiteY1818"/>
                              </a:cxn>
                              <a:cxn ang="0">
                                <a:pos x="connsiteX1819" y="connsiteY1819"/>
                              </a:cxn>
                              <a:cxn ang="0">
                                <a:pos x="connsiteX1820" y="connsiteY1820"/>
                              </a:cxn>
                              <a:cxn ang="0">
                                <a:pos x="connsiteX1821" y="connsiteY1821"/>
                              </a:cxn>
                              <a:cxn ang="0">
                                <a:pos x="connsiteX1822" y="connsiteY1822"/>
                              </a:cxn>
                              <a:cxn ang="0">
                                <a:pos x="connsiteX1823" y="connsiteY1823"/>
                              </a:cxn>
                              <a:cxn ang="0">
                                <a:pos x="connsiteX1824" y="connsiteY1824"/>
                              </a:cxn>
                              <a:cxn ang="0">
                                <a:pos x="connsiteX1825" y="connsiteY1825"/>
                              </a:cxn>
                              <a:cxn ang="0">
                                <a:pos x="connsiteX1826" y="connsiteY1826"/>
                              </a:cxn>
                              <a:cxn ang="0">
                                <a:pos x="connsiteX1827" y="connsiteY1827"/>
                              </a:cxn>
                              <a:cxn ang="0">
                                <a:pos x="connsiteX1828" y="connsiteY1828"/>
                              </a:cxn>
                              <a:cxn ang="0">
                                <a:pos x="connsiteX1829" y="connsiteY1829"/>
                              </a:cxn>
                              <a:cxn ang="0">
                                <a:pos x="connsiteX1830" y="connsiteY1830"/>
                              </a:cxn>
                              <a:cxn ang="0">
                                <a:pos x="connsiteX1831" y="connsiteY1831"/>
                              </a:cxn>
                              <a:cxn ang="0">
                                <a:pos x="connsiteX1832" y="connsiteY1832"/>
                              </a:cxn>
                              <a:cxn ang="0">
                                <a:pos x="connsiteX1833" y="connsiteY1833"/>
                              </a:cxn>
                              <a:cxn ang="0">
                                <a:pos x="connsiteX1834" y="connsiteY1834"/>
                              </a:cxn>
                              <a:cxn ang="0">
                                <a:pos x="connsiteX1835" y="connsiteY1835"/>
                              </a:cxn>
                              <a:cxn ang="0">
                                <a:pos x="connsiteX1836" y="connsiteY1836"/>
                              </a:cxn>
                              <a:cxn ang="0">
                                <a:pos x="connsiteX1837" y="connsiteY1837"/>
                              </a:cxn>
                              <a:cxn ang="0">
                                <a:pos x="connsiteX1838" y="connsiteY1838"/>
                              </a:cxn>
                              <a:cxn ang="0">
                                <a:pos x="connsiteX1839" y="connsiteY1839"/>
                              </a:cxn>
                              <a:cxn ang="0">
                                <a:pos x="connsiteX1840" y="connsiteY1840"/>
                              </a:cxn>
                              <a:cxn ang="0">
                                <a:pos x="connsiteX1841" y="connsiteY1841"/>
                              </a:cxn>
                              <a:cxn ang="0">
                                <a:pos x="connsiteX1842" y="connsiteY1842"/>
                              </a:cxn>
                              <a:cxn ang="0">
                                <a:pos x="connsiteX1843" y="connsiteY1843"/>
                              </a:cxn>
                              <a:cxn ang="0">
                                <a:pos x="connsiteX1844" y="connsiteY1844"/>
                              </a:cxn>
                              <a:cxn ang="0">
                                <a:pos x="connsiteX1845" y="connsiteY1845"/>
                              </a:cxn>
                              <a:cxn ang="0">
                                <a:pos x="connsiteX1846" y="connsiteY1846"/>
                              </a:cxn>
                              <a:cxn ang="0">
                                <a:pos x="connsiteX1847" y="connsiteY1847"/>
                              </a:cxn>
                              <a:cxn ang="0">
                                <a:pos x="connsiteX1848" y="connsiteY1848"/>
                              </a:cxn>
                              <a:cxn ang="0">
                                <a:pos x="connsiteX1849" y="connsiteY1849"/>
                              </a:cxn>
                              <a:cxn ang="0">
                                <a:pos x="connsiteX1850" y="connsiteY1850"/>
                              </a:cxn>
                              <a:cxn ang="0">
                                <a:pos x="connsiteX1851" y="connsiteY1851"/>
                              </a:cxn>
                              <a:cxn ang="0">
                                <a:pos x="connsiteX1852" y="connsiteY1852"/>
                              </a:cxn>
                              <a:cxn ang="0">
                                <a:pos x="connsiteX1853" y="connsiteY1853"/>
                              </a:cxn>
                              <a:cxn ang="0">
                                <a:pos x="connsiteX1854" y="connsiteY1854"/>
                              </a:cxn>
                              <a:cxn ang="0">
                                <a:pos x="connsiteX1855" y="connsiteY1855"/>
                              </a:cxn>
                              <a:cxn ang="0">
                                <a:pos x="connsiteX1856" y="connsiteY1856"/>
                              </a:cxn>
                              <a:cxn ang="0">
                                <a:pos x="connsiteX1857" y="connsiteY1857"/>
                              </a:cxn>
                              <a:cxn ang="0">
                                <a:pos x="connsiteX1858" y="connsiteY1858"/>
                              </a:cxn>
                              <a:cxn ang="0">
                                <a:pos x="connsiteX1859" y="connsiteY1859"/>
                              </a:cxn>
                              <a:cxn ang="0">
                                <a:pos x="connsiteX1860" y="connsiteY1860"/>
                              </a:cxn>
                              <a:cxn ang="0">
                                <a:pos x="connsiteX1861" y="connsiteY1861"/>
                              </a:cxn>
                              <a:cxn ang="0">
                                <a:pos x="connsiteX1862" y="connsiteY1862"/>
                              </a:cxn>
                              <a:cxn ang="0">
                                <a:pos x="connsiteX1863" y="connsiteY1863"/>
                              </a:cxn>
                              <a:cxn ang="0">
                                <a:pos x="connsiteX1864" y="connsiteY1864"/>
                              </a:cxn>
                              <a:cxn ang="0">
                                <a:pos x="connsiteX1865" y="connsiteY1865"/>
                              </a:cxn>
                              <a:cxn ang="0">
                                <a:pos x="connsiteX1866" y="connsiteY1866"/>
                              </a:cxn>
                              <a:cxn ang="0">
                                <a:pos x="connsiteX1867" y="connsiteY1867"/>
                              </a:cxn>
                              <a:cxn ang="0">
                                <a:pos x="connsiteX1868" y="connsiteY1868"/>
                              </a:cxn>
                              <a:cxn ang="0">
                                <a:pos x="connsiteX1869" y="connsiteY1869"/>
                              </a:cxn>
                              <a:cxn ang="0">
                                <a:pos x="connsiteX1870" y="connsiteY1870"/>
                              </a:cxn>
                              <a:cxn ang="0">
                                <a:pos x="connsiteX1871" y="connsiteY1871"/>
                              </a:cxn>
                              <a:cxn ang="0">
                                <a:pos x="connsiteX1872" y="connsiteY1872"/>
                              </a:cxn>
                              <a:cxn ang="0">
                                <a:pos x="connsiteX1873" y="connsiteY1873"/>
                              </a:cxn>
                              <a:cxn ang="0">
                                <a:pos x="connsiteX1874" y="connsiteY1874"/>
                              </a:cxn>
                              <a:cxn ang="0">
                                <a:pos x="connsiteX1875" y="connsiteY1875"/>
                              </a:cxn>
                              <a:cxn ang="0">
                                <a:pos x="connsiteX1876" y="connsiteY1876"/>
                              </a:cxn>
                              <a:cxn ang="0">
                                <a:pos x="connsiteX1877" y="connsiteY1877"/>
                              </a:cxn>
                              <a:cxn ang="0">
                                <a:pos x="connsiteX1878" y="connsiteY1878"/>
                              </a:cxn>
                              <a:cxn ang="0">
                                <a:pos x="connsiteX1879" y="connsiteY1879"/>
                              </a:cxn>
                              <a:cxn ang="0">
                                <a:pos x="connsiteX1880" y="connsiteY1880"/>
                              </a:cxn>
                              <a:cxn ang="0">
                                <a:pos x="connsiteX1881" y="connsiteY1881"/>
                              </a:cxn>
                              <a:cxn ang="0">
                                <a:pos x="connsiteX1882" y="connsiteY1882"/>
                              </a:cxn>
                              <a:cxn ang="0">
                                <a:pos x="connsiteX1883" y="connsiteY1883"/>
                              </a:cxn>
                              <a:cxn ang="0">
                                <a:pos x="connsiteX1884" y="connsiteY1884"/>
                              </a:cxn>
                              <a:cxn ang="0">
                                <a:pos x="connsiteX1885" y="connsiteY1885"/>
                              </a:cxn>
                              <a:cxn ang="0">
                                <a:pos x="connsiteX1886" y="connsiteY1886"/>
                              </a:cxn>
                              <a:cxn ang="0">
                                <a:pos x="connsiteX1887" y="connsiteY1887"/>
                              </a:cxn>
                              <a:cxn ang="0">
                                <a:pos x="connsiteX1888" y="connsiteY1888"/>
                              </a:cxn>
                              <a:cxn ang="0">
                                <a:pos x="connsiteX1889" y="connsiteY1889"/>
                              </a:cxn>
                              <a:cxn ang="0">
                                <a:pos x="connsiteX1890" y="connsiteY1890"/>
                              </a:cxn>
                              <a:cxn ang="0">
                                <a:pos x="connsiteX1891" y="connsiteY1891"/>
                              </a:cxn>
                              <a:cxn ang="0">
                                <a:pos x="connsiteX1892" y="connsiteY1892"/>
                              </a:cxn>
                              <a:cxn ang="0">
                                <a:pos x="connsiteX1893" y="connsiteY1893"/>
                              </a:cxn>
                              <a:cxn ang="0">
                                <a:pos x="connsiteX1894" y="connsiteY1894"/>
                              </a:cxn>
                              <a:cxn ang="0">
                                <a:pos x="connsiteX1895" y="connsiteY1895"/>
                              </a:cxn>
                              <a:cxn ang="0">
                                <a:pos x="connsiteX1896" y="connsiteY1896"/>
                              </a:cxn>
                              <a:cxn ang="0">
                                <a:pos x="connsiteX1897" y="connsiteY1897"/>
                              </a:cxn>
                              <a:cxn ang="0">
                                <a:pos x="connsiteX1898" y="connsiteY1898"/>
                              </a:cxn>
                              <a:cxn ang="0">
                                <a:pos x="connsiteX1899" y="connsiteY1899"/>
                              </a:cxn>
                              <a:cxn ang="0">
                                <a:pos x="connsiteX1900" y="connsiteY1900"/>
                              </a:cxn>
                              <a:cxn ang="0">
                                <a:pos x="connsiteX1901" y="connsiteY1901"/>
                              </a:cxn>
                              <a:cxn ang="0">
                                <a:pos x="connsiteX1902" y="connsiteY1902"/>
                              </a:cxn>
                              <a:cxn ang="0">
                                <a:pos x="connsiteX1903" y="connsiteY1903"/>
                              </a:cxn>
                              <a:cxn ang="0">
                                <a:pos x="connsiteX1904" y="connsiteY1904"/>
                              </a:cxn>
                              <a:cxn ang="0">
                                <a:pos x="connsiteX1905" y="connsiteY1905"/>
                              </a:cxn>
                              <a:cxn ang="0">
                                <a:pos x="connsiteX1906" y="connsiteY1906"/>
                              </a:cxn>
                              <a:cxn ang="0">
                                <a:pos x="connsiteX1907" y="connsiteY1907"/>
                              </a:cxn>
                              <a:cxn ang="0">
                                <a:pos x="connsiteX1908" y="connsiteY1908"/>
                              </a:cxn>
                              <a:cxn ang="0">
                                <a:pos x="connsiteX1909" y="connsiteY1909"/>
                              </a:cxn>
                              <a:cxn ang="0">
                                <a:pos x="connsiteX1910" y="connsiteY1910"/>
                              </a:cxn>
                              <a:cxn ang="0">
                                <a:pos x="connsiteX1911" y="connsiteY1911"/>
                              </a:cxn>
                              <a:cxn ang="0">
                                <a:pos x="connsiteX1912" y="connsiteY1912"/>
                              </a:cxn>
                              <a:cxn ang="0">
                                <a:pos x="connsiteX1913" y="connsiteY1913"/>
                              </a:cxn>
                              <a:cxn ang="0">
                                <a:pos x="connsiteX1914" y="connsiteY1914"/>
                              </a:cxn>
                              <a:cxn ang="0">
                                <a:pos x="connsiteX1915" y="connsiteY1915"/>
                              </a:cxn>
                              <a:cxn ang="0">
                                <a:pos x="connsiteX1916" y="connsiteY1916"/>
                              </a:cxn>
                              <a:cxn ang="0">
                                <a:pos x="connsiteX1917" y="connsiteY1917"/>
                              </a:cxn>
                              <a:cxn ang="0">
                                <a:pos x="connsiteX1918" y="connsiteY1918"/>
                              </a:cxn>
                              <a:cxn ang="0">
                                <a:pos x="connsiteX1919" y="connsiteY1919"/>
                              </a:cxn>
                              <a:cxn ang="0">
                                <a:pos x="connsiteX1920" y="connsiteY1920"/>
                              </a:cxn>
                              <a:cxn ang="0">
                                <a:pos x="connsiteX1921" y="connsiteY1921"/>
                              </a:cxn>
                              <a:cxn ang="0">
                                <a:pos x="connsiteX1922" y="connsiteY1922"/>
                              </a:cxn>
                              <a:cxn ang="0">
                                <a:pos x="connsiteX1923" y="connsiteY1923"/>
                              </a:cxn>
                              <a:cxn ang="0">
                                <a:pos x="connsiteX1924" y="connsiteY1924"/>
                              </a:cxn>
                              <a:cxn ang="0">
                                <a:pos x="connsiteX1925" y="connsiteY1925"/>
                              </a:cxn>
                              <a:cxn ang="0">
                                <a:pos x="connsiteX1926" y="connsiteY1926"/>
                              </a:cxn>
                              <a:cxn ang="0">
                                <a:pos x="connsiteX1927" y="connsiteY1927"/>
                              </a:cxn>
                              <a:cxn ang="0">
                                <a:pos x="connsiteX1928" y="connsiteY1928"/>
                              </a:cxn>
                              <a:cxn ang="0">
                                <a:pos x="connsiteX1929" y="connsiteY1929"/>
                              </a:cxn>
                              <a:cxn ang="0">
                                <a:pos x="connsiteX1930" y="connsiteY1930"/>
                              </a:cxn>
                              <a:cxn ang="0">
                                <a:pos x="connsiteX1931" y="connsiteY1931"/>
                              </a:cxn>
                              <a:cxn ang="0">
                                <a:pos x="connsiteX1932" y="connsiteY1932"/>
                              </a:cxn>
                              <a:cxn ang="0">
                                <a:pos x="connsiteX1933" y="connsiteY1933"/>
                              </a:cxn>
                              <a:cxn ang="0">
                                <a:pos x="connsiteX1934" y="connsiteY1934"/>
                              </a:cxn>
                              <a:cxn ang="0">
                                <a:pos x="connsiteX1935" y="connsiteY1935"/>
                              </a:cxn>
                              <a:cxn ang="0">
                                <a:pos x="connsiteX1936" y="connsiteY1936"/>
                              </a:cxn>
                              <a:cxn ang="0">
                                <a:pos x="connsiteX1937" y="connsiteY1937"/>
                              </a:cxn>
                              <a:cxn ang="0">
                                <a:pos x="connsiteX1938" y="connsiteY1938"/>
                              </a:cxn>
                              <a:cxn ang="0">
                                <a:pos x="connsiteX1939" y="connsiteY1939"/>
                              </a:cxn>
                              <a:cxn ang="0">
                                <a:pos x="connsiteX1940" y="connsiteY1940"/>
                              </a:cxn>
                              <a:cxn ang="0">
                                <a:pos x="connsiteX1941" y="connsiteY1941"/>
                              </a:cxn>
                              <a:cxn ang="0">
                                <a:pos x="connsiteX1942" y="connsiteY1942"/>
                              </a:cxn>
                              <a:cxn ang="0">
                                <a:pos x="connsiteX1943" y="connsiteY1943"/>
                              </a:cxn>
                              <a:cxn ang="0">
                                <a:pos x="connsiteX1944" y="connsiteY1944"/>
                              </a:cxn>
                              <a:cxn ang="0">
                                <a:pos x="connsiteX1945" y="connsiteY1945"/>
                              </a:cxn>
                              <a:cxn ang="0">
                                <a:pos x="connsiteX1946" y="connsiteY1946"/>
                              </a:cxn>
                              <a:cxn ang="0">
                                <a:pos x="connsiteX1947" y="connsiteY1947"/>
                              </a:cxn>
                              <a:cxn ang="0">
                                <a:pos x="connsiteX1948" y="connsiteY1948"/>
                              </a:cxn>
                              <a:cxn ang="0">
                                <a:pos x="connsiteX1949" y="connsiteY1949"/>
                              </a:cxn>
                              <a:cxn ang="0">
                                <a:pos x="connsiteX1950" y="connsiteY1950"/>
                              </a:cxn>
                              <a:cxn ang="0">
                                <a:pos x="connsiteX1951" y="connsiteY1951"/>
                              </a:cxn>
                              <a:cxn ang="0">
                                <a:pos x="connsiteX1952" y="connsiteY1952"/>
                              </a:cxn>
                              <a:cxn ang="0">
                                <a:pos x="connsiteX1953" y="connsiteY1953"/>
                              </a:cxn>
                              <a:cxn ang="0">
                                <a:pos x="connsiteX1954" y="connsiteY1954"/>
                              </a:cxn>
                              <a:cxn ang="0">
                                <a:pos x="connsiteX1955" y="connsiteY1955"/>
                              </a:cxn>
                              <a:cxn ang="0">
                                <a:pos x="connsiteX1956" y="connsiteY1956"/>
                              </a:cxn>
                              <a:cxn ang="0">
                                <a:pos x="connsiteX1957" y="connsiteY1957"/>
                              </a:cxn>
                              <a:cxn ang="0">
                                <a:pos x="connsiteX1958" y="connsiteY1958"/>
                              </a:cxn>
                              <a:cxn ang="0">
                                <a:pos x="connsiteX1959" y="connsiteY1959"/>
                              </a:cxn>
                              <a:cxn ang="0">
                                <a:pos x="connsiteX1960" y="connsiteY1960"/>
                              </a:cxn>
                              <a:cxn ang="0">
                                <a:pos x="connsiteX1961" y="connsiteY1961"/>
                              </a:cxn>
                              <a:cxn ang="0">
                                <a:pos x="connsiteX1962" y="connsiteY1962"/>
                              </a:cxn>
                              <a:cxn ang="0">
                                <a:pos x="connsiteX1963" y="connsiteY1963"/>
                              </a:cxn>
                              <a:cxn ang="0">
                                <a:pos x="connsiteX1964" y="connsiteY1964"/>
                              </a:cxn>
                              <a:cxn ang="0">
                                <a:pos x="connsiteX1965" y="connsiteY1965"/>
                              </a:cxn>
                              <a:cxn ang="0">
                                <a:pos x="connsiteX1966" y="connsiteY1966"/>
                              </a:cxn>
                              <a:cxn ang="0">
                                <a:pos x="connsiteX1967" y="connsiteY1967"/>
                              </a:cxn>
                              <a:cxn ang="0">
                                <a:pos x="connsiteX1968" y="connsiteY1968"/>
                              </a:cxn>
                              <a:cxn ang="0">
                                <a:pos x="connsiteX1969" y="connsiteY1969"/>
                              </a:cxn>
                              <a:cxn ang="0">
                                <a:pos x="connsiteX1970" y="connsiteY1970"/>
                              </a:cxn>
                              <a:cxn ang="0">
                                <a:pos x="connsiteX1971" y="connsiteY1971"/>
                              </a:cxn>
                              <a:cxn ang="0">
                                <a:pos x="connsiteX1972" y="connsiteY1972"/>
                              </a:cxn>
                              <a:cxn ang="0">
                                <a:pos x="connsiteX1973" y="connsiteY1973"/>
                              </a:cxn>
                              <a:cxn ang="0">
                                <a:pos x="connsiteX1974" y="connsiteY1974"/>
                              </a:cxn>
                              <a:cxn ang="0">
                                <a:pos x="connsiteX1975" y="connsiteY1975"/>
                              </a:cxn>
                              <a:cxn ang="0">
                                <a:pos x="connsiteX1976" y="connsiteY1976"/>
                              </a:cxn>
                              <a:cxn ang="0">
                                <a:pos x="connsiteX1977" y="connsiteY1977"/>
                              </a:cxn>
                              <a:cxn ang="0">
                                <a:pos x="connsiteX1978" y="connsiteY1978"/>
                              </a:cxn>
                              <a:cxn ang="0">
                                <a:pos x="connsiteX1979" y="connsiteY1979"/>
                              </a:cxn>
                              <a:cxn ang="0">
                                <a:pos x="connsiteX1980" y="connsiteY1980"/>
                              </a:cxn>
                              <a:cxn ang="0">
                                <a:pos x="connsiteX1981" y="connsiteY1981"/>
                              </a:cxn>
                              <a:cxn ang="0">
                                <a:pos x="connsiteX1982" y="connsiteY1982"/>
                              </a:cxn>
                              <a:cxn ang="0">
                                <a:pos x="connsiteX1983" y="connsiteY1983"/>
                              </a:cxn>
                              <a:cxn ang="0">
                                <a:pos x="connsiteX1984" y="connsiteY1984"/>
                              </a:cxn>
                              <a:cxn ang="0">
                                <a:pos x="connsiteX1985" y="connsiteY1985"/>
                              </a:cxn>
                              <a:cxn ang="0">
                                <a:pos x="connsiteX1986" y="connsiteY1986"/>
                              </a:cxn>
                              <a:cxn ang="0">
                                <a:pos x="connsiteX1987" y="connsiteY1987"/>
                              </a:cxn>
                              <a:cxn ang="0">
                                <a:pos x="connsiteX1988" y="connsiteY1988"/>
                              </a:cxn>
                              <a:cxn ang="0">
                                <a:pos x="connsiteX1989" y="connsiteY1989"/>
                              </a:cxn>
                              <a:cxn ang="0">
                                <a:pos x="connsiteX1990" y="connsiteY1990"/>
                              </a:cxn>
                              <a:cxn ang="0">
                                <a:pos x="connsiteX1991" y="connsiteY1991"/>
                              </a:cxn>
                              <a:cxn ang="0">
                                <a:pos x="connsiteX1992" y="connsiteY1992"/>
                              </a:cxn>
                              <a:cxn ang="0">
                                <a:pos x="connsiteX1993" y="connsiteY1993"/>
                              </a:cxn>
                              <a:cxn ang="0">
                                <a:pos x="connsiteX1994" y="connsiteY1994"/>
                              </a:cxn>
                              <a:cxn ang="0">
                                <a:pos x="connsiteX1995" y="connsiteY1995"/>
                              </a:cxn>
                              <a:cxn ang="0">
                                <a:pos x="connsiteX1996" y="connsiteY1996"/>
                              </a:cxn>
                              <a:cxn ang="0">
                                <a:pos x="connsiteX1997" y="connsiteY1997"/>
                              </a:cxn>
                              <a:cxn ang="0">
                                <a:pos x="connsiteX1998" y="connsiteY1998"/>
                              </a:cxn>
                              <a:cxn ang="0">
                                <a:pos x="connsiteX1999" y="connsiteY1999"/>
                              </a:cxn>
                              <a:cxn ang="0">
                                <a:pos x="connsiteX2000" y="connsiteY2000"/>
                              </a:cxn>
                              <a:cxn ang="0">
                                <a:pos x="connsiteX2001" y="connsiteY2001"/>
                              </a:cxn>
                              <a:cxn ang="0">
                                <a:pos x="connsiteX2002" y="connsiteY2002"/>
                              </a:cxn>
                              <a:cxn ang="0">
                                <a:pos x="connsiteX2003" y="connsiteY2003"/>
                              </a:cxn>
                              <a:cxn ang="0">
                                <a:pos x="connsiteX2004" y="connsiteY2004"/>
                              </a:cxn>
                              <a:cxn ang="0">
                                <a:pos x="connsiteX2005" y="connsiteY2005"/>
                              </a:cxn>
                              <a:cxn ang="0">
                                <a:pos x="connsiteX2006" y="connsiteY2006"/>
                              </a:cxn>
                              <a:cxn ang="0">
                                <a:pos x="connsiteX2007" y="connsiteY2007"/>
                              </a:cxn>
                              <a:cxn ang="0">
                                <a:pos x="connsiteX2008" y="connsiteY2008"/>
                              </a:cxn>
                              <a:cxn ang="0">
                                <a:pos x="connsiteX2009" y="connsiteY2009"/>
                              </a:cxn>
                              <a:cxn ang="0">
                                <a:pos x="connsiteX2010" y="connsiteY2010"/>
                              </a:cxn>
                              <a:cxn ang="0">
                                <a:pos x="connsiteX2011" y="connsiteY2011"/>
                              </a:cxn>
                              <a:cxn ang="0">
                                <a:pos x="connsiteX2012" y="connsiteY2012"/>
                              </a:cxn>
                              <a:cxn ang="0">
                                <a:pos x="connsiteX2013" y="connsiteY2013"/>
                              </a:cxn>
                              <a:cxn ang="0">
                                <a:pos x="connsiteX2014" y="connsiteY2014"/>
                              </a:cxn>
                              <a:cxn ang="0">
                                <a:pos x="connsiteX2015" y="connsiteY2015"/>
                              </a:cxn>
                              <a:cxn ang="0">
                                <a:pos x="connsiteX2016" y="connsiteY2016"/>
                              </a:cxn>
                              <a:cxn ang="0">
                                <a:pos x="connsiteX2017" y="connsiteY2017"/>
                              </a:cxn>
                              <a:cxn ang="0">
                                <a:pos x="connsiteX2018" y="connsiteY2018"/>
                              </a:cxn>
                              <a:cxn ang="0">
                                <a:pos x="connsiteX2019" y="connsiteY2019"/>
                              </a:cxn>
                              <a:cxn ang="0">
                                <a:pos x="connsiteX2020" y="connsiteY2020"/>
                              </a:cxn>
                              <a:cxn ang="0">
                                <a:pos x="connsiteX2021" y="connsiteY2021"/>
                              </a:cxn>
                              <a:cxn ang="0">
                                <a:pos x="connsiteX2022" y="connsiteY2022"/>
                              </a:cxn>
                              <a:cxn ang="0">
                                <a:pos x="connsiteX2023" y="connsiteY2023"/>
                              </a:cxn>
                              <a:cxn ang="0">
                                <a:pos x="connsiteX2024" y="connsiteY2024"/>
                              </a:cxn>
                              <a:cxn ang="0">
                                <a:pos x="connsiteX2025" y="connsiteY2025"/>
                              </a:cxn>
                              <a:cxn ang="0">
                                <a:pos x="connsiteX2026" y="connsiteY2026"/>
                              </a:cxn>
                              <a:cxn ang="0">
                                <a:pos x="connsiteX2027" y="connsiteY2027"/>
                              </a:cxn>
                              <a:cxn ang="0">
                                <a:pos x="connsiteX2028" y="connsiteY2028"/>
                              </a:cxn>
                              <a:cxn ang="0">
                                <a:pos x="connsiteX2029" y="connsiteY2029"/>
                              </a:cxn>
                              <a:cxn ang="0">
                                <a:pos x="connsiteX2030" y="connsiteY2030"/>
                              </a:cxn>
                              <a:cxn ang="0">
                                <a:pos x="connsiteX2031" y="connsiteY2031"/>
                              </a:cxn>
                              <a:cxn ang="0">
                                <a:pos x="connsiteX2032" y="connsiteY2032"/>
                              </a:cxn>
                              <a:cxn ang="0">
                                <a:pos x="connsiteX2033" y="connsiteY2033"/>
                              </a:cxn>
                              <a:cxn ang="0">
                                <a:pos x="connsiteX2034" y="connsiteY2034"/>
                              </a:cxn>
                              <a:cxn ang="0">
                                <a:pos x="connsiteX2035" y="connsiteY2035"/>
                              </a:cxn>
                              <a:cxn ang="0">
                                <a:pos x="connsiteX2036" y="connsiteY2036"/>
                              </a:cxn>
                              <a:cxn ang="0">
                                <a:pos x="connsiteX2037" y="connsiteY2037"/>
                              </a:cxn>
                              <a:cxn ang="0">
                                <a:pos x="connsiteX2038" y="connsiteY2038"/>
                              </a:cxn>
                              <a:cxn ang="0">
                                <a:pos x="connsiteX2039" y="connsiteY2039"/>
                              </a:cxn>
                              <a:cxn ang="0">
                                <a:pos x="connsiteX2040" y="connsiteY2040"/>
                              </a:cxn>
                              <a:cxn ang="0">
                                <a:pos x="connsiteX2041" y="connsiteY2041"/>
                              </a:cxn>
                              <a:cxn ang="0">
                                <a:pos x="connsiteX2042" y="connsiteY2042"/>
                              </a:cxn>
                              <a:cxn ang="0">
                                <a:pos x="connsiteX2043" y="connsiteY2043"/>
                              </a:cxn>
                              <a:cxn ang="0">
                                <a:pos x="connsiteX2044" y="connsiteY2044"/>
                              </a:cxn>
                              <a:cxn ang="0">
                                <a:pos x="connsiteX2045" y="connsiteY2045"/>
                              </a:cxn>
                              <a:cxn ang="0">
                                <a:pos x="connsiteX2046" y="connsiteY2046"/>
                              </a:cxn>
                              <a:cxn ang="0">
                                <a:pos x="connsiteX2047" y="connsiteY2047"/>
                              </a:cxn>
                              <a:cxn ang="0">
                                <a:pos x="connsiteX2048" y="connsiteY2048"/>
                              </a:cxn>
                              <a:cxn ang="0">
                                <a:pos x="connsiteX2049" y="connsiteY2049"/>
                              </a:cxn>
                              <a:cxn ang="0">
                                <a:pos x="connsiteX2050" y="connsiteY2050"/>
                              </a:cxn>
                              <a:cxn ang="0">
                                <a:pos x="connsiteX2051" y="connsiteY2051"/>
                              </a:cxn>
                              <a:cxn ang="0">
                                <a:pos x="connsiteX2052" y="connsiteY2052"/>
                              </a:cxn>
                              <a:cxn ang="0">
                                <a:pos x="connsiteX2053" y="connsiteY2053"/>
                              </a:cxn>
                              <a:cxn ang="0">
                                <a:pos x="connsiteX2054" y="connsiteY2054"/>
                              </a:cxn>
                              <a:cxn ang="0">
                                <a:pos x="connsiteX2055" y="connsiteY2055"/>
                              </a:cxn>
                              <a:cxn ang="0">
                                <a:pos x="connsiteX2056" y="connsiteY2056"/>
                              </a:cxn>
                              <a:cxn ang="0">
                                <a:pos x="connsiteX2057" y="connsiteY2057"/>
                              </a:cxn>
                              <a:cxn ang="0">
                                <a:pos x="connsiteX2058" y="connsiteY2058"/>
                              </a:cxn>
                              <a:cxn ang="0">
                                <a:pos x="connsiteX2059" y="connsiteY2059"/>
                              </a:cxn>
                              <a:cxn ang="0">
                                <a:pos x="connsiteX2060" y="connsiteY2060"/>
                              </a:cxn>
                              <a:cxn ang="0">
                                <a:pos x="connsiteX2061" y="connsiteY2061"/>
                              </a:cxn>
                              <a:cxn ang="0">
                                <a:pos x="connsiteX2062" y="connsiteY2062"/>
                              </a:cxn>
                              <a:cxn ang="0">
                                <a:pos x="connsiteX2063" y="connsiteY2063"/>
                              </a:cxn>
                              <a:cxn ang="0">
                                <a:pos x="connsiteX2064" y="connsiteY2064"/>
                              </a:cxn>
                              <a:cxn ang="0">
                                <a:pos x="connsiteX2065" y="connsiteY2065"/>
                              </a:cxn>
                              <a:cxn ang="0">
                                <a:pos x="connsiteX2066" y="connsiteY2066"/>
                              </a:cxn>
                              <a:cxn ang="0">
                                <a:pos x="connsiteX2067" y="connsiteY2067"/>
                              </a:cxn>
                              <a:cxn ang="0">
                                <a:pos x="connsiteX2068" y="connsiteY2068"/>
                              </a:cxn>
                              <a:cxn ang="0">
                                <a:pos x="connsiteX2069" y="connsiteY2069"/>
                              </a:cxn>
                              <a:cxn ang="0">
                                <a:pos x="connsiteX2070" y="connsiteY2070"/>
                              </a:cxn>
                              <a:cxn ang="0">
                                <a:pos x="connsiteX2071" y="connsiteY2071"/>
                              </a:cxn>
                              <a:cxn ang="0">
                                <a:pos x="connsiteX2072" y="connsiteY2072"/>
                              </a:cxn>
                              <a:cxn ang="0">
                                <a:pos x="connsiteX2073" y="connsiteY2073"/>
                              </a:cxn>
                              <a:cxn ang="0">
                                <a:pos x="connsiteX2074" y="connsiteY2074"/>
                              </a:cxn>
                              <a:cxn ang="0">
                                <a:pos x="connsiteX2075" y="connsiteY2075"/>
                              </a:cxn>
                              <a:cxn ang="0">
                                <a:pos x="connsiteX2076" y="connsiteY2076"/>
                              </a:cxn>
                              <a:cxn ang="0">
                                <a:pos x="connsiteX2077" y="connsiteY2077"/>
                              </a:cxn>
                              <a:cxn ang="0">
                                <a:pos x="connsiteX2078" y="connsiteY2078"/>
                              </a:cxn>
                              <a:cxn ang="0">
                                <a:pos x="connsiteX2079" y="connsiteY2079"/>
                              </a:cxn>
                              <a:cxn ang="0">
                                <a:pos x="connsiteX2080" y="connsiteY2080"/>
                              </a:cxn>
                              <a:cxn ang="0">
                                <a:pos x="connsiteX2081" y="connsiteY2081"/>
                              </a:cxn>
                              <a:cxn ang="0">
                                <a:pos x="connsiteX2082" y="connsiteY2082"/>
                              </a:cxn>
                              <a:cxn ang="0">
                                <a:pos x="connsiteX2083" y="connsiteY2083"/>
                              </a:cxn>
                              <a:cxn ang="0">
                                <a:pos x="connsiteX2084" y="connsiteY2084"/>
                              </a:cxn>
                              <a:cxn ang="0">
                                <a:pos x="connsiteX2085" y="connsiteY2085"/>
                              </a:cxn>
                              <a:cxn ang="0">
                                <a:pos x="connsiteX2086" y="connsiteY2086"/>
                              </a:cxn>
                              <a:cxn ang="0">
                                <a:pos x="connsiteX2087" y="connsiteY2087"/>
                              </a:cxn>
                              <a:cxn ang="0">
                                <a:pos x="connsiteX2088" y="connsiteY2088"/>
                              </a:cxn>
                              <a:cxn ang="0">
                                <a:pos x="connsiteX2089" y="connsiteY2089"/>
                              </a:cxn>
                              <a:cxn ang="0">
                                <a:pos x="connsiteX2090" y="connsiteY2090"/>
                              </a:cxn>
                              <a:cxn ang="0">
                                <a:pos x="connsiteX2091" y="connsiteY2091"/>
                              </a:cxn>
                              <a:cxn ang="0">
                                <a:pos x="connsiteX2092" y="connsiteY2092"/>
                              </a:cxn>
                              <a:cxn ang="0">
                                <a:pos x="connsiteX2093" y="connsiteY2093"/>
                              </a:cxn>
                              <a:cxn ang="0">
                                <a:pos x="connsiteX2094" y="connsiteY2094"/>
                              </a:cxn>
                              <a:cxn ang="0">
                                <a:pos x="connsiteX2095" y="connsiteY2095"/>
                              </a:cxn>
                              <a:cxn ang="0">
                                <a:pos x="connsiteX2096" y="connsiteY2096"/>
                              </a:cxn>
                              <a:cxn ang="0">
                                <a:pos x="connsiteX2097" y="connsiteY2097"/>
                              </a:cxn>
                              <a:cxn ang="0">
                                <a:pos x="connsiteX2098" y="connsiteY2098"/>
                              </a:cxn>
                              <a:cxn ang="0">
                                <a:pos x="connsiteX2099" y="connsiteY2099"/>
                              </a:cxn>
                              <a:cxn ang="0">
                                <a:pos x="connsiteX2100" y="connsiteY2100"/>
                              </a:cxn>
                              <a:cxn ang="0">
                                <a:pos x="connsiteX2101" y="connsiteY2101"/>
                              </a:cxn>
                              <a:cxn ang="0">
                                <a:pos x="connsiteX2102" y="connsiteY2102"/>
                              </a:cxn>
                              <a:cxn ang="0">
                                <a:pos x="connsiteX2103" y="connsiteY2103"/>
                              </a:cxn>
                              <a:cxn ang="0">
                                <a:pos x="connsiteX2104" y="connsiteY2104"/>
                              </a:cxn>
                              <a:cxn ang="0">
                                <a:pos x="connsiteX2105" y="connsiteY2105"/>
                              </a:cxn>
                              <a:cxn ang="0">
                                <a:pos x="connsiteX2106" y="connsiteY2106"/>
                              </a:cxn>
                              <a:cxn ang="0">
                                <a:pos x="connsiteX2107" y="connsiteY2107"/>
                              </a:cxn>
                              <a:cxn ang="0">
                                <a:pos x="connsiteX2108" y="connsiteY2108"/>
                              </a:cxn>
                              <a:cxn ang="0">
                                <a:pos x="connsiteX2109" y="connsiteY2109"/>
                              </a:cxn>
                              <a:cxn ang="0">
                                <a:pos x="connsiteX2110" y="connsiteY2110"/>
                              </a:cxn>
                              <a:cxn ang="0">
                                <a:pos x="connsiteX2111" y="connsiteY2111"/>
                              </a:cxn>
                              <a:cxn ang="0">
                                <a:pos x="connsiteX2112" y="connsiteY2112"/>
                              </a:cxn>
                              <a:cxn ang="0">
                                <a:pos x="connsiteX2113" y="connsiteY2113"/>
                              </a:cxn>
                              <a:cxn ang="0">
                                <a:pos x="connsiteX2114" y="connsiteY2114"/>
                              </a:cxn>
                              <a:cxn ang="0">
                                <a:pos x="connsiteX2115" y="connsiteY2115"/>
                              </a:cxn>
                              <a:cxn ang="0">
                                <a:pos x="connsiteX2116" y="connsiteY2116"/>
                              </a:cxn>
                              <a:cxn ang="0">
                                <a:pos x="connsiteX2117" y="connsiteY2117"/>
                              </a:cxn>
                              <a:cxn ang="0">
                                <a:pos x="connsiteX2118" y="connsiteY2118"/>
                              </a:cxn>
                              <a:cxn ang="0">
                                <a:pos x="connsiteX2119" y="connsiteY2119"/>
                              </a:cxn>
                              <a:cxn ang="0">
                                <a:pos x="connsiteX2120" y="connsiteY2120"/>
                              </a:cxn>
                              <a:cxn ang="0">
                                <a:pos x="connsiteX2121" y="connsiteY2121"/>
                              </a:cxn>
                              <a:cxn ang="0">
                                <a:pos x="connsiteX2122" y="connsiteY2122"/>
                              </a:cxn>
                              <a:cxn ang="0">
                                <a:pos x="connsiteX2123" y="connsiteY2123"/>
                              </a:cxn>
                              <a:cxn ang="0">
                                <a:pos x="connsiteX2124" y="connsiteY2124"/>
                              </a:cxn>
                              <a:cxn ang="0">
                                <a:pos x="connsiteX2125" y="connsiteY2125"/>
                              </a:cxn>
                              <a:cxn ang="0">
                                <a:pos x="connsiteX2126" y="connsiteY2126"/>
                              </a:cxn>
                              <a:cxn ang="0">
                                <a:pos x="connsiteX2127" y="connsiteY2127"/>
                              </a:cxn>
                              <a:cxn ang="0">
                                <a:pos x="connsiteX2128" y="connsiteY2128"/>
                              </a:cxn>
                              <a:cxn ang="0">
                                <a:pos x="connsiteX2129" y="connsiteY2129"/>
                              </a:cxn>
                              <a:cxn ang="0">
                                <a:pos x="connsiteX2130" y="connsiteY2130"/>
                              </a:cxn>
                              <a:cxn ang="0">
                                <a:pos x="connsiteX2131" y="connsiteY2131"/>
                              </a:cxn>
                              <a:cxn ang="0">
                                <a:pos x="connsiteX2132" y="connsiteY2132"/>
                              </a:cxn>
                              <a:cxn ang="0">
                                <a:pos x="connsiteX2133" y="connsiteY2133"/>
                              </a:cxn>
                              <a:cxn ang="0">
                                <a:pos x="connsiteX2134" y="connsiteY2134"/>
                              </a:cxn>
                              <a:cxn ang="0">
                                <a:pos x="connsiteX2135" y="connsiteY2135"/>
                              </a:cxn>
                              <a:cxn ang="0">
                                <a:pos x="connsiteX2136" y="connsiteY2136"/>
                              </a:cxn>
                              <a:cxn ang="0">
                                <a:pos x="connsiteX2137" y="connsiteY2137"/>
                              </a:cxn>
                              <a:cxn ang="0">
                                <a:pos x="connsiteX2138" y="connsiteY2138"/>
                              </a:cxn>
                              <a:cxn ang="0">
                                <a:pos x="connsiteX2139" y="connsiteY2139"/>
                              </a:cxn>
                              <a:cxn ang="0">
                                <a:pos x="connsiteX2140" y="connsiteY2140"/>
                              </a:cxn>
                              <a:cxn ang="0">
                                <a:pos x="connsiteX2141" y="connsiteY2141"/>
                              </a:cxn>
                              <a:cxn ang="0">
                                <a:pos x="connsiteX2142" y="connsiteY2142"/>
                              </a:cxn>
                              <a:cxn ang="0">
                                <a:pos x="connsiteX2143" y="connsiteY2143"/>
                              </a:cxn>
                              <a:cxn ang="0">
                                <a:pos x="connsiteX2144" y="connsiteY2144"/>
                              </a:cxn>
                              <a:cxn ang="0">
                                <a:pos x="connsiteX2145" y="connsiteY2145"/>
                              </a:cxn>
                              <a:cxn ang="0">
                                <a:pos x="connsiteX2146" y="connsiteY2146"/>
                              </a:cxn>
                              <a:cxn ang="0">
                                <a:pos x="connsiteX2147" y="connsiteY2147"/>
                              </a:cxn>
                              <a:cxn ang="0">
                                <a:pos x="connsiteX2148" y="connsiteY2148"/>
                              </a:cxn>
                              <a:cxn ang="0">
                                <a:pos x="connsiteX2149" y="connsiteY2149"/>
                              </a:cxn>
                              <a:cxn ang="0">
                                <a:pos x="connsiteX2150" y="connsiteY2150"/>
                              </a:cxn>
                              <a:cxn ang="0">
                                <a:pos x="connsiteX2151" y="connsiteY2151"/>
                              </a:cxn>
                              <a:cxn ang="0">
                                <a:pos x="connsiteX2152" y="connsiteY2152"/>
                              </a:cxn>
                              <a:cxn ang="0">
                                <a:pos x="connsiteX2153" y="connsiteY2153"/>
                              </a:cxn>
                              <a:cxn ang="0">
                                <a:pos x="connsiteX2154" y="connsiteY2154"/>
                              </a:cxn>
                              <a:cxn ang="0">
                                <a:pos x="connsiteX2155" y="connsiteY2155"/>
                              </a:cxn>
                              <a:cxn ang="0">
                                <a:pos x="connsiteX2156" y="connsiteY2156"/>
                              </a:cxn>
                              <a:cxn ang="0">
                                <a:pos x="connsiteX2157" y="connsiteY2157"/>
                              </a:cxn>
                              <a:cxn ang="0">
                                <a:pos x="connsiteX2158" y="connsiteY2158"/>
                              </a:cxn>
                              <a:cxn ang="0">
                                <a:pos x="connsiteX2159" y="connsiteY2159"/>
                              </a:cxn>
                              <a:cxn ang="0">
                                <a:pos x="connsiteX2160" y="connsiteY2160"/>
                              </a:cxn>
                              <a:cxn ang="0">
                                <a:pos x="connsiteX2161" y="connsiteY2161"/>
                              </a:cxn>
                              <a:cxn ang="0">
                                <a:pos x="connsiteX2162" y="connsiteY2162"/>
                              </a:cxn>
                              <a:cxn ang="0">
                                <a:pos x="connsiteX2163" y="connsiteY2163"/>
                              </a:cxn>
                              <a:cxn ang="0">
                                <a:pos x="connsiteX2164" y="connsiteY2164"/>
                              </a:cxn>
                              <a:cxn ang="0">
                                <a:pos x="connsiteX2165" y="connsiteY2165"/>
                              </a:cxn>
                              <a:cxn ang="0">
                                <a:pos x="connsiteX2166" y="connsiteY2166"/>
                              </a:cxn>
                              <a:cxn ang="0">
                                <a:pos x="connsiteX2167" y="connsiteY2167"/>
                              </a:cxn>
                              <a:cxn ang="0">
                                <a:pos x="connsiteX2168" y="connsiteY2168"/>
                              </a:cxn>
                              <a:cxn ang="0">
                                <a:pos x="connsiteX2169" y="connsiteY2169"/>
                              </a:cxn>
                              <a:cxn ang="0">
                                <a:pos x="connsiteX2170" y="connsiteY2170"/>
                              </a:cxn>
                              <a:cxn ang="0">
                                <a:pos x="connsiteX2171" y="connsiteY2171"/>
                              </a:cxn>
                              <a:cxn ang="0">
                                <a:pos x="connsiteX2172" y="connsiteY2172"/>
                              </a:cxn>
                              <a:cxn ang="0">
                                <a:pos x="connsiteX2173" y="connsiteY2173"/>
                              </a:cxn>
                              <a:cxn ang="0">
                                <a:pos x="connsiteX2174" y="connsiteY2174"/>
                              </a:cxn>
                              <a:cxn ang="0">
                                <a:pos x="connsiteX2175" y="connsiteY2175"/>
                              </a:cxn>
                              <a:cxn ang="0">
                                <a:pos x="connsiteX2176" y="connsiteY2176"/>
                              </a:cxn>
                              <a:cxn ang="0">
                                <a:pos x="connsiteX2177" y="connsiteY2177"/>
                              </a:cxn>
                              <a:cxn ang="0">
                                <a:pos x="connsiteX2178" y="connsiteY2178"/>
                              </a:cxn>
                              <a:cxn ang="0">
                                <a:pos x="connsiteX2179" y="connsiteY2179"/>
                              </a:cxn>
                              <a:cxn ang="0">
                                <a:pos x="connsiteX2180" y="connsiteY2180"/>
                              </a:cxn>
                              <a:cxn ang="0">
                                <a:pos x="connsiteX2181" y="connsiteY2181"/>
                              </a:cxn>
                              <a:cxn ang="0">
                                <a:pos x="connsiteX2182" y="connsiteY2182"/>
                              </a:cxn>
                              <a:cxn ang="0">
                                <a:pos x="connsiteX2183" y="connsiteY2183"/>
                              </a:cxn>
                              <a:cxn ang="0">
                                <a:pos x="connsiteX2184" y="connsiteY2184"/>
                              </a:cxn>
                              <a:cxn ang="0">
                                <a:pos x="connsiteX2185" y="connsiteY2185"/>
                              </a:cxn>
                              <a:cxn ang="0">
                                <a:pos x="connsiteX2186" y="connsiteY2186"/>
                              </a:cxn>
                              <a:cxn ang="0">
                                <a:pos x="connsiteX2187" y="connsiteY2187"/>
                              </a:cxn>
                              <a:cxn ang="0">
                                <a:pos x="connsiteX2188" y="connsiteY2188"/>
                              </a:cxn>
                              <a:cxn ang="0">
                                <a:pos x="connsiteX2189" y="connsiteY2189"/>
                              </a:cxn>
                              <a:cxn ang="0">
                                <a:pos x="connsiteX2190" y="connsiteY2190"/>
                              </a:cxn>
                              <a:cxn ang="0">
                                <a:pos x="connsiteX2191" y="connsiteY2191"/>
                              </a:cxn>
                              <a:cxn ang="0">
                                <a:pos x="connsiteX2192" y="connsiteY2192"/>
                              </a:cxn>
                              <a:cxn ang="0">
                                <a:pos x="connsiteX2193" y="connsiteY2193"/>
                              </a:cxn>
                              <a:cxn ang="0">
                                <a:pos x="connsiteX2194" y="connsiteY2194"/>
                              </a:cxn>
                              <a:cxn ang="0">
                                <a:pos x="connsiteX2195" y="connsiteY2195"/>
                              </a:cxn>
                              <a:cxn ang="0">
                                <a:pos x="connsiteX2196" y="connsiteY2196"/>
                              </a:cxn>
                              <a:cxn ang="0">
                                <a:pos x="connsiteX2197" y="connsiteY2197"/>
                              </a:cxn>
                              <a:cxn ang="0">
                                <a:pos x="connsiteX2198" y="connsiteY2198"/>
                              </a:cxn>
                              <a:cxn ang="0">
                                <a:pos x="connsiteX2199" y="connsiteY2199"/>
                              </a:cxn>
                              <a:cxn ang="0">
                                <a:pos x="connsiteX2200" y="connsiteY2200"/>
                              </a:cxn>
                              <a:cxn ang="0">
                                <a:pos x="connsiteX2201" y="connsiteY2201"/>
                              </a:cxn>
                              <a:cxn ang="0">
                                <a:pos x="connsiteX2202" y="connsiteY2202"/>
                              </a:cxn>
                              <a:cxn ang="0">
                                <a:pos x="connsiteX2203" y="connsiteY2203"/>
                              </a:cxn>
                              <a:cxn ang="0">
                                <a:pos x="connsiteX2204" y="connsiteY2204"/>
                              </a:cxn>
                              <a:cxn ang="0">
                                <a:pos x="connsiteX2205" y="connsiteY2205"/>
                              </a:cxn>
                              <a:cxn ang="0">
                                <a:pos x="connsiteX2206" y="connsiteY2206"/>
                              </a:cxn>
                              <a:cxn ang="0">
                                <a:pos x="connsiteX2207" y="connsiteY2207"/>
                              </a:cxn>
                              <a:cxn ang="0">
                                <a:pos x="connsiteX2208" y="connsiteY2208"/>
                              </a:cxn>
                              <a:cxn ang="0">
                                <a:pos x="connsiteX2209" y="connsiteY2209"/>
                              </a:cxn>
                              <a:cxn ang="0">
                                <a:pos x="connsiteX2210" y="connsiteY2210"/>
                              </a:cxn>
                              <a:cxn ang="0">
                                <a:pos x="connsiteX2211" y="connsiteY2211"/>
                              </a:cxn>
                              <a:cxn ang="0">
                                <a:pos x="connsiteX2212" y="connsiteY2212"/>
                              </a:cxn>
                              <a:cxn ang="0">
                                <a:pos x="connsiteX2213" y="connsiteY2213"/>
                              </a:cxn>
                              <a:cxn ang="0">
                                <a:pos x="connsiteX2214" y="connsiteY2214"/>
                              </a:cxn>
                              <a:cxn ang="0">
                                <a:pos x="connsiteX2215" y="connsiteY2215"/>
                              </a:cxn>
                              <a:cxn ang="0">
                                <a:pos x="connsiteX2216" y="connsiteY2216"/>
                              </a:cxn>
                              <a:cxn ang="0">
                                <a:pos x="connsiteX2217" y="connsiteY2217"/>
                              </a:cxn>
                              <a:cxn ang="0">
                                <a:pos x="connsiteX2218" y="connsiteY2218"/>
                              </a:cxn>
                              <a:cxn ang="0">
                                <a:pos x="connsiteX2219" y="connsiteY2219"/>
                              </a:cxn>
                              <a:cxn ang="0">
                                <a:pos x="connsiteX2220" y="connsiteY2220"/>
                              </a:cxn>
                              <a:cxn ang="0">
                                <a:pos x="connsiteX2221" y="connsiteY2221"/>
                              </a:cxn>
                              <a:cxn ang="0">
                                <a:pos x="connsiteX2222" y="connsiteY2222"/>
                              </a:cxn>
                              <a:cxn ang="0">
                                <a:pos x="connsiteX2223" y="connsiteY2223"/>
                              </a:cxn>
                              <a:cxn ang="0">
                                <a:pos x="connsiteX2224" y="connsiteY2224"/>
                              </a:cxn>
                              <a:cxn ang="0">
                                <a:pos x="connsiteX2225" y="connsiteY2225"/>
                              </a:cxn>
                              <a:cxn ang="0">
                                <a:pos x="connsiteX2226" y="connsiteY2226"/>
                              </a:cxn>
                              <a:cxn ang="0">
                                <a:pos x="connsiteX2227" y="connsiteY2227"/>
                              </a:cxn>
                              <a:cxn ang="0">
                                <a:pos x="connsiteX2228" y="connsiteY2228"/>
                              </a:cxn>
                              <a:cxn ang="0">
                                <a:pos x="connsiteX2229" y="connsiteY2229"/>
                              </a:cxn>
                              <a:cxn ang="0">
                                <a:pos x="connsiteX2230" y="connsiteY2230"/>
                              </a:cxn>
                              <a:cxn ang="0">
                                <a:pos x="connsiteX2231" y="connsiteY2231"/>
                              </a:cxn>
                              <a:cxn ang="0">
                                <a:pos x="connsiteX2232" y="connsiteY2232"/>
                              </a:cxn>
                              <a:cxn ang="0">
                                <a:pos x="connsiteX2233" y="connsiteY2233"/>
                              </a:cxn>
                              <a:cxn ang="0">
                                <a:pos x="connsiteX2234" y="connsiteY2234"/>
                              </a:cxn>
                              <a:cxn ang="0">
                                <a:pos x="connsiteX2235" y="connsiteY2235"/>
                              </a:cxn>
                              <a:cxn ang="0">
                                <a:pos x="connsiteX2236" y="connsiteY2236"/>
                              </a:cxn>
                              <a:cxn ang="0">
                                <a:pos x="connsiteX2237" y="connsiteY2237"/>
                              </a:cxn>
                              <a:cxn ang="0">
                                <a:pos x="connsiteX2238" y="connsiteY2238"/>
                              </a:cxn>
                              <a:cxn ang="0">
                                <a:pos x="connsiteX2239" y="connsiteY2239"/>
                              </a:cxn>
                              <a:cxn ang="0">
                                <a:pos x="connsiteX2240" y="connsiteY2240"/>
                              </a:cxn>
                              <a:cxn ang="0">
                                <a:pos x="connsiteX2241" y="connsiteY2241"/>
                              </a:cxn>
                              <a:cxn ang="0">
                                <a:pos x="connsiteX2242" y="connsiteY2242"/>
                              </a:cxn>
                              <a:cxn ang="0">
                                <a:pos x="connsiteX2243" y="connsiteY2243"/>
                              </a:cxn>
                              <a:cxn ang="0">
                                <a:pos x="connsiteX2244" y="connsiteY2244"/>
                              </a:cxn>
                              <a:cxn ang="0">
                                <a:pos x="connsiteX2245" y="connsiteY2245"/>
                              </a:cxn>
                              <a:cxn ang="0">
                                <a:pos x="connsiteX2246" y="connsiteY2246"/>
                              </a:cxn>
                              <a:cxn ang="0">
                                <a:pos x="connsiteX2247" y="connsiteY2247"/>
                              </a:cxn>
                              <a:cxn ang="0">
                                <a:pos x="connsiteX2248" y="connsiteY2248"/>
                              </a:cxn>
                              <a:cxn ang="0">
                                <a:pos x="connsiteX2249" y="connsiteY2249"/>
                              </a:cxn>
                              <a:cxn ang="0">
                                <a:pos x="connsiteX2250" y="connsiteY2250"/>
                              </a:cxn>
                              <a:cxn ang="0">
                                <a:pos x="connsiteX2251" y="connsiteY2251"/>
                              </a:cxn>
                              <a:cxn ang="0">
                                <a:pos x="connsiteX2252" y="connsiteY2252"/>
                              </a:cxn>
                              <a:cxn ang="0">
                                <a:pos x="connsiteX2253" y="connsiteY2253"/>
                              </a:cxn>
                              <a:cxn ang="0">
                                <a:pos x="connsiteX2254" y="connsiteY2254"/>
                              </a:cxn>
                              <a:cxn ang="0">
                                <a:pos x="connsiteX2255" y="connsiteY2255"/>
                              </a:cxn>
                              <a:cxn ang="0">
                                <a:pos x="connsiteX2256" y="connsiteY2256"/>
                              </a:cxn>
                              <a:cxn ang="0">
                                <a:pos x="connsiteX2257" y="connsiteY2257"/>
                              </a:cxn>
                              <a:cxn ang="0">
                                <a:pos x="connsiteX2258" y="connsiteY2258"/>
                              </a:cxn>
                              <a:cxn ang="0">
                                <a:pos x="connsiteX2259" y="connsiteY2259"/>
                              </a:cxn>
                              <a:cxn ang="0">
                                <a:pos x="connsiteX2260" y="connsiteY2260"/>
                              </a:cxn>
                              <a:cxn ang="0">
                                <a:pos x="connsiteX2261" y="connsiteY2261"/>
                              </a:cxn>
                              <a:cxn ang="0">
                                <a:pos x="connsiteX2262" y="connsiteY2262"/>
                              </a:cxn>
                              <a:cxn ang="0">
                                <a:pos x="connsiteX2263" y="connsiteY2263"/>
                              </a:cxn>
                              <a:cxn ang="0">
                                <a:pos x="connsiteX2264" y="connsiteY2264"/>
                              </a:cxn>
                              <a:cxn ang="0">
                                <a:pos x="connsiteX2265" y="connsiteY2265"/>
                              </a:cxn>
                              <a:cxn ang="0">
                                <a:pos x="connsiteX2266" y="connsiteY2266"/>
                              </a:cxn>
                              <a:cxn ang="0">
                                <a:pos x="connsiteX2267" y="connsiteY2267"/>
                              </a:cxn>
                              <a:cxn ang="0">
                                <a:pos x="connsiteX2268" y="connsiteY2268"/>
                              </a:cxn>
                              <a:cxn ang="0">
                                <a:pos x="connsiteX2269" y="connsiteY2269"/>
                              </a:cxn>
                              <a:cxn ang="0">
                                <a:pos x="connsiteX2270" y="connsiteY2270"/>
                              </a:cxn>
                              <a:cxn ang="0">
                                <a:pos x="connsiteX2271" y="connsiteY2271"/>
                              </a:cxn>
                              <a:cxn ang="0">
                                <a:pos x="connsiteX2272" y="connsiteY2272"/>
                              </a:cxn>
                              <a:cxn ang="0">
                                <a:pos x="connsiteX2273" y="connsiteY2273"/>
                              </a:cxn>
                              <a:cxn ang="0">
                                <a:pos x="connsiteX2274" y="connsiteY2274"/>
                              </a:cxn>
                              <a:cxn ang="0">
                                <a:pos x="connsiteX2275" y="connsiteY2275"/>
                              </a:cxn>
                              <a:cxn ang="0">
                                <a:pos x="connsiteX2276" y="connsiteY2276"/>
                              </a:cxn>
                              <a:cxn ang="0">
                                <a:pos x="connsiteX2277" y="connsiteY2277"/>
                              </a:cxn>
                              <a:cxn ang="0">
                                <a:pos x="connsiteX2278" y="connsiteY2278"/>
                              </a:cxn>
                              <a:cxn ang="0">
                                <a:pos x="connsiteX2279" y="connsiteY2279"/>
                              </a:cxn>
                              <a:cxn ang="0">
                                <a:pos x="connsiteX2280" y="connsiteY2280"/>
                              </a:cxn>
                              <a:cxn ang="0">
                                <a:pos x="connsiteX2281" y="connsiteY2281"/>
                              </a:cxn>
                              <a:cxn ang="0">
                                <a:pos x="connsiteX2282" y="connsiteY2282"/>
                              </a:cxn>
                              <a:cxn ang="0">
                                <a:pos x="connsiteX2283" y="connsiteY2283"/>
                              </a:cxn>
                              <a:cxn ang="0">
                                <a:pos x="connsiteX2284" y="connsiteY2284"/>
                              </a:cxn>
                              <a:cxn ang="0">
                                <a:pos x="connsiteX2285" y="connsiteY2285"/>
                              </a:cxn>
                              <a:cxn ang="0">
                                <a:pos x="connsiteX2286" y="connsiteY2286"/>
                              </a:cxn>
                              <a:cxn ang="0">
                                <a:pos x="connsiteX2287" y="connsiteY2287"/>
                              </a:cxn>
                              <a:cxn ang="0">
                                <a:pos x="connsiteX2288" y="connsiteY2288"/>
                              </a:cxn>
                              <a:cxn ang="0">
                                <a:pos x="connsiteX2289" y="connsiteY2289"/>
                              </a:cxn>
                              <a:cxn ang="0">
                                <a:pos x="connsiteX2290" y="connsiteY2290"/>
                              </a:cxn>
                              <a:cxn ang="0">
                                <a:pos x="connsiteX2291" y="connsiteY2291"/>
                              </a:cxn>
                              <a:cxn ang="0">
                                <a:pos x="connsiteX2292" y="connsiteY2292"/>
                              </a:cxn>
                              <a:cxn ang="0">
                                <a:pos x="connsiteX2293" y="connsiteY2293"/>
                              </a:cxn>
                              <a:cxn ang="0">
                                <a:pos x="connsiteX2294" y="connsiteY2294"/>
                              </a:cxn>
                              <a:cxn ang="0">
                                <a:pos x="connsiteX2295" y="connsiteY2295"/>
                              </a:cxn>
                              <a:cxn ang="0">
                                <a:pos x="connsiteX2296" y="connsiteY2296"/>
                              </a:cxn>
                              <a:cxn ang="0">
                                <a:pos x="connsiteX2297" y="connsiteY2297"/>
                              </a:cxn>
                              <a:cxn ang="0">
                                <a:pos x="connsiteX2298" y="connsiteY2298"/>
                              </a:cxn>
                              <a:cxn ang="0">
                                <a:pos x="connsiteX2299" y="connsiteY2299"/>
                              </a:cxn>
                              <a:cxn ang="0">
                                <a:pos x="connsiteX2300" y="connsiteY2300"/>
                              </a:cxn>
                              <a:cxn ang="0">
                                <a:pos x="connsiteX2301" y="connsiteY2301"/>
                              </a:cxn>
                              <a:cxn ang="0">
                                <a:pos x="connsiteX2302" y="connsiteY2302"/>
                              </a:cxn>
                              <a:cxn ang="0">
                                <a:pos x="connsiteX2303" y="connsiteY2303"/>
                              </a:cxn>
                              <a:cxn ang="0">
                                <a:pos x="connsiteX2304" y="connsiteY2304"/>
                              </a:cxn>
                              <a:cxn ang="0">
                                <a:pos x="connsiteX2305" y="connsiteY2305"/>
                              </a:cxn>
                              <a:cxn ang="0">
                                <a:pos x="connsiteX2306" y="connsiteY2306"/>
                              </a:cxn>
                              <a:cxn ang="0">
                                <a:pos x="connsiteX2307" y="connsiteY2307"/>
                              </a:cxn>
                              <a:cxn ang="0">
                                <a:pos x="connsiteX2308" y="connsiteY2308"/>
                              </a:cxn>
                              <a:cxn ang="0">
                                <a:pos x="connsiteX2309" y="connsiteY2309"/>
                              </a:cxn>
                              <a:cxn ang="0">
                                <a:pos x="connsiteX2310" y="connsiteY2310"/>
                              </a:cxn>
                              <a:cxn ang="0">
                                <a:pos x="connsiteX2311" y="connsiteY2311"/>
                              </a:cxn>
                              <a:cxn ang="0">
                                <a:pos x="connsiteX2312" y="connsiteY2312"/>
                              </a:cxn>
                              <a:cxn ang="0">
                                <a:pos x="connsiteX2313" y="connsiteY2313"/>
                              </a:cxn>
                              <a:cxn ang="0">
                                <a:pos x="connsiteX2314" y="connsiteY2314"/>
                              </a:cxn>
                              <a:cxn ang="0">
                                <a:pos x="connsiteX2315" y="connsiteY2315"/>
                              </a:cxn>
                              <a:cxn ang="0">
                                <a:pos x="connsiteX2316" y="connsiteY2316"/>
                              </a:cxn>
                              <a:cxn ang="0">
                                <a:pos x="connsiteX2317" y="connsiteY2317"/>
                              </a:cxn>
                              <a:cxn ang="0">
                                <a:pos x="connsiteX2318" y="connsiteY2318"/>
                              </a:cxn>
                              <a:cxn ang="0">
                                <a:pos x="connsiteX2319" y="connsiteY2319"/>
                              </a:cxn>
                              <a:cxn ang="0">
                                <a:pos x="connsiteX2320" y="connsiteY2320"/>
                              </a:cxn>
                              <a:cxn ang="0">
                                <a:pos x="connsiteX2321" y="connsiteY2321"/>
                              </a:cxn>
                              <a:cxn ang="0">
                                <a:pos x="connsiteX2322" y="connsiteY2322"/>
                              </a:cxn>
                              <a:cxn ang="0">
                                <a:pos x="connsiteX2323" y="connsiteY2323"/>
                              </a:cxn>
                              <a:cxn ang="0">
                                <a:pos x="connsiteX2324" y="connsiteY2324"/>
                              </a:cxn>
                              <a:cxn ang="0">
                                <a:pos x="connsiteX2325" y="connsiteY2325"/>
                              </a:cxn>
                              <a:cxn ang="0">
                                <a:pos x="connsiteX2326" y="connsiteY2326"/>
                              </a:cxn>
                              <a:cxn ang="0">
                                <a:pos x="connsiteX2327" y="connsiteY2327"/>
                              </a:cxn>
                              <a:cxn ang="0">
                                <a:pos x="connsiteX2328" y="connsiteY2328"/>
                              </a:cxn>
                              <a:cxn ang="0">
                                <a:pos x="connsiteX2329" y="connsiteY2329"/>
                              </a:cxn>
                              <a:cxn ang="0">
                                <a:pos x="connsiteX2330" y="connsiteY2330"/>
                              </a:cxn>
                              <a:cxn ang="0">
                                <a:pos x="connsiteX2331" y="connsiteY2331"/>
                              </a:cxn>
                              <a:cxn ang="0">
                                <a:pos x="connsiteX2332" y="connsiteY2332"/>
                              </a:cxn>
                              <a:cxn ang="0">
                                <a:pos x="connsiteX2333" y="connsiteY2333"/>
                              </a:cxn>
                              <a:cxn ang="0">
                                <a:pos x="connsiteX2334" y="connsiteY2334"/>
                              </a:cxn>
                              <a:cxn ang="0">
                                <a:pos x="connsiteX2335" y="connsiteY2335"/>
                              </a:cxn>
                              <a:cxn ang="0">
                                <a:pos x="connsiteX2336" y="connsiteY2336"/>
                              </a:cxn>
                              <a:cxn ang="0">
                                <a:pos x="connsiteX2337" y="connsiteY2337"/>
                              </a:cxn>
                              <a:cxn ang="0">
                                <a:pos x="connsiteX2338" y="connsiteY2338"/>
                              </a:cxn>
                              <a:cxn ang="0">
                                <a:pos x="connsiteX2339" y="connsiteY2339"/>
                              </a:cxn>
                              <a:cxn ang="0">
                                <a:pos x="connsiteX2340" y="connsiteY2340"/>
                              </a:cxn>
                              <a:cxn ang="0">
                                <a:pos x="connsiteX2341" y="connsiteY2341"/>
                              </a:cxn>
                              <a:cxn ang="0">
                                <a:pos x="connsiteX2342" y="connsiteY2342"/>
                              </a:cxn>
                              <a:cxn ang="0">
                                <a:pos x="connsiteX2343" y="connsiteY2343"/>
                              </a:cxn>
                              <a:cxn ang="0">
                                <a:pos x="connsiteX2344" y="connsiteY2344"/>
                              </a:cxn>
                              <a:cxn ang="0">
                                <a:pos x="connsiteX2345" y="connsiteY2345"/>
                              </a:cxn>
                              <a:cxn ang="0">
                                <a:pos x="connsiteX2346" y="connsiteY2346"/>
                              </a:cxn>
                              <a:cxn ang="0">
                                <a:pos x="connsiteX2347" y="connsiteY2347"/>
                              </a:cxn>
                              <a:cxn ang="0">
                                <a:pos x="connsiteX2348" y="connsiteY2348"/>
                              </a:cxn>
                              <a:cxn ang="0">
                                <a:pos x="connsiteX2349" y="connsiteY2349"/>
                              </a:cxn>
                              <a:cxn ang="0">
                                <a:pos x="connsiteX2350" y="connsiteY2350"/>
                              </a:cxn>
                              <a:cxn ang="0">
                                <a:pos x="connsiteX2351" y="connsiteY2351"/>
                              </a:cxn>
                              <a:cxn ang="0">
                                <a:pos x="connsiteX2352" y="connsiteY2352"/>
                              </a:cxn>
                              <a:cxn ang="0">
                                <a:pos x="connsiteX2353" y="connsiteY2353"/>
                              </a:cxn>
                              <a:cxn ang="0">
                                <a:pos x="connsiteX2354" y="connsiteY2354"/>
                              </a:cxn>
                              <a:cxn ang="0">
                                <a:pos x="connsiteX2355" y="connsiteY2355"/>
                              </a:cxn>
                              <a:cxn ang="0">
                                <a:pos x="connsiteX2356" y="connsiteY2356"/>
                              </a:cxn>
                              <a:cxn ang="0">
                                <a:pos x="connsiteX2357" y="connsiteY2357"/>
                              </a:cxn>
                              <a:cxn ang="0">
                                <a:pos x="connsiteX2358" y="connsiteY2358"/>
                              </a:cxn>
                              <a:cxn ang="0">
                                <a:pos x="connsiteX2359" y="connsiteY2359"/>
                              </a:cxn>
                              <a:cxn ang="0">
                                <a:pos x="connsiteX2360" y="connsiteY2360"/>
                              </a:cxn>
                              <a:cxn ang="0">
                                <a:pos x="connsiteX2361" y="connsiteY2361"/>
                              </a:cxn>
                              <a:cxn ang="0">
                                <a:pos x="connsiteX2362" y="connsiteY2362"/>
                              </a:cxn>
                              <a:cxn ang="0">
                                <a:pos x="connsiteX2363" y="connsiteY2363"/>
                              </a:cxn>
                              <a:cxn ang="0">
                                <a:pos x="connsiteX2364" y="connsiteY2364"/>
                              </a:cxn>
                              <a:cxn ang="0">
                                <a:pos x="connsiteX2365" y="connsiteY2365"/>
                              </a:cxn>
                              <a:cxn ang="0">
                                <a:pos x="connsiteX2366" y="connsiteY2366"/>
                              </a:cxn>
                              <a:cxn ang="0">
                                <a:pos x="connsiteX2367" y="connsiteY2367"/>
                              </a:cxn>
                              <a:cxn ang="0">
                                <a:pos x="connsiteX2368" y="connsiteY2368"/>
                              </a:cxn>
                              <a:cxn ang="0">
                                <a:pos x="connsiteX2369" y="connsiteY2369"/>
                              </a:cxn>
                              <a:cxn ang="0">
                                <a:pos x="connsiteX2370" y="connsiteY2370"/>
                              </a:cxn>
                              <a:cxn ang="0">
                                <a:pos x="connsiteX2371" y="connsiteY2371"/>
                              </a:cxn>
                              <a:cxn ang="0">
                                <a:pos x="connsiteX2372" y="connsiteY2372"/>
                              </a:cxn>
                              <a:cxn ang="0">
                                <a:pos x="connsiteX2373" y="connsiteY2373"/>
                              </a:cxn>
                              <a:cxn ang="0">
                                <a:pos x="connsiteX2374" y="connsiteY2374"/>
                              </a:cxn>
                              <a:cxn ang="0">
                                <a:pos x="connsiteX2375" y="connsiteY2375"/>
                              </a:cxn>
                              <a:cxn ang="0">
                                <a:pos x="connsiteX2376" y="connsiteY2376"/>
                              </a:cxn>
                              <a:cxn ang="0">
                                <a:pos x="connsiteX2377" y="connsiteY2377"/>
                              </a:cxn>
                              <a:cxn ang="0">
                                <a:pos x="connsiteX2378" y="connsiteY2378"/>
                              </a:cxn>
                              <a:cxn ang="0">
                                <a:pos x="connsiteX2379" y="connsiteY2379"/>
                              </a:cxn>
                              <a:cxn ang="0">
                                <a:pos x="connsiteX2380" y="connsiteY2380"/>
                              </a:cxn>
                              <a:cxn ang="0">
                                <a:pos x="connsiteX2381" y="connsiteY2381"/>
                              </a:cxn>
                              <a:cxn ang="0">
                                <a:pos x="connsiteX2382" y="connsiteY2382"/>
                              </a:cxn>
                              <a:cxn ang="0">
                                <a:pos x="connsiteX2383" y="connsiteY2383"/>
                              </a:cxn>
                              <a:cxn ang="0">
                                <a:pos x="connsiteX2384" y="connsiteY2384"/>
                              </a:cxn>
                              <a:cxn ang="0">
                                <a:pos x="connsiteX2385" y="connsiteY2385"/>
                              </a:cxn>
                              <a:cxn ang="0">
                                <a:pos x="connsiteX2386" y="connsiteY2386"/>
                              </a:cxn>
                              <a:cxn ang="0">
                                <a:pos x="connsiteX2387" y="connsiteY2387"/>
                              </a:cxn>
                              <a:cxn ang="0">
                                <a:pos x="connsiteX2388" y="connsiteY2388"/>
                              </a:cxn>
                              <a:cxn ang="0">
                                <a:pos x="connsiteX2389" y="connsiteY2389"/>
                              </a:cxn>
                              <a:cxn ang="0">
                                <a:pos x="connsiteX2390" y="connsiteY2390"/>
                              </a:cxn>
                              <a:cxn ang="0">
                                <a:pos x="connsiteX2391" y="connsiteY2391"/>
                              </a:cxn>
                              <a:cxn ang="0">
                                <a:pos x="connsiteX2392" y="connsiteY2392"/>
                              </a:cxn>
                              <a:cxn ang="0">
                                <a:pos x="connsiteX2393" y="connsiteY2393"/>
                              </a:cxn>
                              <a:cxn ang="0">
                                <a:pos x="connsiteX2394" y="connsiteY2394"/>
                              </a:cxn>
                              <a:cxn ang="0">
                                <a:pos x="connsiteX2395" y="connsiteY2395"/>
                              </a:cxn>
                              <a:cxn ang="0">
                                <a:pos x="connsiteX2396" y="connsiteY2396"/>
                              </a:cxn>
                              <a:cxn ang="0">
                                <a:pos x="connsiteX2397" y="connsiteY2397"/>
                              </a:cxn>
                              <a:cxn ang="0">
                                <a:pos x="connsiteX2398" y="connsiteY2398"/>
                              </a:cxn>
                              <a:cxn ang="0">
                                <a:pos x="connsiteX2399" y="connsiteY2399"/>
                              </a:cxn>
                              <a:cxn ang="0">
                                <a:pos x="connsiteX2400" y="connsiteY2400"/>
                              </a:cxn>
                              <a:cxn ang="0">
                                <a:pos x="connsiteX2401" y="connsiteY2401"/>
                              </a:cxn>
                              <a:cxn ang="0">
                                <a:pos x="connsiteX2402" y="connsiteY2402"/>
                              </a:cxn>
                              <a:cxn ang="0">
                                <a:pos x="connsiteX2403" y="connsiteY2403"/>
                              </a:cxn>
                              <a:cxn ang="0">
                                <a:pos x="connsiteX2404" y="connsiteY2404"/>
                              </a:cxn>
                              <a:cxn ang="0">
                                <a:pos x="connsiteX2405" y="connsiteY2405"/>
                              </a:cxn>
                              <a:cxn ang="0">
                                <a:pos x="connsiteX2406" y="connsiteY2406"/>
                              </a:cxn>
                              <a:cxn ang="0">
                                <a:pos x="connsiteX2407" y="connsiteY2407"/>
                              </a:cxn>
                              <a:cxn ang="0">
                                <a:pos x="connsiteX2408" y="connsiteY2408"/>
                              </a:cxn>
                              <a:cxn ang="0">
                                <a:pos x="connsiteX2409" y="connsiteY2409"/>
                              </a:cxn>
                              <a:cxn ang="0">
                                <a:pos x="connsiteX2410" y="connsiteY2410"/>
                              </a:cxn>
                              <a:cxn ang="0">
                                <a:pos x="connsiteX2411" y="connsiteY2411"/>
                              </a:cxn>
                              <a:cxn ang="0">
                                <a:pos x="connsiteX2412" y="connsiteY2412"/>
                              </a:cxn>
                              <a:cxn ang="0">
                                <a:pos x="connsiteX2413" y="connsiteY2413"/>
                              </a:cxn>
                              <a:cxn ang="0">
                                <a:pos x="connsiteX2414" y="connsiteY2414"/>
                              </a:cxn>
                              <a:cxn ang="0">
                                <a:pos x="connsiteX2415" y="connsiteY2415"/>
                              </a:cxn>
                              <a:cxn ang="0">
                                <a:pos x="connsiteX2416" y="connsiteY2416"/>
                              </a:cxn>
                              <a:cxn ang="0">
                                <a:pos x="connsiteX2417" y="connsiteY2417"/>
                              </a:cxn>
                              <a:cxn ang="0">
                                <a:pos x="connsiteX2418" y="connsiteY2418"/>
                              </a:cxn>
                              <a:cxn ang="0">
                                <a:pos x="connsiteX2419" y="connsiteY2419"/>
                              </a:cxn>
                              <a:cxn ang="0">
                                <a:pos x="connsiteX2420" y="connsiteY2420"/>
                              </a:cxn>
                              <a:cxn ang="0">
                                <a:pos x="connsiteX2421" y="connsiteY2421"/>
                              </a:cxn>
                              <a:cxn ang="0">
                                <a:pos x="connsiteX2422" y="connsiteY2422"/>
                              </a:cxn>
                              <a:cxn ang="0">
                                <a:pos x="connsiteX2423" y="connsiteY2423"/>
                              </a:cxn>
                              <a:cxn ang="0">
                                <a:pos x="connsiteX2424" y="connsiteY2424"/>
                              </a:cxn>
                              <a:cxn ang="0">
                                <a:pos x="connsiteX2425" y="connsiteY2425"/>
                              </a:cxn>
                              <a:cxn ang="0">
                                <a:pos x="connsiteX2426" y="connsiteY2426"/>
                              </a:cxn>
                              <a:cxn ang="0">
                                <a:pos x="connsiteX2427" y="connsiteY2427"/>
                              </a:cxn>
                              <a:cxn ang="0">
                                <a:pos x="connsiteX2428" y="connsiteY2428"/>
                              </a:cxn>
                              <a:cxn ang="0">
                                <a:pos x="connsiteX2429" y="connsiteY2429"/>
                              </a:cxn>
                              <a:cxn ang="0">
                                <a:pos x="connsiteX2430" y="connsiteY2430"/>
                              </a:cxn>
                              <a:cxn ang="0">
                                <a:pos x="connsiteX2431" y="connsiteY2431"/>
                              </a:cxn>
                              <a:cxn ang="0">
                                <a:pos x="connsiteX2432" y="connsiteY2432"/>
                              </a:cxn>
                              <a:cxn ang="0">
                                <a:pos x="connsiteX2433" y="connsiteY2433"/>
                              </a:cxn>
                              <a:cxn ang="0">
                                <a:pos x="connsiteX2434" y="connsiteY2434"/>
                              </a:cxn>
                              <a:cxn ang="0">
                                <a:pos x="connsiteX2435" y="connsiteY2435"/>
                              </a:cxn>
                              <a:cxn ang="0">
                                <a:pos x="connsiteX2436" y="connsiteY2436"/>
                              </a:cxn>
                              <a:cxn ang="0">
                                <a:pos x="connsiteX2437" y="connsiteY2437"/>
                              </a:cxn>
                              <a:cxn ang="0">
                                <a:pos x="connsiteX2438" y="connsiteY2438"/>
                              </a:cxn>
                              <a:cxn ang="0">
                                <a:pos x="connsiteX2439" y="connsiteY2439"/>
                              </a:cxn>
                              <a:cxn ang="0">
                                <a:pos x="connsiteX2440" y="connsiteY2440"/>
                              </a:cxn>
                              <a:cxn ang="0">
                                <a:pos x="connsiteX2441" y="connsiteY2441"/>
                              </a:cxn>
                              <a:cxn ang="0">
                                <a:pos x="connsiteX2442" y="connsiteY2442"/>
                              </a:cxn>
                              <a:cxn ang="0">
                                <a:pos x="connsiteX2443" y="connsiteY2443"/>
                              </a:cxn>
                              <a:cxn ang="0">
                                <a:pos x="connsiteX2444" y="connsiteY2444"/>
                              </a:cxn>
                              <a:cxn ang="0">
                                <a:pos x="connsiteX2445" y="connsiteY2445"/>
                              </a:cxn>
                              <a:cxn ang="0">
                                <a:pos x="connsiteX2446" y="connsiteY2446"/>
                              </a:cxn>
                              <a:cxn ang="0">
                                <a:pos x="connsiteX2447" y="connsiteY2447"/>
                              </a:cxn>
                              <a:cxn ang="0">
                                <a:pos x="connsiteX2448" y="connsiteY2448"/>
                              </a:cxn>
                              <a:cxn ang="0">
                                <a:pos x="connsiteX2449" y="connsiteY2449"/>
                              </a:cxn>
                              <a:cxn ang="0">
                                <a:pos x="connsiteX2450" y="connsiteY2450"/>
                              </a:cxn>
                              <a:cxn ang="0">
                                <a:pos x="connsiteX2451" y="connsiteY2451"/>
                              </a:cxn>
                              <a:cxn ang="0">
                                <a:pos x="connsiteX2452" y="connsiteY2452"/>
                              </a:cxn>
                              <a:cxn ang="0">
                                <a:pos x="connsiteX2453" y="connsiteY2453"/>
                              </a:cxn>
                              <a:cxn ang="0">
                                <a:pos x="connsiteX2454" y="connsiteY2454"/>
                              </a:cxn>
                              <a:cxn ang="0">
                                <a:pos x="connsiteX2455" y="connsiteY2455"/>
                              </a:cxn>
                              <a:cxn ang="0">
                                <a:pos x="connsiteX2456" y="connsiteY2456"/>
                              </a:cxn>
                              <a:cxn ang="0">
                                <a:pos x="connsiteX2457" y="connsiteY2457"/>
                              </a:cxn>
                              <a:cxn ang="0">
                                <a:pos x="connsiteX2458" y="connsiteY2458"/>
                              </a:cxn>
                              <a:cxn ang="0">
                                <a:pos x="connsiteX2459" y="connsiteY2459"/>
                              </a:cxn>
                              <a:cxn ang="0">
                                <a:pos x="connsiteX2460" y="connsiteY2460"/>
                              </a:cxn>
                              <a:cxn ang="0">
                                <a:pos x="connsiteX2461" y="connsiteY2461"/>
                              </a:cxn>
                              <a:cxn ang="0">
                                <a:pos x="connsiteX2462" y="connsiteY2462"/>
                              </a:cxn>
                              <a:cxn ang="0">
                                <a:pos x="connsiteX2463" y="connsiteY2463"/>
                              </a:cxn>
                              <a:cxn ang="0">
                                <a:pos x="connsiteX2464" y="connsiteY2464"/>
                              </a:cxn>
                              <a:cxn ang="0">
                                <a:pos x="connsiteX2465" y="connsiteY2465"/>
                              </a:cxn>
                              <a:cxn ang="0">
                                <a:pos x="connsiteX2466" y="connsiteY2466"/>
                              </a:cxn>
                              <a:cxn ang="0">
                                <a:pos x="connsiteX2467" y="connsiteY2467"/>
                              </a:cxn>
                              <a:cxn ang="0">
                                <a:pos x="connsiteX2468" y="connsiteY2468"/>
                              </a:cxn>
                              <a:cxn ang="0">
                                <a:pos x="connsiteX2469" y="connsiteY2469"/>
                              </a:cxn>
                              <a:cxn ang="0">
                                <a:pos x="connsiteX2470" y="connsiteY2470"/>
                              </a:cxn>
                              <a:cxn ang="0">
                                <a:pos x="connsiteX2471" y="connsiteY2471"/>
                              </a:cxn>
                              <a:cxn ang="0">
                                <a:pos x="connsiteX2472" y="connsiteY2472"/>
                              </a:cxn>
                              <a:cxn ang="0">
                                <a:pos x="connsiteX2473" y="connsiteY2473"/>
                              </a:cxn>
                              <a:cxn ang="0">
                                <a:pos x="connsiteX2474" y="connsiteY2474"/>
                              </a:cxn>
                              <a:cxn ang="0">
                                <a:pos x="connsiteX2475" y="connsiteY2475"/>
                              </a:cxn>
                              <a:cxn ang="0">
                                <a:pos x="connsiteX2476" y="connsiteY2476"/>
                              </a:cxn>
                              <a:cxn ang="0">
                                <a:pos x="connsiteX2477" y="connsiteY2477"/>
                              </a:cxn>
                              <a:cxn ang="0">
                                <a:pos x="connsiteX2478" y="connsiteY2478"/>
                              </a:cxn>
                              <a:cxn ang="0">
                                <a:pos x="connsiteX2479" y="connsiteY2479"/>
                              </a:cxn>
                              <a:cxn ang="0">
                                <a:pos x="connsiteX2480" y="connsiteY2480"/>
                              </a:cxn>
                              <a:cxn ang="0">
                                <a:pos x="connsiteX2481" y="connsiteY2481"/>
                              </a:cxn>
                              <a:cxn ang="0">
                                <a:pos x="connsiteX2482" y="connsiteY2482"/>
                              </a:cxn>
                              <a:cxn ang="0">
                                <a:pos x="connsiteX2483" y="connsiteY2483"/>
                              </a:cxn>
                              <a:cxn ang="0">
                                <a:pos x="connsiteX2484" y="connsiteY2484"/>
                              </a:cxn>
                              <a:cxn ang="0">
                                <a:pos x="connsiteX2485" y="connsiteY2485"/>
                              </a:cxn>
                              <a:cxn ang="0">
                                <a:pos x="connsiteX2486" y="connsiteY2486"/>
                              </a:cxn>
                              <a:cxn ang="0">
                                <a:pos x="connsiteX2487" y="connsiteY2487"/>
                              </a:cxn>
                              <a:cxn ang="0">
                                <a:pos x="connsiteX2488" y="connsiteY2488"/>
                              </a:cxn>
                              <a:cxn ang="0">
                                <a:pos x="connsiteX2489" y="connsiteY2489"/>
                              </a:cxn>
                              <a:cxn ang="0">
                                <a:pos x="connsiteX2490" y="connsiteY2490"/>
                              </a:cxn>
                              <a:cxn ang="0">
                                <a:pos x="connsiteX2491" y="connsiteY2491"/>
                              </a:cxn>
                              <a:cxn ang="0">
                                <a:pos x="connsiteX2492" y="connsiteY2492"/>
                              </a:cxn>
                              <a:cxn ang="0">
                                <a:pos x="connsiteX2493" y="connsiteY2493"/>
                              </a:cxn>
                              <a:cxn ang="0">
                                <a:pos x="connsiteX2494" y="connsiteY2494"/>
                              </a:cxn>
                              <a:cxn ang="0">
                                <a:pos x="connsiteX2495" y="connsiteY2495"/>
                              </a:cxn>
                              <a:cxn ang="0">
                                <a:pos x="connsiteX2496" y="connsiteY2496"/>
                              </a:cxn>
                              <a:cxn ang="0">
                                <a:pos x="connsiteX2497" y="connsiteY2497"/>
                              </a:cxn>
                              <a:cxn ang="0">
                                <a:pos x="connsiteX2498" y="connsiteY2498"/>
                              </a:cxn>
                              <a:cxn ang="0">
                                <a:pos x="connsiteX2499" y="connsiteY2499"/>
                              </a:cxn>
                              <a:cxn ang="0">
                                <a:pos x="connsiteX2500" y="connsiteY2500"/>
                              </a:cxn>
                              <a:cxn ang="0">
                                <a:pos x="connsiteX2501" y="connsiteY2501"/>
                              </a:cxn>
                              <a:cxn ang="0">
                                <a:pos x="connsiteX2502" y="connsiteY2502"/>
                              </a:cxn>
                              <a:cxn ang="0">
                                <a:pos x="connsiteX2503" y="connsiteY2503"/>
                              </a:cxn>
                              <a:cxn ang="0">
                                <a:pos x="connsiteX2504" y="connsiteY2504"/>
                              </a:cxn>
                              <a:cxn ang="0">
                                <a:pos x="connsiteX2505" y="connsiteY2505"/>
                              </a:cxn>
                              <a:cxn ang="0">
                                <a:pos x="connsiteX2506" y="connsiteY2506"/>
                              </a:cxn>
                              <a:cxn ang="0">
                                <a:pos x="connsiteX2507" y="connsiteY2507"/>
                              </a:cxn>
                              <a:cxn ang="0">
                                <a:pos x="connsiteX2508" y="connsiteY2508"/>
                              </a:cxn>
                              <a:cxn ang="0">
                                <a:pos x="connsiteX2509" y="connsiteY2509"/>
                              </a:cxn>
                              <a:cxn ang="0">
                                <a:pos x="connsiteX2510" y="connsiteY2510"/>
                              </a:cxn>
                              <a:cxn ang="0">
                                <a:pos x="connsiteX2511" y="connsiteY2511"/>
                              </a:cxn>
                              <a:cxn ang="0">
                                <a:pos x="connsiteX2512" y="connsiteY2512"/>
                              </a:cxn>
                              <a:cxn ang="0">
                                <a:pos x="connsiteX2513" y="connsiteY2513"/>
                              </a:cxn>
                              <a:cxn ang="0">
                                <a:pos x="connsiteX2514" y="connsiteY2514"/>
                              </a:cxn>
                              <a:cxn ang="0">
                                <a:pos x="connsiteX2515" y="connsiteY2515"/>
                              </a:cxn>
                              <a:cxn ang="0">
                                <a:pos x="connsiteX2516" y="connsiteY2516"/>
                              </a:cxn>
                              <a:cxn ang="0">
                                <a:pos x="connsiteX2517" y="connsiteY2517"/>
                              </a:cxn>
                              <a:cxn ang="0">
                                <a:pos x="connsiteX2518" y="connsiteY2518"/>
                              </a:cxn>
                              <a:cxn ang="0">
                                <a:pos x="connsiteX2519" y="connsiteY2519"/>
                              </a:cxn>
                              <a:cxn ang="0">
                                <a:pos x="connsiteX2520" y="connsiteY2520"/>
                              </a:cxn>
                              <a:cxn ang="0">
                                <a:pos x="connsiteX2521" y="connsiteY2521"/>
                              </a:cxn>
                              <a:cxn ang="0">
                                <a:pos x="connsiteX2522" y="connsiteY2522"/>
                              </a:cxn>
                              <a:cxn ang="0">
                                <a:pos x="connsiteX2523" y="connsiteY2523"/>
                              </a:cxn>
                              <a:cxn ang="0">
                                <a:pos x="connsiteX2524" y="connsiteY2524"/>
                              </a:cxn>
                              <a:cxn ang="0">
                                <a:pos x="connsiteX2525" y="connsiteY2525"/>
                              </a:cxn>
                              <a:cxn ang="0">
                                <a:pos x="connsiteX2526" y="connsiteY2526"/>
                              </a:cxn>
                              <a:cxn ang="0">
                                <a:pos x="connsiteX2527" y="connsiteY2527"/>
                              </a:cxn>
                              <a:cxn ang="0">
                                <a:pos x="connsiteX2528" y="connsiteY2528"/>
                              </a:cxn>
                              <a:cxn ang="0">
                                <a:pos x="connsiteX2529" y="connsiteY2529"/>
                              </a:cxn>
                              <a:cxn ang="0">
                                <a:pos x="connsiteX2530" y="connsiteY2530"/>
                              </a:cxn>
                              <a:cxn ang="0">
                                <a:pos x="connsiteX2531" y="connsiteY2531"/>
                              </a:cxn>
                              <a:cxn ang="0">
                                <a:pos x="connsiteX2532" y="connsiteY2532"/>
                              </a:cxn>
                              <a:cxn ang="0">
                                <a:pos x="connsiteX2533" y="connsiteY2533"/>
                              </a:cxn>
                              <a:cxn ang="0">
                                <a:pos x="connsiteX2534" y="connsiteY2534"/>
                              </a:cxn>
                              <a:cxn ang="0">
                                <a:pos x="connsiteX2535" y="connsiteY2535"/>
                              </a:cxn>
                              <a:cxn ang="0">
                                <a:pos x="connsiteX2536" y="connsiteY2536"/>
                              </a:cxn>
                              <a:cxn ang="0">
                                <a:pos x="connsiteX2537" y="connsiteY2537"/>
                              </a:cxn>
                              <a:cxn ang="0">
                                <a:pos x="connsiteX2538" y="connsiteY2538"/>
                              </a:cxn>
                              <a:cxn ang="0">
                                <a:pos x="connsiteX2539" y="connsiteY2539"/>
                              </a:cxn>
                              <a:cxn ang="0">
                                <a:pos x="connsiteX2540" y="connsiteY2540"/>
                              </a:cxn>
                              <a:cxn ang="0">
                                <a:pos x="connsiteX2541" y="connsiteY2541"/>
                              </a:cxn>
                            </a:cxnLst>
                            <a:rect l="l" t="t" r="r" b="b"/>
                            <a:pathLst>
                              <a:path w="1452847" h="1534562">
                                <a:moveTo>
                                  <a:pt x="919596" y="1022187"/>
                                </a:moveTo>
                                <a:cubicBezTo>
                                  <a:pt x="981075" y="1023919"/>
                                  <a:pt x="1044286" y="1026517"/>
                                  <a:pt x="1106632" y="1022187"/>
                                </a:cubicBezTo>
                                <a:cubicBezTo>
                                  <a:pt x="1099705" y="1023053"/>
                                  <a:pt x="1085850" y="1023919"/>
                                  <a:pt x="1106632" y="1022187"/>
                                </a:cubicBezTo>
                                <a:cubicBezTo>
                                  <a:pt x="1117889" y="1021321"/>
                                  <a:pt x="1167246" y="1023919"/>
                                  <a:pt x="1170709" y="1010065"/>
                                </a:cubicBezTo>
                                <a:cubicBezTo>
                                  <a:pt x="1175039" y="993612"/>
                                  <a:pt x="1132609" y="1007467"/>
                                  <a:pt x="1124816" y="1008333"/>
                                </a:cubicBezTo>
                                <a:cubicBezTo>
                                  <a:pt x="1097107" y="1011796"/>
                                  <a:pt x="1070264" y="1012662"/>
                                  <a:pt x="1042555" y="1012662"/>
                                </a:cubicBezTo>
                                <a:cubicBezTo>
                                  <a:pt x="1013980" y="1013528"/>
                                  <a:pt x="983673" y="1017858"/>
                                  <a:pt x="955964" y="1010930"/>
                                </a:cubicBezTo>
                                <a:cubicBezTo>
                                  <a:pt x="944707" y="1008333"/>
                                  <a:pt x="932584" y="1006601"/>
                                  <a:pt x="920461" y="1007467"/>
                                </a:cubicBezTo>
                                <a:cubicBezTo>
                                  <a:pt x="903143" y="1009199"/>
                                  <a:pt x="901411" y="1021321"/>
                                  <a:pt x="919596" y="1022187"/>
                                </a:cubicBezTo>
                                <a:close/>
                                <a:moveTo>
                                  <a:pt x="1152525" y="1053360"/>
                                </a:moveTo>
                                <a:cubicBezTo>
                                  <a:pt x="1143000" y="1060287"/>
                                  <a:pt x="1159452" y="1049896"/>
                                  <a:pt x="1152525" y="1053360"/>
                                </a:cubicBezTo>
                                <a:lnTo>
                                  <a:pt x="1152525" y="1053360"/>
                                </a:lnTo>
                                <a:close/>
                                <a:moveTo>
                                  <a:pt x="1188027" y="824760"/>
                                </a:moveTo>
                                <a:cubicBezTo>
                                  <a:pt x="1163782" y="821296"/>
                                  <a:pt x="1133475" y="830821"/>
                                  <a:pt x="1109230" y="830821"/>
                                </a:cubicBezTo>
                                <a:cubicBezTo>
                                  <a:pt x="1057275" y="830821"/>
                                  <a:pt x="1001857" y="820430"/>
                                  <a:pt x="949902" y="825626"/>
                                </a:cubicBezTo>
                                <a:cubicBezTo>
                                  <a:pt x="946439" y="825626"/>
                                  <a:pt x="912668" y="834285"/>
                                  <a:pt x="929986" y="839480"/>
                                </a:cubicBezTo>
                                <a:cubicBezTo>
                                  <a:pt x="943841" y="843810"/>
                                  <a:pt x="961159" y="840347"/>
                                  <a:pt x="975880" y="839480"/>
                                </a:cubicBezTo>
                                <a:cubicBezTo>
                                  <a:pt x="1039957" y="833419"/>
                                  <a:pt x="1105766" y="847274"/>
                                  <a:pt x="1169843" y="844676"/>
                                </a:cubicBezTo>
                                <a:cubicBezTo>
                                  <a:pt x="1179368" y="843810"/>
                                  <a:pt x="1188893" y="846407"/>
                                  <a:pt x="1194955" y="841212"/>
                                </a:cubicBezTo>
                                <a:cubicBezTo>
                                  <a:pt x="1204480" y="832553"/>
                                  <a:pt x="1197552" y="826492"/>
                                  <a:pt x="1188027" y="824760"/>
                                </a:cubicBezTo>
                                <a:close/>
                                <a:moveTo>
                                  <a:pt x="674543" y="834285"/>
                                </a:moveTo>
                                <a:cubicBezTo>
                                  <a:pt x="679739" y="820430"/>
                                  <a:pt x="618259" y="824760"/>
                                  <a:pt x="611332" y="824760"/>
                                </a:cubicBezTo>
                                <a:cubicBezTo>
                                  <a:pt x="590550" y="823894"/>
                                  <a:pt x="568902" y="823894"/>
                                  <a:pt x="548121" y="823028"/>
                                </a:cubicBezTo>
                                <a:cubicBezTo>
                                  <a:pt x="533400" y="823028"/>
                                  <a:pt x="498764" y="816101"/>
                                  <a:pt x="486641" y="824760"/>
                                </a:cubicBezTo>
                                <a:lnTo>
                                  <a:pt x="486641" y="824760"/>
                                </a:lnTo>
                                <a:lnTo>
                                  <a:pt x="486641" y="824760"/>
                                </a:lnTo>
                                <a:cubicBezTo>
                                  <a:pt x="484043" y="826492"/>
                                  <a:pt x="477982" y="850737"/>
                                  <a:pt x="477116" y="855067"/>
                                </a:cubicBezTo>
                                <a:cubicBezTo>
                                  <a:pt x="475384" y="866324"/>
                                  <a:pt x="501361" y="863726"/>
                                  <a:pt x="506557" y="862860"/>
                                </a:cubicBezTo>
                                <a:cubicBezTo>
                                  <a:pt x="541193" y="859396"/>
                                  <a:pt x="577561" y="854201"/>
                                  <a:pt x="612198" y="860262"/>
                                </a:cubicBezTo>
                                <a:cubicBezTo>
                                  <a:pt x="621723" y="861994"/>
                                  <a:pt x="647700" y="874983"/>
                                  <a:pt x="652030" y="858530"/>
                                </a:cubicBezTo>
                                <a:cubicBezTo>
                                  <a:pt x="653761" y="850737"/>
                                  <a:pt x="620857" y="851603"/>
                                  <a:pt x="616527" y="850737"/>
                                </a:cubicBezTo>
                                <a:cubicBezTo>
                                  <a:pt x="607868" y="849871"/>
                                  <a:pt x="503093" y="845542"/>
                                  <a:pt x="503093" y="842078"/>
                                </a:cubicBezTo>
                                <a:cubicBezTo>
                                  <a:pt x="503093" y="830821"/>
                                  <a:pt x="585355" y="834285"/>
                                  <a:pt x="594014" y="834285"/>
                                </a:cubicBezTo>
                                <a:cubicBezTo>
                                  <a:pt x="607868" y="834285"/>
                                  <a:pt x="668482" y="852469"/>
                                  <a:pt x="674543" y="834285"/>
                                </a:cubicBezTo>
                                <a:close/>
                                <a:moveTo>
                                  <a:pt x="1131743" y="1038639"/>
                                </a:moveTo>
                                <a:cubicBezTo>
                                  <a:pt x="1108364" y="1041237"/>
                                  <a:pt x="1085850" y="1042969"/>
                                  <a:pt x="1062471" y="1043835"/>
                                </a:cubicBezTo>
                                <a:cubicBezTo>
                                  <a:pt x="1037359" y="1044701"/>
                                  <a:pt x="1012248" y="1043835"/>
                                  <a:pt x="987136" y="1041237"/>
                                </a:cubicBezTo>
                                <a:cubicBezTo>
                                  <a:pt x="971550" y="1039506"/>
                                  <a:pt x="937780" y="1029115"/>
                                  <a:pt x="926523" y="1043835"/>
                                </a:cubicBezTo>
                                <a:cubicBezTo>
                                  <a:pt x="918730" y="1054226"/>
                                  <a:pt x="952500" y="1052494"/>
                                  <a:pt x="955964" y="1052494"/>
                                </a:cubicBezTo>
                                <a:cubicBezTo>
                                  <a:pt x="983673" y="1053360"/>
                                  <a:pt x="1012248" y="1053360"/>
                                  <a:pt x="1039957" y="1053360"/>
                                </a:cubicBezTo>
                                <a:cubicBezTo>
                                  <a:pt x="1061605" y="1053360"/>
                                  <a:pt x="1084118" y="1052494"/>
                                  <a:pt x="1105766" y="1054226"/>
                                </a:cubicBezTo>
                                <a:cubicBezTo>
                                  <a:pt x="1118755" y="1055092"/>
                                  <a:pt x="1140402" y="1061153"/>
                                  <a:pt x="1152525" y="1053360"/>
                                </a:cubicBezTo>
                                <a:cubicBezTo>
                                  <a:pt x="1171575" y="1042103"/>
                                  <a:pt x="1137805" y="1037774"/>
                                  <a:pt x="1131743" y="1038639"/>
                                </a:cubicBezTo>
                                <a:close/>
                                <a:moveTo>
                                  <a:pt x="1190625" y="860262"/>
                                </a:moveTo>
                                <a:cubicBezTo>
                                  <a:pt x="1181966" y="859396"/>
                                  <a:pt x="1171575" y="863726"/>
                                  <a:pt x="1163782" y="864592"/>
                                </a:cubicBezTo>
                                <a:cubicBezTo>
                                  <a:pt x="1149062" y="865458"/>
                                  <a:pt x="1134341" y="865458"/>
                                  <a:pt x="1120487" y="865458"/>
                                </a:cubicBezTo>
                                <a:cubicBezTo>
                                  <a:pt x="1071130" y="865458"/>
                                  <a:pt x="1022639" y="866324"/>
                                  <a:pt x="974148" y="862860"/>
                                </a:cubicBezTo>
                                <a:cubicBezTo>
                                  <a:pt x="968952" y="862860"/>
                                  <a:pt x="947305" y="861994"/>
                                  <a:pt x="954232" y="872385"/>
                                </a:cubicBezTo>
                                <a:cubicBezTo>
                                  <a:pt x="962025" y="885373"/>
                                  <a:pt x="1000991" y="874983"/>
                                  <a:pt x="1012248" y="874983"/>
                                </a:cubicBezTo>
                                <a:cubicBezTo>
                                  <a:pt x="1070264" y="874117"/>
                                  <a:pt x="1127414" y="881044"/>
                                  <a:pt x="1185430" y="877581"/>
                                </a:cubicBezTo>
                                <a:cubicBezTo>
                                  <a:pt x="1194089" y="875849"/>
                                  <a:pt x="1207077" y="861994"/>
                                  <a:pt x="1190625" y="860262"/>
                                </a:cubicBezTo>
                                <a:close/>
                                <a:moveTo>
                                  <a:pt x="632114" y="768476"/>
                                </a:moveTo>
                                <a:cubicBezTo>
                                  <a:pt x="604405" y="767610"/>
                                  <a:pt x="576696" y="767610"/>
                                  <a:pt x="548986" y="767610"/>
                                </a:cubicBezTo>
                                <a:cubicBezTo>
                                  <a:pt x="536864" y="767610"/>
                                  <a:pt x="495300" y="759817"/>
                                  <a:pt x="485775" y="767610"/>
                                </a:cubicBezTo>
                                <a:cubicBezTo>
                                  <a:pt x="486641" y="766744"/>
                                  <a:pt x="486641" y="766744"/>
                                  <a:pt x="485775" y="767610"/>
                                </a:cubicBezTo>
                                <a:lnTo>
                                  <a:pt x="485775" y="767610"/>
                                </a:lnTo>
                                <a:cubicBezTo>
                                  <a:pt x="465859" y="785794"/>
                                  <a:pt x="525607" y="780599"/>
                                  <a:pt x="533400" y="779733"/>
                                </a:cubicBezTo>
                                <a:cubicBezTo>
                                  <a:pt x="561109" y="778001"/>
                                  <a:pt x="589684" y="778867"/>
                                  <a:pt x="617393" y="779733"/>
                                </a:cubicBezTo>
                                <a:cubicBezTo>
                                  <a:pt x="628650" y="780599"/>
                                  <a:pt x="665018" y="793587"/>
                                  <a:pt x="674543" y="784928"/>
                                </a:cubicBezTo>
                                <a:cubicBezTo>
                                  <a:pt x="689264" y="771940"/>
                                  <a:pt x="639041" y="768476"/>
                                  <a:pt x="632114" y="768476"/>
                                </a:cubicBezTo>
                                <a:close/>
                                <a:moveTo>
                                  <a:pt x="486641" y="824760"/>
                                </a:moveTo>
                                <a:cubicBezTo>
                                  <a:pt x="486641" y="824760"/>
                                  <a:pt x="486641" y="824760"/>
                                  <a:pt x="486641" y="824760"/>
                                </a:cubicBezTo>
                                <a:lnTo>
                                  <a:pt x="486641" y="824760"/>
                                </a:lnTo>
                                <a:lnTo>
                                  <a:pt x="486641" y="824760"/>
                                </a:lnTo>
                                <a:close/>
                                <a:moveTo>
                                  <a:pt x="1165514" y="949451"/>
                                </a:moveTo>
                                <a:cubicBezTo>
                                  <a:pt x="1169843" y="945987"/>
                                  <a:pt x="1167246" y="948585"/>
                                  <a:pt x="1165514" y="949451"/>
                                </a:cubicBezTo>
                                <a:lnTo>
                                  <a:pt x="1165514" y="949451"/>
                                </a:lnTo>
                                <a:close/>
                                <a:moveTo>
                                  <a:pt x="1159452" y="983222"/>
                                </a:moveTo>
                                <a:cubicBezTo>
                                  <a:pt x="1117023" y="987551"/>
                                  <a:pt x="1166380" y="982355"/>
                                  <a:pt x="1159452" y="983222"/>
                                </a:cubicBezTo>
                                <a:lnTo>
                                  <a:pt x="1159452" y="983222"/>
                                </a:lnTo>
                                <a:close/>
                                <a:moveTo>
                                  <a:pt x="1174173" y="1175453"/>
                                </a:moveTo>
                                <a:lnTo>
                                  <a:pt x="1174173" y="1175453"/>
                                </a:lnTo>
                                <a:cubicBezTo>
                                  <a:pt x="1185430" y="1156403"/>
                                  <a:pt x="1075459" y="1154671"/>
                                  <a:pt x="1064202" y="1153805"/>
                                </a:cubicBezTo>
                                <a:cubicBezTo>
                                  <a:pt x="1038225" y="1151208"/>
                                  <a:pt x="1011382" y="1149476"/>
                                  <a:pt x="985405" y="1146878"/>
                                </a:cubicBezTo>
                                <a:cubicBezTo>
                                  <a:pt x="975014" y="1146012"/>
                                  <a:pt x="958561" y="1138219"/>
                                  <a:pt x="949036" y="1146878"/>
                                </a:cubicBezTo>
                                <a:cubicBezTo>
                                  <a:pt x="944707" y="1151208"/>
                                  <a:pt x="949902" y="1153805"/>
                                  <a:pt x="953366" y="1154671"/>
                                </a:cubicBezTo>
                                <a:cubicBezTo>
                                  <a:pt x="987136" y="1165062"/>
                                  <a:pt x="1028700" y="1160733"/>
                                  <a:pt x="1064202" y="1165062"/>
                                </a:cubicBezTo>
                                <a:cubicBezTo>
                                  <a:pt x="1073727" y="1166794"/>
                                  <a:pt x="1166380" y="1187576"/>
                                  <a:pt x="1174173" y="1175453"/>
                                </a:cubicBezTo>
                                <a:close/>
                                <a:moveTo>
                                  <a:pt x="1175039" y="971099"/>
                                </a:moveTo>
                                <a:cubicBezTo>
                                  <a:pt x="1171575" y="961574"/>
                                  <a:pt x="1154257" y="967635"/>
                                  <a:pt x="1148196" y="969367"/>
                                </a:cubicBezTo>
                                <a:cubicBezTo>
                                  <a:pt x="1115291" y="974562"/>
                                  <a:pt x="1082387" y="973696"/>
                                  <a:pt x="1049482" y="972831"/>
                                </a:cubicBezTo>
                                <a:cubicBezTo>
                                  <a:pt x="1016577" y="971964"/>
                                  <a:pt x="984539" y="972831"/>
                                  <a:pt x="951634" y="970233"/>
                                </a:cubicBezTo>
                                <a:cubicBezTo>
                                  <a:pt x="942975" y="969367"/>
                                  <a:pt x="906607" y="962440"/>
                                  <a:pt x="911802" y="980623"/>
                                </a:cubicBezTo>
                                <a:cubicBezTo>
                                  <a:pt x="912668" y="990149"/>
                                  <a:pt x="1078923" y="991881"/>
                                  <a:pt x="1160318" y="983222"/>
                                </a:cubicBezTo>
                                <a:cubicBezTo>
                                  <a:pt x="1163782" y="982355"/>
                                  <a:pt x="1177636" y="977160"/>
                                  <a:pt x="1175039" y="971099"/>
                                </a:cubicBezTo>
                                <a:close/>
                                <a:moveTo>
                                  <a:pt x="987136" y="674092"/>
                                </a:moveTo>
                                <a:lnTo>
                                  <a:pt x="987136" y="674092"/>
                                </a:lnTo>
                                <a:cubicBezTo>
                                  <a:pt x="981941" y="675824"/>
                                  <a:pt x="984539" y="674958"/>
                                  <a:pt x="987136" y="674092"/>
                                </a:cubicBezTo>
                                <a:close/>
                                <a:moveTo>
                                  <a:pt x="1120487" y="1081935"/>
                                </a:moveTo>
                                <a:cubicBezTo>
                                  <a:pt x="1095375" y="1081935"/>
                                  <a:pt x="1070264" y="1084533"/>
                                  <a:pt x="1045152" y="1083667"/>
                                </a:cubicBezTo>
                                <a:cubicBezTo>
                                  <a:pt x="1022639" y="1082801"/>
                                  <a:pt x="1000125" y="1082801"/>
                                  <a:pt x="977611" y="1080203"/>
                                </a:cubicBezTo>
                                <a:cubicBezTo>
                                  <a:pt x="973282" y="1079337"/>
                                  <a:pt x="920461" y="1064617"/>
                                  <a:pt x="924791" y="1081069"/>
                                </a:cubicBezTo>
                                <a:cubicBezTo>
                                  <a:pt x="928255" y="1094058"/>
                                  <a:pt x="1000125" y="1091460"/>
                                  <a:pt x="1007918" y="1092326"/>
                                </a:cubicBezTo>
                                <a:cubicBezTo>
                                  <a:pt x="1033030" y="1093192"/>
                                  <a:pt x="1057275" y="1094058"/>
                                  <a:pt x="1082387" y="1094924"/>
                                </a:cubicBezTo>
                                <a:cubicBezTo>
                                  <a:pt x="1097973" y="1094924"/>
                                  <a:pt x="1142134" y="1102717"/>
                                  <a:pt x="1155123" y="1091460"/>
                                </a:cubicBezTo>
                                <a:cubicBezTo>
                                  <a:pt x="1170709" y="1076740"/>
                                  <a:pt x="1123950" y="1081935"/>
                                  <a:pt x="1120487" y="1081935"/>
                                </a:cubicBezTo>
                                <a:close/>
                                <a:moveTo>
                                  <a:pt x="1136939" y="936462"/>
                                </a:moveTo>
                                <a:lnTo>
                                  <a:pt x="1136939" y="936462"/>
                                </a:lnTo>
                                <a:cubicBezTo>
                                  <a:pt x="1116157" y="939926"/>
                                  <a:pt x="1094509" y="939926"/>
                                  <a:pt x="1072862" y="939060"/>
                                </a:cubicBezTo>
                                <a:cubicBezTo>
                                  <a:pt x="1047750" y="938194"/>
                                  <a:pt x="1022639" y="937328"/>
                                  <a:pt x="997527" y="935597"/>
                                </a:cubicBezTo>
                                <a:cubicBezTo>
                                  <a:pt x="979343" y="933865"/>
                                  <a:pt x="953366" y="925206"/>
                                  <a:pt x="936048" y="931267"/>
                                </a:cubicBezTo>
                                <a:cubicBezTo>
                                  <a:pt x="919596" y="936462"/>
                                  <a:pt x="947305" y="942524"/>
                                  <a:pt x="950768" y="942524"/>
                                </a:cubicBezTo>
                                <a:cubicBezTo>
                                  <a:pt x="972416" y="943389"/>
                                  <a:pt x="994064" y="945121"/>
                                  <a:pt x="1015711" y="945987"/>
                                </a:cubicBezTo>
                                <a:cubicBezTo>
                                  <a:pt x="1040823" y="947719"/>
                                  <a:pt x="1065934" y="948585"/>
                                  <a:pt x="1091046" y="948585"/>
                                </a:cubicBezTo>
                                <a:cubicBezTo>
                                  <a:pt x="1106632" y="949451"/>
                                  <a:pt x="1152525" y="958976"/>
                                  <a:pt x="1165514" y="948585"/>
                                </a:cubicBezTo>
                                <a:cubicBezTo>
                                  <a:pt x="1165514" y="948585"/>
                                  <a:pt x="1164648" y="949451"/>
                                  <a:pt x="1164648" y="949451"/>
                                </a:cubicBezTo>
                                <a:cubicBezTo>
                                  <a:pt x="1164648" y="949451"/>
                                  <a:pt x="1164648" y="949451"/>
                                  <a:pt x="1165514" y="948585"/>
                                </a:cubicBezTo>
                                <a:cubicBezTo>
                                  <a:pt x="1165514" y="948585"/>
                                  <a:pt x="1165514" y="948585"/>
                                  <a:pt x="1165514" y="948585"/>
                                </a:cubicBezTo>
                                <a:cubicBezTo>
                                  <a:pt x="1184564" y="933865"/>
                                  <a:pt x="1142134" y="935597"/>
                                  <a:pt x="1136939" y="936462"/>
                                </a:cubicBezTo>
                                <a:close/>
                                <a:moveTo>
                                  <a:pt x="942109" y="1123498"/>
                                </a:moveTo>
                                <a:cubicBezTo>
                                  <a:pt x="965489" y="1125230"/>
                                  <a:pt x="988868" y="1128694"/>
                                  <a:pt x="1012248" y="1130426"/>
                                </a:cubicBezTo>
                                <a:cubicBezTo>
                                  <a:pt x="1055543" y="1133889"/>
                                  <a:pt x="1108364" y="1141683"/>
                                  <a:pt x="1150793" y="1133889"/>
                                </a:cubicBezTo>
                                <a:cubicBezTo>
                                  <a:pt x="1155989" y="1133024"/>
                                  <a:pt x="1161184" y="1124365"/>
                                  <a:pt x="1154257" y="1120901"/>
                                </a:cubicBezTo>
                                <a:cubicBezTo>
                                  <a:pt x="1146464" y="1117437"/>
                                  <a:pt x="1137805" y="1119169"/>
                                  <a:pt x="1129146" y="1119169"/>
                                </a:cubicBezTo>
                                <a:cubicBezTo>
                                  <a:pt x="1106632" y="1120035"/>
                                  <a:pt x="1083252" y="1120901"/>
                                  <a:pt x="1060739" y="1120035"/>
                                </a:cubicBezTo>
                                <a:cubicBezTo>
                                  <a:pt x="1036493" y="1120035"/>
                                  <a:pt x="1011382" y="1119169"/>
                                  <a:pt x="987136" y="1117437"/>
                                </a:cubicBezTo>
                                <a:cubicBezTo>
                                  <a:pt x="965489" y="1115706"/>
                                  <a:pt x="946439" y="1108778"/>
                                  <a:pt x="924791" y="1106180"/>
                                </a:cubicBezTo>
                                <a:cubicBezTo>
                                  <a:pt x="919596" y="1105315"/>
                                  <a:pt x="912668" y="1111376"/>
                                  <a:pt x="916132" y="1116571"/>
                                </a:cubicBezTo>
                                <a:cubicBezTo>
                                  <a:pt x="920461" y="1124365"/>
                                  <a:pt x="936048" y="1122633"/>
                                  <a:pt x="942109" y="1123498"/>
                                </a:cubicBezTo>
                                <a:close/>
                                <a:moveTo>
                                  <a:pt x="1184564" y="876714"/>
                                </a:moveTo>
                                <a:cubicBezTo>
                                  <a:pt x="1140402" y="879312"/>
                                  <a:pt x="1195821" y="875849"/>
                                  <a:pt x="1184564" y="876714"/>
                                </a:cubicBezTo>
                                <a:lnTo>
                                  <a:pt x="1184564" y="876714"/>
                                </a:lnTo>
                                <a:close/>
                                <a:moveTo>
                                  <a:pt x="485775" y="817833"/>
                                </a:moveTo>
                                <a:cubicBezTo>
                                  <a:pt x="501361" y="818699"/>
                                  <a:pt x="516948" y="813503"/>
                                  <a:pt x="532534" y="814369"/>
                                </a:cubicBezTo>
                                <a:cubicBezTo>
                                  <a:pt x="570634" y="815235"/>
                                  <a:pt x="607002" y="814369"/>
                                  <a:pt x="645102" y="820430"/>
                                </a:cubicBezTo>
                                <a:cubicBezTo>
                                  <a:pt x="652030" y="821296"/>
                                  <a:pt x="678007" y="816101"/>
                                  <a:pt x="660689" y="809174"/>
                                </a:cubicBezTo>
                                <a:cubicBezTo>
                                  <a:pt x="645968" y="803112"/>
                                  <a:pt x="619125" y="804844"/>
                                  <a:pt x="602673" y="803978"/>
                                </a:cubicBezTo>
                                <a:cubicBezTo>
                                  <a:pt x="566305" y="802246"/>
                                  <a:pt x="517814" y="793587"/>
                                  <a:pt x="481446" y="802246"/>
                                </a:cubicBezTo>
                                <a:cubicBezTo>
                                  <a:pt x="484043" y="801381"/>
                                  <a:pt x="488373" y="800514"/>
                                  <a:pt x="481446" y="802246"/>
                                </a:cubicBezTo>
                                <a:cubicBezTo>
                                  <a:pt x="477982" y="803112"/>
                                  <a:pt x="479714" y="803112"/>
                                  <a:pt x="481446" y="802246"/>
                                </a:cubicBezTo>
                                <a:cubicBezTo>
                                  <a:pt x="464993" y="805710"/>
                                  <a:pt x="471921" y="816967"/>
                                  <a:pt x="485775" y="817833"/>
                                </a:cubicBezTo>
                                <a:close/>
                                <a:moveTo>
                                  <a:pt x="1165514" y="949451"/>
                                </a:moveTo>
                                <a:cubicBezTo>
                                  <a:pt x="1164648" y="949451"/>
                                  <a:pt x="1164648" y="949451"/>
                                  <a:pt x="1165514" y="949451"/>
                                </a:cubicBezTo>
                                <a:lnTo>
                                  <a:pt x="1165514" y="949451"/>
                                </a:lnTo>
                                <a:cubicBezTo>
                                  <a:pt x="1164648" y="949451"/>
                                  <a:pt x="1164648" y="949451"/>
                                  <a:pt x="1165514" y="949451"/>
                                </a:cubicBezTo>
                                <a:close/>
                                <a:moveTo>
                                  <a:pt x="673677" y="668896"/>
                                </a:moveTo>
                                <a:cubicBezTo>
                                  <a:pt x="639041" y="656774"/>
                                  <a:pt x="587086" y="664567"/>
                                  <a:pt x="550718" y="665433"/>
                                </a:cubicBezTo>
                                <a:cubicBezTo>
                                  <a:pt x="559377" y="665433"/>
                                  <a:pt x="575830" y="664567"/>
                                  <a:pt x="550718" y="665433"/>
                                </a:cubicBezTo>
                                <a:cubicBezTo>
                                  <a:pt x="549852" y="665433"/>
                                  <a:pt x="548986" y="665433"/>
                                  <a:pt x="548986" y="665433"/>
                                </a:cubicBezTo>
                                <a:cubicBezTo>
                                  <a:pt x="549852" y="665433"/>
                                  <a:pt x="549852" y="665433"/>
                                  <a:pt x="550718" y="665433"/>
                                </a:cubicBezTo>
                                <a:cubicBezTo>
                                  <a:pt x="533400" y="666299"/>
                                  <a:pt x="516082" y="665433"/>
                                  <a:pt x="498764" y="668030"/>
                                </a:cubicBezTo>
                                <a:cubicBezTo>
                                  <a:pt x="475384" y="672360"/>
                                  <a:pt x="486641" y="687946"/>
                                  <a:pt x="504825" y="685349"/>
                                </a:cubicBezTo>
                                <a:cubicBezTo>
                                  <a:pt x="546389" y="679287"/>
                                  <a:pt x="584489" y="675824"/>
                                  <a:pt x="626052" y="676690"/>
                                </a:cubicBezTo>
                                <a:cubicBezTo>
                                  <a:pt x="642505" y="677555"/>
                                  <a:pt x="658091" y="682751"/>
                                  <a:pt x="673677" y="682751"/>
                                </a:cubicBezTo>
                                <a:cubicBezTo>
                                  <a:pt x="687532" y="683617"/>
                                  <a:pt x="682336" y="671494"/>
                                  <a:pt x="673677" y="668896"/>
                                </a:cubicBezTo>
                                <a:close/>
                                <a:moveTo>
                                  <a:pt x="547255" y="665433"/>
                                </a:moveTo>
                                <a:cubicBezTo>
                                  <a:pt x="545523" y="665433"/>
                                  <a:pt x="545523" y="665433"/>
                                  <a:pt x="547255" y="665433"/>
                                </a:cubicBezTo>
                                <a:lnTo>
                                  <a:pt x="547255" y="665433"/>
                                </a:lnTo>
                                <a:close/>
                                <a:moveTo>
                                  <a:pt x="331643" y="924339"/>
                                </a:moveTo>
                                <a:cubicBezTo>
                                  <a:pt x="354157" y="921742"/>
                                  <a:pt x="310861" y="926071"/>
                                  <a:pt x="331643" y="924339"/>
                                </a:cubicBezTo>
                                <a:lnTo>
                                  <a:pt x="331643" y="924339"/>
                                </a:lnTo>
                                <a:close/>
                                <a:moveTo>
                                  <a:pt x="801832" y="719119"/>
                                </a:moveTo>
                                <a:cubicBezTo>
                                  <a:pt x="813955" y="719985"/>
                                  <a:pt x="885825" y="732108"/>
                                  <a:pt x="896216" y="719985"/>
                                </a:cubicBezTo>
                                <a:lnTo>
                                  <a:pt x="896216" y="719985"/>
                                </a:lnTo>
                                <a:cubicBezTo>
                                  <a:pt x="915266" y="698337"/>
                                  <a:pt x="841664" y="706996"/>
                                  <a:pt x="835602" y="706996"/>
                                </a:cubicBezTo>
                                <a:cubicBezTo>
                                  <a:pt x="813089" y="706996"/>
                                  <a:pt x="791441" y="708728"/>
                                  <a:pt x="768927" y="708728"/>
                                </a:cubicBezTo>
                                <a:cubicBezTo>
                                  <a:pt x="757671" y="708728"/>
                                  <a:pt x="731693" y="694008"/>
                                  <a:pt x="722168" y="696605"/>
                                </a:cubicBezTo>
                                <a:cubicBezTo>
                                  <a:pt x="701386" y="703532"/>
                                  <a:pt x="732559" y="717387"/>
                                  <a:pt x="739486" y="718253"/>
                                </a:cubicBezTo>
                                <a:cubicBezTo>
                                  <a:pt x="760268" y="719985"/>
                                  <a:pt x="781050" y="718253"/>
                                  <a:pt x="801832" y="719119"/>
                                </a:cubicBezTo>
                                <a:close/>
                                <a:moveTo>
                                  <a:pt x="386195" y="961574"/>
                                </a:moveTo>
                                <a:cubicBezTo>
                                  <a:pt x="386195" y="961574"/>
                                  <a:pt x="386195" y="961574"/>
                                  <a:pt x="386195" y="961574"/>
                                </a:cubicBezTo>
                                <a:cubicBezTo>
                                  <a:pt x="387927" y="959842"/>
                                  <a:pt x="387061" y="960708"/>
                                  <a:pt x="386195" y="961574"/>
                                </a:cubicBezTo>
                                <a:close/>
                                <a:moveTo>
                                  <a:pt x="405246" y="926937"/>
                                </a:moveTo>
                                <a:cubicBezTo>
                                  <a:pt x="381000" y="923474"/>
                                  <a:pt x="356755" y="922608"/>
                                  <a:pt x="332509" y="924339"/>
                                </a:cubicBezTo>
                                <a:cubicBezTo>
                                  <a:pt x="308264" y="926071"/>
                                  <a:pt x="283152" y="928669"/>
                                  <a:pt x="258907" y="928669"/>
                                </a:cubicBezTo>
                                <a:cubicBezTo>
                                  <a:pt x="245918" y="928669"/>
                                  <a:pt x="205220" y="922608"/>
                                  <a:pt x="196561" y="932133"/>
                                </a:cubicBezTo>
                                <a:cubicBezTo>
                                  <a:pt x="187036" y="942524"/>
                                  <a:pt x="205220" y="951183"/>
                                  <a:pt x="213880" y="948585"/>
                                </a:cubicBezTo>
                                <a:cubicBezTo>
                                  <a:pt x="237259" y="942524"/>
                                  <a:pt x="262370" y="943389"/>
                                  <a:pt x="286616" y="939926"/>
                                </a:cubicBezTo>
                                <a:cubicBezTo>
                                  <a:pt x="310861" y="936462"/>
                                  <a:pt x="334241" y="934730"/>
                                  <a:pt x="359352" y="934730"/>
                                </a:cubicBezTo>
                                <a:cubicBezTo>
                                  <a:pt x="375805" y="934730"/>
                                  <a:pt x="391391" y="942524"/>
                                  <a:pt x="406977" y="940792"/>
                                </a:cubicBezTo>
                                <a:cubicBezTo>
                                  <a:pt x="420832" y="939926"/>
                                  <a:pt x="419966" y="928669"/>
                                  <a:pt x="405246" y="926937"/>
                                </a:cubicBezTo>
                                <a:close/>
                                <a:moveTo>
                                  <a:pt x="898814" y="767610"/>
                                </a:moveTo>
                                <a:cubicBezTo>
                                  <a:pt x="879764" y="766744"/>
                                  <a:pt x="860714" y="773671"/>
                                  <a:pt x="840798" y="774537"/>
                                </a:cubicBezTo>
                                <a:cubicBezTo>
                                  <a:pt x="812223" y="775403"/>
                                  <a:pt x="784514" y="774537"/>
                                  <a:pt x="755939" y="774537"/>
                                </a:cubicBezTo>
                                <a:cubicBezTo>
                                  <a:pt x="736023" y="774537"/>
                                  <a:pt x="715241" y="767610"/>
                                  <a:pt x="696191" y="767610"/>
                                </a:cubicBezTo>
                                <a:cubicBezTo>
                                  <a:pt x="690996" y="767610"/>
                                  <a:pt x="683202" y="771940"/>
                                  <a:pt x="685800" y="778867"/>
                                </a:cubicBezTo>
                                <a:cubicBezTo>
                                  <a:pt x="690130" y="790123"/>
                                  <a:pt x="706582" y="788392"/>
                                  <a:pt x="716107" y="787526"/>
                                </a:cubicBezTo>
                                <a:cubicBezTo>
                                  <a:pt x="769793" y="778867"/>
                                  <a:pt x="826077" y="790990"/>
                                  <a:pt x="880630" y="788392"/>
                                </a:cubicBezTo>
                                <a:cubicBezTo>
                                  <a:pt x="894484" y="786660"/>
                                  <a:pt x="934316" y="768476"/>
                                  <a:pt x="898814" y="767610"/>
                                </a:cubicBezTo>
                                <a:close/>
                                <a:moveTo>
                                  <a:pt x="833871" y="753756"/>
                                </a:moveTo>
                                <a:lnTo>
                                  <a:pt x="833871" y="753756"/>
                                </a:lnTo>
                                <a:lnTo>
                                  <a:pt x="833871" y="753756"/>
                                </a:lnTo>
                                <a:lnTo>
                                  <a:pt x="833871" y="753756"/>
                                </a:lnTo>
                                <a:close/>
                                <a:moveTo>
                                  <a:pt x="882361" y="1260312"/>
                                </a:moveTo>
                                <a:cubicBezTo>
                                  <a:pt x="867641" y="1262910"/>
                                  <a:pt x="891021" y="1257714"/>
                                  <a:pt x="882361" y="1260312"/>
                                </a:cubicBezTo>
                                <a:lnTo>
                                  <a:pt x="882361" y="1260312"/>
                                </a:lnTo>
                                <a:close/>
                                <a:moveTo>
                                  <a:pt x="690996" y="605685"/>
                                </a:moveTo>
                                <a:cubicBezTo>
                                  <a:pt x="668482" y="601355"/>
                                  <a:pt x="645968" y="603953"/>
                                  <a:pt x="623455" y="603087"/>
                                </a:cubicBezTo>
                                <a:cubicBezTo>
                                  <a:pt x="576696" y="601355"/>
                                  <a:pt x="529071" y="593562"/>
                                  <a:pt x="482311" y="597892"/>
                                </a:cubicBezTo>
                                <a:lnTo>
                                  <a:pt x="482311" y="597892"/>
                                </a:lnTo>
                                <a:cubicBezTo>
                                  <a:pt x="477982" y="598758"/>
                                  <a:pt x="478848" y="597892"/>
                                  <a:pt x="482311" y="597892"/>
                                </a:cubicBezTo>
                                <a:cubicBezTo>
                                  <a:pt x="471921" y="598758"/>
                                  <a:pt x="468457" y="610014"/>
                                  <a:pt x="478848" y="614344"/>
                                </a:cubicBezTo>
                                <a:cubicBezTo>
                                  <a:pt x="494434" y="622137"/>
                                  <a:pt x="524741" y="614344"/>
                                  <a:pt x="542059" y="613478"/>
                                </a:cubicBezTo>
                                <a:cubicBezTo>
                                  <a:pt x="585355" y="610014"/>
                                  <a:pt x="627784" y="618674"/>
                                  <a:pt x="671080" y="619540"/>
                                </a:cubicBezTo>
                                <a:cubicBezTo>
                                  <a:pt x="678007" y="619540"/>
                                  <a:pt x="692727" y="622137"/>
                                  <a:pt x="697923" y="616942"/>
                                </a:cubicBezTo>
                                <a:cubicBezTo>
                                  <a:pt x="703118" y="611746"/>
                                  <a:pt x="695325" y="606551"/>
                                  <a:pt x="690996" y="605685"/>
                                </a:cubicBezTo>
                                <a:close/>
                                <a:moveTo>
                                  <a:pt x="337705" y="136362"/>
                                </a:moveTo>
                                <a:cubicBezTo>
                                  <a:pt x="308264" y="134631"/>
                                  <a:pt x="279689" y="133764"/>
                                  <a:pt x="250248" y="132032"/>
                                </a:cubicBezTo>
                                <a:cubicBezTo>
                                  <a:pt x="243320" y="132032"/>
                                  <a:pt x="200025" y="126837"/>
                                  <a:pt x="199159" y="138094"/>
                                </a:cubicBezTo>
                                <a:cubicBezTo>
                                  <a:pt x="198293" y="150217"/>
                                  <a:pt x="251980" y="146753"/>
                                  <a:pt x="256309" y="146753"/>
                                </a:cubicBezTo>
                                <a:cubicBezTo>
                                  <a:pt x="313459" y="145021"/>
                                  <a:pt x="376671" y="145021"/>
                                  <a:pt x="432955" y="155412"/>
                                </a:cubicBezTo>
                                <a:cubicBezTo>
                                  <a:pt x="439016" y="156278"/>
                                  <a:pt x="451139" y="158010"/>
                                  <a:pt x="453736" y="150217"/>
                                </a:cubicBezTo>
                                <a:cubicBezTo>
                                  <a:pt x="458066" y="136362"/>
                                  <a:pt x="438150" y="141558"/>
                                  <a:pt x="432089" y="141558"/>
                                </a:cubicBezTo>
                                <a:lnTo>
                                  <a:pt x="432089" y="141558"/>
                                </a:lnTo>
                                <a:cubicBezTo>
                                  <a:pt x="400916" y="142423"/>
                                  <a:pt x="368877" y="138094"/>
                                  <a:pt x="337705" y="136362"/>
                                </a:cubicBezTo>
                                <a:close/>
                                <a:moveTo>
                                  <a:pt x="710046" y="750292"/>
                                </a:moveTo>
                                <a:cubicBezTo>
                                  <a:pt x="744682" y="762415"/>
                                  <a:pt x="796636" y="754621"/>
                                  <a:pt x="833005" y="753756"/>
                                </a:cubicBezTo>
                                <a:cubicBezTo>
                                  <a:pt x="824346" y="753756"/>
                                  <a:pt x="807893" y="754621"/>
                                  <a:pt x="833005" y="753756"/>
                                </a:cubicBezTo>
                                <a:cubicBezTo>
                                  <a:pt x="839066" y="753756"/>
                                  <a:pt x="837334" y="753756"/>
                                  <a:pt x="833005" y="753756"/>
                                </a:cubicBezTo>
                                <a:cubicBezTo>
                                  <a:pt x="850323" y="752889"/>
                                  <a:pt x="867641" y="753756"/>
                                  <a:pt x="884093" y="751157"/>
                                </a:cubicBezTo>
                                <a:cubicBezTo>
                                  <a:pt x="907473" y="746828"/>
                                  <a:pt x="896216" y="731242"/>
                                  <a:pt x="878032" y="733839"/>
                                </a:cubicBezTo>
                                <a:cubicBezTo>
                                  <a:pt x="836468" y="739901"/>
                                  <a:pt x="798368" y="743365"/>
                                  <a:pt x="756805" y="742498"/>
                                </a:cubicBezTo>
                                <a:cubicBezTo>
                                  <a:pt x="740352" y="741633"/>
                                  <a:pt x="724766" y="736437"/>
                                  <a:pt x="709180" y="736437"/>
                                </a:cubicBezTo>
                                <a:cubicBezTo>
                                  <a:pt x="696191" y="735571"/>
                                  <a:pt x="701386" y="747694"/>
                                  <a:pt x="710046" y="750292"/>
                                </a:cubicBezTo>
                                <a:close/>
                                <a:moveTo>
                                  <a:pt x="415636" y="1000540"/>
                                </a:moveTo>
                                <a:cubicBezTo>
                                  <a:pt x="374073" y="1000540"/>
                                  <a:pt x="331643" y="999674"/>
                                  <a:pt x="290080" y="1001405"/>
                                </a:cubicBezTo>
                                <a:cubicBezTo>
                                  <a:pt x="298739" y="1001405"/>
                                  <a:pt x="319520" y="999674"/>
                                  <a:pt x="290080" y="1001405"/>
                                </a:cubicBezTo>
                                <a:cubicBezTo>
                                  <a:pt x="265834" y="1002271"/>
                                  <a:pt x="226002" y="996210"/>
                                  <a:pt x="204355" y="1006601"/>
                                </a:cubicBezTo>
                                <a:cubicBezTo>
                                  <a:pt x="187902" y="1014394"/>
                                  <a:pt x="223405" y="1016992"/>
                                  <a:pt x="223405" y="1016992"/>
                                </a:cubicBezTo>
                                <a:cubicBezTo>
                                  <a:pt x="242455" y="1016992"/>
                                  <a:pt x="261505" y="1014394"/>
                                  <a:pt x="280555" y="1012662"/>
                                </a:cubicBezTo>
                                <a:cubicBezTo>
                                  <a:pt x="311727" y="1009199"/>
                                  <a:pt x="341168" y="1013528"/>
                                  <a:pt x="372341" y="1015260"/>
                                </a:cubicBezTo>
                                <a:cubicBezTo>
                                  <a:pt x="381866" y="1016126"/>
                                  <a:pt x="419100" y="1018724"/>
                                  <a:pt x="415636" y="1000540"/>
                                </a:cubicBezTo>
                                <a:close/>
                                <a:moveTo>
                                  <a:pt x="503959" y="632528"/>
                                </a:moveTo>
                                <a:cubicBezTo>
                                  <a:pt x="552450" y="629930"/>
                                  <a:pt x="501361" y="632528"/>
                                  <a:pt x="503959" y="632528"/>
                                </a:cubicBezTo>
                                <a:lnTo>
                                  <a:pt x="503959" y="632528"/>
                                </a:lnTo>
                                <a:close/>
                                <a:moveTo>
                                  <a:pt x="403514" y="1047299"/>
                                </a:moveTo>
                                <a:cubicBezTo>
                                  <a:pt x="409575" y="1034310"/>
                                  <a:pt x="350693" y="1036042"/>
                                  <a:pt x="344632" y="1036042"/>
                                </a:cubicBezTo>
                                <a:cubicBezTo>
                                  <a:pt x="294409" y="1036907"/>
                                  <a:pt x="238125" y="1024785"/>
                                  <a:pt x="188768" y="1036907"/>
                                </a:cubicBezTo>
                                <a:cubicBezTo>
                                  <a:pt x="181841" y="1038639"/>
                                  <a:pt x="160193" y="1044701"/>
                                  <a:pt x="173182" y="1055092"/>
                                </a:cubicBezTo>
                                <a:cubicBezTo>
                                  <a:pt x="180975" y="1061153"/>
                                  <a:pt x="213880" y="1047299"/>
                                  <a:pt x="223405" y="1047299"/>
                                </a:cubicBezTo>
                                <a:cubicBezTo>
                                  <a:pt x="264968" y="1045567"/>
                                  <a:pt x="310861" y="1045567"/>
                                  <a:pt x="352425" y="1049030"/>
                                </a:cubicBezTo>
                                <a:cubicBezTo>
                                  <a:pt x="364548" y="1049030"/>
                                  <a:pt x="396586" y="1063751"/>
                                  <a:pt x="403514" y="1047299"/>
                                </a:cubicBezTo>
                                <a:close/>
                                <a:moveTo>
                                  <a:pt x="188768" y="1036907"/>
                                </a:moveTo>
                                <a:cubicBezTo>
                                  <a:pt x="206086" y="1032578"/>
                                  <a:pt x="184439" y="1037774"/>
                                  <a:pt x="188768" y="1036907"/>
                                </a:cubicBezTo>
                                <a:lnTo>
                                  <a:pt x="188768" y="1036907"/>
                                </a:lnTo>
                                <a:close/>
                                <a:moveTo>
                                  <a:pt x="550718" y="665433"/>
                                </a:moveTo>
                                <a:lnTo>
                                  <a:pt x="550718" y="665433"/>
                                </a:lnTo>
                                <a:lnTo>
                                  <a:pt x="550718" y="665433"/>
                                </a:lnTo>
                                <a:lnTo>
                                  <a:pt x="550718" y="665433"/>
                                </a:lnTo>
                                <a:close/>
                                <a:moveTo>
                                  <a:pt x="488373" y="699203"/>
                                </a:moveTo>
                                <a:cubicBezTo>
                                  <a:pt x="488373" y="699203"/>
                                  <a:pt x="488373" y="699203"/>
                                  <a:pt x="488373" y="699203"/>
                                </a:cubicBezTo>
                                <a:cubicBezTo>
                                  <a:pt x="488373" y="698337"/>
                                  <a:pt x="488373" y="698337"/>
                                  <a:pt x="488373" y="699203"/>
                                </a:cubicBezTo>
                                <a:cubicBezTo>
                                  <a:pt x="488373" y="698337"/>
                                  <a:pt x="488373" y="698337"/>
                                  <a:pt x="488373" y="699203"/>
                                </a:cubicBezTo>
                                <a:close/>
                                <a:moveTo>
                                  <a:pt x="386195" y="961574"/>
                                </a:moveTo>
                                <a:cubicBezTo>
                                  <a:pt x="380134" y="966769"/>
                                  <a:pt x="362816" y="963305"/>
                                  <a:pt x="355023" y="963305"/>
                                </a:cubicBezTo>
                                <a:cubicBezTo>
                                  <a:pt x="336839" y="962440"/>
                                  <a:pt x="318655" y="962440"/>
                                  <a:pt x="300470" y="963305"/>
                                </a:cubicBezTo>
                                <a:cubicBezTo>
                                  <a:pt x="283152" y="964171"/>
                                  <a:pt x="206086" y="958976"/>
                                  <a:pt x="206952" y="984953"/>
                                </a:cubicBezTo>
                                <a:cubicBezTo>
                                  <a:pt x="254577" y="984953"/>
                                  <a:pt x="303934" y="974562"/>
                                  <a:pt x="351559" y="971964"/>
                                </a:cubicBezTo>
                                <a:cubicBezTo>
                                  <a:pt x="368877" y="971099"/>
                                  <a:pt x="383598" y="985819"/>
                                  <a:pt x="400916" y="977160"/>
                                </a:cubicBezTo>
                                <a:cubicBezTo>
                                  <a:pt x="419966" y="965903"/>
                                  <a:pt x="394855" y="954646"/>
                                  <a:pt x="386195" y="961574"/>
                                </a:cubicBezTo>
                                <a:cubicBezTo>
                                  <a:pt x="383598" y="964171"/>
                                  <a:pt x="384464" y="962440"/>
                                  <a:pt x="386195" y="961574"/>
                                </a:cubicBezTo>
                                <a:close/>
                                <a:moveTo>
                                  <a:pt x="484909" y="651578"/>
                                </a:moveTo>
                                <a:cubicBezTo>
                                  <a:pt x="503959" y="652444"/>
                                  <a:pt x="523009" y="645517"/>
                                  <a:pt x="542925" y="644651"/>
                                </a:cubicBezTo>
                                <a:cubicBezTo>
                                  <a:pt x="571500" y="643785"/>
                                  <a:pt x="599209" y="644651"/>
                                  <a:pt x="627784" y="644651"/>
                                </a:cubicBezTo>
                                <a:cubicBezTo>
                                  <a:pt x="647700" y="644651"/>
                                  <a:pt x="668482" y="651578"/>
                                  <a:pt x="687532" y="651578"/>
                                </a:cubicBezTo>
                                <a:cubicBezTo>
                                  <a:pt x="692727" y="651578"/>
                                  <a:pt x="700521" y="647248"/>
                                  <a:pt x="697923" y="640321"/>
                                </a:cubicBezTo>
                                <a:cubicBezTo>
                                  <a:pt x="693593" y="629065"/>
                                  <a:pt x="677141" y="630796"/>
                                  <a:pt x="667616" y="631662"/>
                                </a:cubicBezTo>
                                <a:cubicBezTo>
                                  <a:pt x="613930" y="640321"/>
                                  <a:pt x="557646" y="628199"/>
                                  <a:pt x="503093" y="630796"/>
                                </a:cubicBezTo>
                                <a:cubicBezTo>
                                  <a:pt x="490105" y="633394"/>
                                  <a:pt x="449407" y="650712"/>
                                  <a:pt x="484909" y="651578"/>
                                </a:cubicBezTo>
                                <a:close/>
                                <a:moveTo>
                                  <a:pt x="488373" y="699203"/>
                                </a:moveTo>
                                <a:cubicBezTo>
                                  <a:pt x="469323" y="720851"/>
                                  <a:pt x="543791" y="712192"/>
                                  <a:pt x="548986" y="712192"/>
                                </a:cubicBezTo>
                                <a:cubicBezTo>
                                  <a:pt x="571500" y="712192"/>
                                  <a:pt x="593148" y="710460"/>
                                  <a:pt x="615661" y="710460"/>
                                </a:cubicBezTo>
                                <a:cubicBezTo>
                                  <a:pt x="626918" y="710460"/>
                                  <a:pt x="652896" y="726046"/>
                                  <a:pt x="662421" y="722583"/>
                                </a:cubicBezTo>
                                <a:cubicBezTo>
                                  <a:pt x="683202" y="715655"/>
                                  <a:pt x="652030" y="701801"/>
                                  <a:pt x="645102" y="700935"/>
                                </a:cubicBezTo>
                                <a:cubicBezTo>
                                  <a:pt x="625186" y="699203"/>
                                  <a:pt x="603539" y="700935"/>
                                  <a:pt x="583623" y="700069"/>
                                </a:cubicBezTo>
                                <a:cubicBezTo>
                                  <a:pt x="570634" y="699203"/>
                                  <a:pt x="498764" y="687081"/>
                                  <a:pt x="488373" y="699203"/>
                                </a:cubicBezTo>
                                <a:cubicBezTo>
                                  <a:pt x="488373" y="699203"/>
                                  <a:pt x="488373" y="699203"/>
                                  <a:pt x="488373" y="699203"/>
                                </a:cubicBezTo>
                                <a:lnTo>
                                  <a:pt x="488373" y="699203"/>
                                </a:lnTo>
                                <a:close/>
                                <a:moveTo>
                                  <a:pt x="1230457" y="988417"/>
                                </a:moveTo>
                                <a:cubicBezTo>
                                  <a:pt x="1232189" y="986685"/>
                                  <a:pt x="1231323" y="987551"/>
                                  <a:pt x="1230457" y="988417"/>
                                </a:cubicBezTo>
                                <a:cubicBezTo>
                                  <a:pt x="1238250" y="981490"/>
                                  <a:pt x="1272021" y="986685"/>
                                  <a:pt x="1281546" y="986685"/>
                                </a:cubicBezTo>
                                <a:cubicBezTo>
                                  <a:pt x="1312718" y="985819"/>
                                  <a:pt x="1343025" y="984087"/>
                                  <a:pt x="1374198" y="983222"/>
                                </a:cubicBezTo>
                                <a:cubicBezTo>
                                  <a:pt x="1383723" y="983222"/>
                                  <a:pt x="1417493" y="990149"/>
                                  <a:pt x="1420091" y="977160"/>
                                </a:cubicBezTo>
                                <a:cubicBezTo>
                                  <a:pt x="1423555" y="953780"/>
                                  <a:pt x="1389784" y="965037"/>
                                  <a:pt x="1378527" y="968501"/>
                                </a:cubicBezTo>
                                <a:cubicBezTo>
                                  <a:pt x="1331768" y="981490"/>
                                  <a:pt x="1270289" y="975428"/>
                                  <a:pt x="1222664" y="970233"/>
                                </a:cubicBezTo>
                                <a:cubicBezTo>
                                  <a:pt x="1214871" y="969367"/>
                                  <a:pt x="1183698" y="964171"/>
                                  <a:pt x="1181966" y="976294"/>
                                </a:cubicBezTo>
                                <a:cubicBezTo>
                                  <a:pt x="1180234" y="990149"/>
                                  <a:pt x="1222664" y="995344"/>
                                  <a:pt x="1230457" y="988417"/>
                                </a:cubicBezTo>
                                <a:close/>
                                <a:moveTo>
                                  <a:pt x="1210541" y="1025651"/>
                                </a:moveTo>
                                <a:lnTo>
                                  <a:pt x="1210541" y="1025651"/>
                                </a:lnTo>
                                <a:cubicBezTo>
                                  <a:pt x="1207077" y="1029115"/>
                                  <a:pt x="1209675" y="1026517"/>
                                  <a:pt x="1210541" y="1025651"/>
                                </a:cubicBezTo>
                                <a:close/>
                                <a:moveTo>
                                  <a:pt x="1205346" y="146753"/>
                                </a:moveTo>
                                <a:cubicBezTo>
                                  <a:pt x="1227859" y="153680"/>
                                  <a:pt x="1260764" y="149351"/>
                                  <a:pt x="1284143" y="147619"/>
                                </a:cubicBezTo>
                                <a:cubicBezTo>
                                  <a:pt x="1296266" y="146753"/>
                                  <a:pt x="1292802" y="146753"/>
                                  <a:pt x="1287607" y="147619"/>
                                </a:cubicBezTo>
                                <a:cubicBezTo>
                                  <a:pt x="1332634" y="144155"/>
                                  <a:pt x="1377662" y="138960"/>
                                  <a:pt x="1422689" y="133764"/>
                                </a:cubicBezTo>
                                <a:cubicBezTo>
                                  <a:pt x="1438275" y="132032"/>
                                  <a:pt x="1442605" y="117312"/>
                                  <a:pt x="1424421" y="117312"/>
                                </a:cubicBezTo>
                                <a:cubicBezTo>
                                  <a:pt x="1401907" y="117312"/>
                                  <a:pt x="1379393" y="124240"/>
                                  <a:pt x="1356014" y="125972"/>
                                </a:cubicBezTo>
                                <a:cubicBezTo>
                                  <a:pt x="1310987" y="128569"/>
                                  <a:pt x="1268557" y="138960"/>
                                  <a:pt x="1223530" y="132899"/>
                                </a:cubicBezTo>
                                <a:cubicBezTo>
                                  <a:pt x="1210541" y="129435"/>
                                  <a:pt x="1179368" y="138960"/>
                                  <a:pt x="1205346" y="146753"/>
                                </a:cubicBezTo>
                                <a:close/>
                                <a:moveTo>
                                  <a:pt x="1412298" y="887972"/>
                                </a:moveTo>
                                <a:cubicBezTo>
                                  <a:pt x="1393248" y="890569"/>
                                  <a:pt x="1375930" y="894032"/>
                                  <a:pt x="1356014" y="893167"/>
                                </a:cubicBezTo>
                                <a:cubicBezTo>
                                  <a:pt x="1304925" y="890569"/>
                                  <a:pt x="1254702" y="887972"/>
                                  <a:pt x="1203614" y="896631"/>
                                </a:cubicBezTo>
                                <a:cubicBezTo>
                                  <a:pt x="1186296" y="899228"/>
                                  <a:pt x="1196687" y="913083"/>
                                  <a:pt x="1210541" y="912217"/>
                                </a:cubicBezTo>
                                <a:cubicBezTo>
                                  <a:pt x="1237384" y="911351"/>
                                  <a:pt x="1264227" y="910485"/>
                                  <a:pt x="1291071" y="910485"/>
                                </a:cubicBezTo>
                                <a:cubicBezTo>
                                  <a:pt x="1313584" y="910485"/>
                                  <a:pt x="1336098" y="912217"/>
                                  <a:pt x="1358612" y="912217"/>
                                </a:cubicBezTo>
                                <a:cubicBezTo>
                                  <a:pt x="1373332" y="912217"/>
                                  <a:pt x="1417493" y="918278"/>
                                  <a:pt x="1428750" y="907887"/>
                                </a:cubicBezTo>
                                <a:lnTo>
                                  <a:pt x="1428750" y="907887"/>
                                </a:lnTo>
                                <a:cubicBezTo>
                                  <a:pt x="1428750" y="907887"/>
                                  <a:pt x="1428750" y="907887"/>
                                  <a:pt x="1428750" y="907887"/>
                                </a:cubicBezTo>
                                <a:cubicBezTo>
                                  <a:pt x="1445202" y="894032"/>
                                  <a:pt x="1425287" y="886240"/>
                                  <a:pt x="1412298" y="887972"/>
                                </a:cubicBezTo>
                                <a:close/>
                                <a:moveTo>
                                  <a:pt x="888423" y="1467264"/>
                                </a:moveTo>
                                <a:cubicBezTo>
                                  <a:pt x="866775" y="1472460"/>
                                  <a:pt x="895350" y="1466399"/>
                                  <a:pt x="888423" y="1467264"/>
                                </a:cubicBezTo>
                                <a:lnTo>
                                  <a:pt x="888423" y="1467264"/>
                                </a:lnTo>
                                <a:close/>
                                <a:moveTo>
                                  <a:pt x="1431348" y="906155"/>
                                </a:moveTo>
                                <a:cubicBezTo>
                                  <a:pt x="1431348" y="906155"/>
                                  <a:pt x="1430482" y="907021"/>
                                  <a:pt x="1429616" y="907021"/>
                                </a:cubicBezTo>
                                <a:cubicBezTo>
                                  <a:pt x="1429616" y="907021"/>
                                  <a:pt x="1429616" y="907021"/>
                                  <a:pt x="1429616" y="907021"/>
                                </a:cubicBezTo>
                                <a:cubicBezTo>
                                  <a:pt x="1430482" y="907021"/>
                                  <a:pt x="1431348" y="907021"/>
                                  <a:pt x="1431348" y="906155"/>
                                </a:cubicBezTo>
                                <a:close/>
                                <a:moveTo>
                                  <a:pt x="880630" y="1113974"/>
                                </a:moveTo>
                                <a:cubicBezTo>
                                  <a:pt x="862446" y="1111376"/>
                                  <a:pt x="843396" y="1113974"/>
                                  <a:pt x="825211" y="1114839"/>
                                </a:cubicBezTo>
                                <a:cubicBezTo>
                                  <a:pt x="786246" y="1116571"/>
                                  <a:pt x="742950" y="1118303"/>
                                  <a:pt x="706582" y="1104449"/>
                                </a:cubicBezTo>
                                <a:cubicBezTo>
                                  <a:pt x="698789" y="1100985"/>
                                  <a:pt x="667616" y="1105315"/>
                                  <a:pt x="685800" y="1114839"/>
                                </a:cubicBezTo>
                                <a:cubicBezTo>
                                  <a:pt x="703118" y="1124365"/>
                                  <a:pt x="729961" y="1121767"/>
                                  <a:pt x="749011" y="1123498"/>
                                </a:cubicBezTo>
                                <a:cubicBezTo>
                                  <a:pt x="790575" y="1126097"/>
                                  <a:pt x="833005" y="1133889"/>
                                  <a:pt x="874568" y="1128694"/>
                                </a:cubicBezTo>
                                <a:lnTo>
                                  <a:pt x="874568" y="1128694"/>
                                </a:lnTo>
                                <a:cubicBezTo>
                                  <a:pt x="876300" y="1128694"/>
                                  <a:pt x="876300" y="1128694"/>
                                  <a:pt x="874568" y="1128694"/>
                                </a:cubicBezTo>
                                <a:cubicBezTo>
                                  <a:pt x="882361" y="1126962"/>
                                  <a:pt x="895350" y="1116571"/>
                                  <a:pt x="880630" y="1113974"/>
                                </a:cubicBezTo>
                                <a:close/>
                                <a:moveTo>
                                  <a:pt x="879764" y="786660"/>
                                </a:moveTo>
                                <a:cubicBezTo>
                                  <a:pt x="878032" y="786660"/>
                                  <a:pt x="877166" y="786660"/>
                                  <a:pt x="876300" y="786660"/>
                                </a:cubicBezTo>
                                <a:cubicBezTo>
                                  <a:pt x="877166" y="787526"/>
                                  <a:pt x="878898" y="787526"/>
                                  <a:pt x="879764" y="786660"/>
                                </a:cubicBezTo>
                                <a:close/>
                                <a:moveTo>
                                  <a:pt x="1238250" y="681885"/>
                                </a:moveTo>
                                <a:cubicBezTo>
                                  <a:pt x="1226993" y="682751"/>
                                  <a:pt x="1250373" y="681019"/>
                                  <a:pt x="1238250" y="681885"/>
                                </a:cubicBezTo>
                                <a:lnTo>
                                  <a:pt x="1238250" y="681885"/>
                                </a:lnTo>
                                <a:close/>
                                <a:moveTo>
                                  <a:pt x="947305" y="1228274"/>
                                </a:moveTo>
                                <a:cubicBezTo>
                                  <a:pt x="972416" y="1224810"/>
                                  <a:pt x="997527" y="1224810"/>
                                  <a:pt x="1022639" y="1226542"/>
                                </a:cubicBezTo>
                                <a:cubicBezTo>
                                  <a:pt x="1035627" y="1227408"/>
                                  <a:pt x="1181100" y="1245592"/>
                                  <a:pt x="1183698" y="1232603"/>
                                </a:cubicBezTo>
                                <a:cubicBezTo>
                                  <a:pt x="1191491" y="1215285"/>
                                  <a:pt x="1155123" y="1221347"/>
                                  <a:pt x="1147330" y="1222212"/>
                                </a:cubicBezTo>
                                <a:cubicBezTo>
                                  <a:pt x="1116157" y="1223944"/>
                                  <a:pt x="1084118" y="1219615"/>
                                  <a:pt x="1052946" y="1217883"/>
                                </a:cubicBezTo>
                                <a:cubicBezTo>
                                  <a:pt x="1023505" y="1216151"/>
                                  <a:pt x="993198" y="1217883"/>
                                  <a:pt x="962891" y="1215285"/>
                                </a:cubicBezTo>
                                <a:cubicBezTo>
                                  <a:pt x="951634" y="1214419"/>
                                  <a:pt x="917864" y="1207492"/>
                                  <a:pt x="910071" y="1219615"/>
                                </a:cubicBezTo>
                                <a:cubicBezTo>
                                  <a:pt x="902277" y="1233469"/>
                                  <a:pt x="942109" y="1228274"/>
                                  <a:pt x="947305" y="1228274"/>
                                </a:cubicBezTo>
                                <a:close/>
                                <a:moveTo>
                                  <a:pt x="898814" y="1451678"/>
                                </a:moveTo>
                                <a:cubicBezTo>
                                  <a:pt x="876300" y="1447349"/>
                                  <a:pt x="852921" y="1450812"/>
                                  <a:pt x="830407" y="1449946"/>
                                </a:cubicBezTo>
                                <a:cubicBezTo>
                                  <a:pt x="810491" y="1449946"/>
                                  <a:pt x="791441" y="1449081"/>
                                  <a:pt x="771525" y="1448214"/>
                                </a:cubicBezTo>
                                <a:cubicBezTo>
                                  <a:pt x="761134" y="1448214"/>
                                  <a:pt x="749877" y="1448214"/>
                                  <a:pt x="739486" y="1446483"/>
                                </a:cubicBezTo>
                                <a:cubicBezTo>
                                  <a:pt x="730827" y="1444751"/>
                                  <a:pt x="721302" y="1437824"/>
                                  <a:pt x="712643" y="1437824"/>
                                </a:cubicBezTo>
                                <a:cubicBezTo>
                                  <a:pt x="704850" y="1437824"/>
                                  <a:pt x="689264" y="1449946"/>
                                  <a:pt x="703118" y="1455142"/>
                                </a:cubicBezTo>
                                <a:cubicBezTo>
                                  <a:pt x="721302" y="1462069"/>
                                  <a:pt x="741218" y="1458605"/>
                                  <a:pt x="760268" y="1458605"/>
                                </a:cubicBezTo>
                                <a:cubicBezTo>
                                  <a:pt x="783648" y="1459472"/>
                                  <a:pt x="807027" y="1460337"/>
                                  <a:pt x="830407" y="1463801"/>
                                </a:cubicBezTo>
                                <a:cubicBezTo>
                                  <a:pt x="849457" y="1466399"/>
                                  <a:pt x="870239" y="1471594"/>
                                  <a:pt x="889289" y="1467264"/>
                                </a:cubicBezTo>
                                <a:cubicBezTo>
                                  <a:pt x="893618" y="1466399"/>
                                  <a:pt x="912668" y="1454276"/>
                                  <a:pt x="898814" y="1451678"/>
                                </a:cubicBezTo>
                                <a:close/>
                                <a:moveTo>
                                  <a:pt x="1230457" y="988417"/>
                                </a:moveTo>
                                <a:cubicBezTo>
                                  <a:pt x="1230457" y="988417"/>
                                  <a:pt x="1230457" y="988417"/>
                                  <a:pt x="1230457" y="988417"/>
                                </a:cubicBezTo>
                                <a:cubicBezTo>
                                  <a:pt x="1227859" y="990149"/>
                                  <a:pt x="1229591" y="989282"/>
                                  <a:pt x="1230457" y="988417"/>
                                </a:cubicBezTo>
                                <a:close/>
                                <a:moveTo>
                                  <a:pt x="1272886" y="70553"/>
                                </a:moveTo>
                                <a:cubicBezTo>
                                  <a:pt x="1272886" y="70553"/>
                                  <a:pt x="1272886" y="70553"/>
                                  <a:pt x="1272886" y="70553"/>
                                </a:cubicBezTo>
                                <a:cubicBezTo>
                                  <a:pt x="1278948" y="69687"/>
                                  <a:pt x="1287607" y="69687"/>
                                  <a:pt x="1272886" y="70553"/>
                                </a:cubicBezTo>
                                <a:close/>
                                <a:moveTo>
                                  <a:pt x="1238250" y="681885"/>
                                </a:moveTo>
                                <a:cubicBezTo>
                                  <a:pt x="1277216" y="678421"/>
                                  <a:pt x="1313584" y="674092"/>
                                  <a:pt x="1352550" y="674092"/>
                                </a:cubicBezTo>
                                <a:cubicBezTo>
                                  <a:pt x="1371600" y="674092"/>
                                  <a:pt x="1393248" y="677555"/>
                                  <a:pt x="1411432" y="674092"/>
                                </a:cubicBezTo>
                                <a:cubicBezTo>
                                  <a:pt x="1417493" y="673226"/>
                                  <a:pt x="1426152" y="665433"/>
                                  <a:pt x="1419225" y="660237"/>
                                </a:cubicBezTo>
                                <a:cubicBezTo>
                                  <a:pt x="1413164" y="654176"/>
                                  <a:pt x="1401907" y="655907"/>
                                  <a:pt x="1394114" y="655907"/>
                                </a:cubicBezTo>
                                <a:cubicBezTo>
                                  <a:pt x="1350818" y="655907"/>
                                  <a:pt x="1308389" y="657639"/>
                                  <a:pt x="1265093" y="658506"/>
                                </a:cubicBezTo>
                                <a:cubicBezTo>
                                  <a:pt x="1248641" y="658506"/>
                                  <a:pt x="1220932" y="655042"/>
                                  <a:pt x="1207077" y="665433"/>
                                </a:cubicBezTo>
                                <a:cubicBezTo>
                                  <a:pt x="1188893" y="681019"/>
                                  <a:pt x="1231323" y="682751"/>
                                  <a:pt x="1238250" y="681885"/>
                                </a:cubicBezTo>
                                <a:close/>
                                <a:moveTo>
                                  <a:pt x="1250373" y="300019"/>
                                </a:moveTo>
                                <a:lnTo>
                                  <a:pt x="1250373" y="300019"/>
                                </a:lnTo>
                                <a:cubicBezTo>
                                  <a:pt x="1251239" y="300019"/>
                                  <a:pt x="1251239" y="300019"/>
                                  <a:pt x="1250373" y="300019"/>
                                </a:cubicBezTo>
                                <a:cubicBezTo>
                                  <a:pt x="1251239" y="300019"/>
                                  <a:pt x="1250373" y="300019"/>
                                  <a:pt x="1250373" y="300019"/>
                                </a:cubicBezTo>
                                <a:close/>
                                <a:moveTo>
                                  <a:pt x="1429616" y="159742"/>
                                </a:moveTo>
                                <a:cubicBezTo>
                                  <a:pt x="1420957" y="151949"/>
                                  <a:pt x="1398443" y="163206"/>
                                  <a:pt x="1388052" y="164071"/>
                                </a:cubicBezTo>
                                <a:cubicBezTo>
                                  <a:pt x="1336098" y="166669"/>
                                  <a:pt x="1284143" y="169267"/>
                                  <a:pt x="1232189" y="170998"/>
                                </a:cubicBezTo>
                                <a:cubicBezTo>
                                  <a:pt x="1226993" y="170998"/>
                                  <a:pt x="1182832" y="171865"/>
                                  <a:pt x="1207077" y="181389"/>
                                </a:cubicBezTo>
                                <a:cubicBezTo>
                                  <a:pt x="1222664" y="187451"/>
                                  <a:pt x="1239116" y="185719"/>
                                  <a:pt x="1255568" y="184853"/>
                                </a:cubicBezTo>
                                <a:cubicBezTo>
                                  <a:pt x="1254702" y="184853"/>
                                  <a:pt x="1254702" y="184853"/>
                                  <a:pt x="1257300" y="184853"/>
                                </a:cubicBezTo>
                                <a:cubicBezTo>
                                  <a:pt x="1304925" y="181389"/>
                                  <a:pt x="1355148" y="175328"/>
                                  <a:pt x="1402773" y="176194"/>
                                </a:cubicBezTo>
                                <a:cubicBezTo>
                                  <a:pt x="1408834" y="175328"/>
                                  <a:pt x="1446934" y="174462"/>
                                  <a:pt x="1429616" y="159742"/>
                                </a:cubicBezTo>
                                <a:close/>
                                <a:moveTo>
                                  <a:pt x="1260764" y="336387"/>
                                </a:moveTo>
                                <a:cubicBezTo>
                                  <a:pt x="1297998" y="327728"/>
                                  <a:pt x="1338696" y="326862"/>
                                  <a:pt x="1376796" y="328594"/>
                                </a:cubicBezTo>
                                <a:cubicBezTo>
                                  <a:pt x="1386321" y="329460"/>
                                  <a:pt x="1413164" y="333790"/>
                                  <a:pt x="1418359" y="323399"/>
                                </a:cubicBezTo>
                                <a:cubicBezTo>
                                  <a:pt x="1429616" y="302617"/>
                                  <a:pt x="1393248" y="313873"/>
                                  <a:pt x="1385455" y="314740"/>
                                </a:cubicBezTo>
                                <a:cubicBezTo>
                                  <a:pt x="1346489" y="319935"/>
                                  <a:pt x="1300596" y="325131"/>
                                  <a:pt x="1260764" y="319935"/>
                                </a:cubicBezTo>
                                <a:cubicBezTo>
                                  <a:pt x="1227859" y="314740"/>
                                  <a:pt x="1226127" y="344180"/>
                                  <a:pt x="1260764" y="336387"/>
                                </a:cubicBezTo>
                                <a:cubicBezTo>
                                  <a:pt x="1258166" y="337253"/>
                                  <a:pt x="1257300" y="337253"/>
                                  <a:pt x="1260764" y="336387"/>
                                </a:cubicBezTo>
                                <a:close/>
                                <a:moveTo>
                                  <a:pt x="1272886" y="70553"/>
                                </a:moveTo>
                                <a:cubicBezTo>
                                  <a:pt x="1267691" y="70553"/>
                                  <a:pt x="1264227" y="70553"/>
                                  <a:pt x="1272886" y="70553"/>
                                </a:cubicBezTo>
                                <a:cubicBezTo>
                                  <a:pt x="1320511" y="67956"/>
                                  <a:pt x="1366405" y="58430"/>
                                  <a:pt x="1414030" y="55833"/>
                                </a:cubicBezTo>
                                <a:cubicBezTo>
                                  <a:pt x="1420091" y="55833"/>
                                  <a:pt x="1449532" y="52369"/>
                                  <a:pt x="1429616" y="42844"/>
                                </a:cubicBezTo>
                                <a:cubicBezTo>
                                  <a:pt x="1414896" y="35917"/>
                                  <a:pt x="1395846" y="44576"/>
                                  <a:pt x="1380259" y="45442"/>
                                </a:cubicBezTo>
                                <a:cubicBezTo>
                                  <a:pt x="1336098" y="48905"/>
                                  <a:pt x="1291937" y="59296"/>
                                  <a:pt x="1247775" y="54967"/>
                                </a:cubicBezTo>
                                <a:cubicBezTo>
                                  <a:pt x="1243446" y="54967"/>
                                  <a:pt x="1192357" y="48905"/>
                                  <a:pt x="1204480" y="63626"/>
                                </a:cubicBezTo>
                                <a:cubicBezTo>
                                  <a:pt x="1215737" y="78347"/>
                                  <a:pt x="1256434" y="71419"/>
                                  <a:pt x="1272886" y="70553"/>
                                </a:cubicBezTo>
                                <a:close/>
                                <a:moveTo>
                                  <a:pt x="1257300" y="183987"/>
                                </a:moveTo>
                                <a:cubicBezTo>
                                  <a:pt x="1256434" y="183987"/>
                                  <a:pt x="1256434" y="183987"/>
                                  <a:pt x="1255568" y="183987"/>
                                </a:cubicBezTo>
                                <a:cubicBezTo>
                                  <a:pt x="1259032" y="183987"/>
                                  <a:pt x="1283277" y="182256"/>
                                  <a:pt x="1257300" y="183987"/>
                                </a:cubicBezTo>
                                <a:close/>
                                <a:moveTo>
                                  <a:pt x="1229591" y="642053"/>
                                </a:moveTo>
                                <a:lnTo>
                                  <a:pt x="1229591" y="642053"/>
                                </a:lnTo>
                                <a:cubicBezTo>
                                  <a:pt x="1225261" y="644651"/>
                                  <a:pt x="1226993" y="642919"/>
                                  <a:pt x="1229591" y="642053"/>
                                </a:cubicBezTo>
                                <a:close/>
                                <a:moveTo>
                                  <a:pt x="1432214" y="624735"/>
                                </a:moveTo>
                                <a:cubicBezTo>
                                  <a:pt x="1425287" y="613478"/>
                                  <a:pt x="1403639" y="620405"/>
                                  <a:pt x="1392382" y="621271"/>
                                </a:cubicBezTo>
                                <a:cubicBezTo>
                                  <a:pt x="1365539" y="622137"/>
                                  <a:pt x="1338696" y="623869"/>
                                  <a:pt x="1311852" y="623869"/>
                                </a:cubicBezTo>
                                <a:cubicBezTo>
                                  <a:pt x="1285875" y="623869"/>
                                  <a:pt x="1259898" y="623003"/>
                                  <a:pt x="1233921" y="623869"/>
                                </a:cubicBezTo>
                                <a:cubicBezTo>
                                  <a:pt x="1210541" y="623869"/>
                                  <a:pt x="1210541" y="651578"/>
                                  <a:pt x="1229591" y="642919"/>
                                </a:cubicBezTo>
                                <a:cubicBezTo>
                                  <a:pt x="1236518" y="639456"/>
                                  <a:pt x="1233055" y="641187"/>
                                  <a:pt x="1229591" y="642919"/>
                                </a:cubicBezTo>
                                <a:cubicBezTo>
                                  <a:pt x="1244312" y="635992"/>
                                  <a:pt x="1263362" y="639456"/>
                                  <a:pt x="1278948" y="638589"/>
                                </a:cubicBezTo>
                                <a:cubicBezTo>
                                  <a:pt x="1306657" y="637724"/>
                                  <a:pt x="1333500" y="637724"/>
                                  <a:pt x="1361209" y="637724"/>
                                </a:cubicBezTo>
                                <a:cubicBezTo>
                                  <a:pt x="1363807" y="636858"/>
                                  <a:pt x="1443471" y="642919"/>
                                  <a:pt x="1432214" y="624735"/>
                                </a:cubicBezTo>
                                <a:close/>
                                <a:moveTo>
                                  <a:pt x="464993" y="384878"/>
                                </a:moveTo>
                                <a:cubicBezTo>
                                  <a:pt x="403514" y="383146"/>
                                  <a:pt x="340302" y="380548"/>
                                  <a:pt x="277957" y="384878"/>
                                </a:cubicBezTo>
                                <a:cubicBezTo>
                                  <a:pt x="284884" y="384012"/>
                                  <a:pt x="298739" y="383146"/>
                                  <a:pt x="277957" y="384878"/>
                                </a:cubicBezTo>
                                <a:cubicBezTo>
                                  <a:pt x="266700" y="385744"/>
                                  <a:pt x="217343" y="383146"/>
                                  <a:pt x="213880" y="397001"/>
                                </a:cubicBezTo>
                                <a:cubicBezTo>
                                  <a:pt x="209550" y="413453"/>
                                  <a:pt x="251980" y="399599"/>
                                  <a:pt x="259773" y="398733"/>
                                </a:cubicBezTo>
                                <a:cubicBezTo>
                                  <a:pt x="287482" y="395269"/>
                                  <a:pt x="315191" y="394403"/>
                                  <a:pt x="342034" y="394403"/>
                                </a:cubicBezTo>
                                <a:cubicBezTo>
                                  <a:pt x="370609" y="393537"/>
                                  <a:pt x="400916" y="389208"/>
                                  <a:pt x="428625" y="396135"/>
                                </a:cubicBezTo>
                                <a:cubicBezTo>
                                  <a:pt x="439882" y="398733"/>
                                  <a:pt x="452005" y="400464"/>
                                  <a:pt x="464127" y="399599"/>
                                </a:cubicBezTo>
                                <a:cubicBezTo>
                                  <a:pt x="481446" y="397867"/>
                                  <a:pt x="483177" y="385744"/>
                                  <a:pt x="464993" y="384878"/>
                                </a:cubicBezTo>
                                <a:close/>
                                <a:moveTo>
                                  <a:pt x="1161184" y="546803"/>
                                </a:moveTo>
                                <a:cubicBezTo>
                                  <a:pt x="1108364" y="554597"/>
                                  <a:pt x="1044286" y="554597"/>
                                  <a:pt x="991466" y="545937"/>
                                </a:cubicBezTo>
                                <a:cubicBezTo>
                                  <a:pt x="984539" y="545071"/>
                                  <a:pt x="943841" y="537278"/>
                                  <a:pt x="943841" y="550267"/>
                                </a:cubicBezTo>
                                <a:cubicBezTo>
                                  <a:pt x="943841" y="564121"/>
                                  <a:pt x="995796" y="558060"/>
                                  <a:pt x="1004455" y="558060"/>
                                </a:cubicBezTo>
                                <a:cubicBezTo>
                                  <a:pt x="1061605" y="558060"/>
                                  <a:pt x="1118755" y="564121"/>
                                  <a:pt x="1175905" y="558926"/>
                                </a:cubicBezTo>
                                <a:cubicBezTo>
                                  <a:pt x="1169843" y="559792"/>
                                  <a:pt x="1137805" y="562389"/>
                                  <a:pt x="1175905" y="558926"/>
                                </a:cubicBezTo>
                                <a:cubicBezTo>
                                  <a:pt x="1181966" y="558060"/>
                                  <a:pt x="1197552" y="558926"/>
                                  <a:pt x="1201016" y="551998"/>
                                </a:cubicBezTo>
                                <a:cubicBezTo>
                                  <a:pt x="1207943" y="534680"/>
                                  <a:pt x="1165514" y="545937"/>
                                  <a:pt x="1161184" y="546803"/>
                                </a:cubicBezTo>
                                <a:close/>
                                <a:moveTo>
                                  <a:pt x="863311" y="503508"/>
                                </a:moveTo>
                                <a:cubicBezTo>
                                  <a:pt x="843396" y="503508"/>
                                  <a:pt x="821748" y="504373"/>
                                  <a:pt x="801832" y="500910"/>
                                </a:cubicBezTo>
                                <a:cubicBezTo>
                                  <a:pt x="787977" y="498312"/>
                                  <a:pt x="767196" y="487055"/>
                                  <a:pt x="755939" y="500044"/>
                                </a:cubicBezTo>
                                <a:cubicBezTo>
                                  <a:pt x="746414" y="510435"/>
                                  <a:pt x="827809" y="513032"/>
                                  <a:pt x="838200" y="513899"/>
                                </a:cubicBezTo>
                                <a:cubicBezTo>
                                  <a:pt x="858116" y="515631"/>
                                  <a:pt x="878032" y="516496"/>
                                  <a:pt x="898814" y="517362"/>
                                </a:cubicBezTo>
                                <a:cubicBezTo>
                                  <a:pt x="906607" y="517362"/>
                                  <a:pt x="938646" y="525155"/>
                                  <a:pt x="946439" y="518228"/>
                                </a:cubicBezTo>
                                <a:cubicBezTo>
                                  <a:pt x="965489" y="500044"/>
                                  <a:pt x="871105" y="503508"/>
                                  <a:pt x="863311" y="503508"/>
                                </a:cubicBezTo>
                                <a:close/>
                                <a:moveTo>
                                  <a:pt x="961159" y="470603"/>
                                </a:moveTo>
                                <a:cubicBezTo>
                                  <a:pt x="953366" y="461078"/>
                                  <a:pt x="913534" y="470603"/>
                                  <a:pt x="903143" y="471469"/>
                                </a:cubicBezTo>
                                <a:cubicBezTo>
                                  <a:pt x="861580" y="475798"/>
                                  <a:pt x="814821" y="471469"/>
                                  <a:pt x="773257" y="463676"/>
                                </a:cubicBezTo>
                                <a:cubicBezTo>
                                  <a:pt x="768927" y="462810"/>
                                  <a:pt x="739486" y="449821"/>
                                  <a:pt x="742084" y="467139"/>
                                </a:cubicBezTo>
                                <a:cubicBezTo>
                                  <a:pt x="743816" y="480128"/>
                                  <a:pt x="789709" y="478396"/>
                                  <a:pt x="799234" y="479262"/>
                                </a:cubicBezTo>
                                <a:cubicBezTo>
                                  <a:pt x="847725" y="482726"/>
                                  <a:pt x="894484" y="491385"/>
                                  <a:pt x="943841" y="486190"/>
                                </a:cubicBezTo>
                                <a:cubicBezTo>
                                  <a:pt x="951634" y="486190"/>
                                  <a:pt x="968952" y="480128"/>
                                  <a:pt x="961159" y="470603"/>
                                </a:cubicBezTo>
                                <a:close/>
                                <a:moveTo>
                                  <a:pt x="944707" y="487055"/>
                                </a:moveTo>
                                <a:cubicBezTo>
                                  <a:pt x="905741" y="490519"/>
                                  <a:pt x="951634" y="486190"/>
                                  <a:pt x="944707" y="487055"/>
                                </a:cubicBezTo>
                                <a:lnTo>
                                  <a:pt x="944707" y="487055"/>
                                </a:lnTo>
                                <a:close/>
                                <a:moveTo>
                                  <a:pt x="424296" y="981490"/>
                                </a:moveTo>
                                <a:cubicBezTo>
                                  <a:pt x="435552" y="986685"/>
                                  <a:pt x="453736" y="983222"/>
                                  <a:pt x="465859" y="982355"/>
                                </a:cubicBezTo>
                                <a:cubicBezTo>
                                  <a:pt x="494434" y="979758"/>
                                  <a:pt x="522143" y="981490"/>
                                  <a:pt x="551584" y="983222"/>
                                </a:cubicBezTo>
                                <a:cubicBezTo>
                                  <a:pt x="574098" y="984953"/>
                                  <a:pt x="595746" y="989282"/>
                                  <a:pt x="618259" y="991881"/>
                                </a:cubicBezTo>
                                <a:cubicBezTo>
                                  <a:pt x="626918" y="992746"/>
                                  <a:pt x="639041" y="986685"/>
                                  <a:pt x="626918" y="982355"/>
                                </a:cubicBezTo>
                                <a:cubicBezTo>
                                  <a:pt x="602673" y="973696"/>
                                  <a:pt x="573232" y="972831"/>
                                  <a:pt x="547255" y="971099"/>
                                </a:cubicBezTo>
                                <a:cubicBezTo>
                                  <a:pt x="533400" y="970233"/>
                                  <a:pt x="520411" y="969367"/>
                                  <a:pt x="506557" y="968501"/>
                                </a:cubicBezTo>
                                <a:cubicBezTo>
                                  <a:pt x="484909" y="967635"/>
                                  <a:pt x="445943" y="959842"/>
                                  <a:pt x="425161" y="968501"/>
                                </a:cubicBezTo>
                                <a:cubicBezTo>
                                  <a:pt x="417368" y="971964"/>
                                  <a:pt x="416502" y="978026"/>
                                  <a:pt x="424296" y="981490"/>
                                </a:cubicBezTo>
                                <a:close/>
                                <a:moveTo>
                                  <a:pt x="1160318" y="629930"/>
                                </a:moveTo>
                                <a:cubicBezTo>
                                  <a:pt x="1109230" y="634260"/>
                                  <a:pt x="1167246" y="629930"/>
                                  <a:pt x="1160318" y="629930"/>
                                </a:cubicBezTo>
                                <a:lnTo>
                                  <a:pt x="1160318" y="629930"/>
                                </a:lnTo>
                                <a:close/>
                                <a:moveTo>
                                  <a:pt x="1196687" y="589233"/>
                                </a:moveTo>
                                <a:cubicBezTo>
                                  <a:pt x="1173307" y="582305"/>
                                  <a:pt x="1141268" y="589233"/>
                                  <a:pt x="1117889" y="590099"/>
                                </a:cubicBezTo>
                                <a:cubicBezTo>
                                  <a:pt x="1071996" y="591831"/>
                                  <a:pt x="1015711" y="598758"/>
                                  <a:pt x="971550" y="584903"/>
                                </a:cubicBezTo>
                                <a:cubicBezTo>
                                  <a:pt x="964623" y="583171"/>
                                  <a:pt x="958561" y="577976"/>
                                  <a:pt x="951634" y="577110"/>
                                </a:cubicBezTo>
                                <a:cubicBezTo>
                                  <a:pt x="945573" y="576244"/>
                                  <a:pt x="930852" y="587501"/>
                                  <a:pt x="941243" y="591831"/>
                                </a:cubicBezTo>
                                <a:cubicBezTo>
                                  <a:pt x="962025" y="600490"/>
                                  <a:pt x="986271" y="598758"/>
                                  <a:pt x="1007918" y="599623"/>
                                </a:cubicBezTo>
                                <a:cubicBezTo>
                                  <a:pt x="1063336" y="602222"/>
                                  <a:pt x="1118755" y="607417"/>
                                  <a:pt x="1175039" y="602222"/>
                                </a:cubicBezTo>
                                <a:cubicBezTo>
                                  <a:pt x="1169843" y="603087"/>
                                  <a:pt x="1125682" y="606551"/>
                                  <a:pt x="1175039" y="602222"/>
                                </a:cubicBezTo>
                                <a:cubicBezTo>
                                  <a:pt x="1175905" y="602222"/>
                                  <a:pt x="1175905" y="602222"/>
                                  <a:pt x="1175039" y="602222"/>
                                </a:cubicBezTo>
                                <a:cubicBezTo>
                                  <a:pt x="1179368" y="602222"/>
                                  <a:pt x="1215737" y="595294"/>
                                  <a:pt x="1196687" y="589233"/>
                                </a:cubicBezTo>
                                <a:close/>
                                <a:moveTo>
                                  <a:pt x="1149927" y="654176"/>
                                </a:moveTo>
                                <a:cubicBezTo>
                                  <a:pt x="1090180" y="660237"/>
                                  <a:pt x="1028700" y="664567"/>
                                  <a:pt x="968952" y="658506"/>
                                </a:cubicBezTo>
                                <a:cubicBezTo>
                                  <a:pt x="963757" y="657639"/>
                                  <a:pt x="920461" y="660237"/>
                                  <a:pt x="941243" y="670628"/>
                                </a:cubicBezTo>
                                <a:cubicBezTo>
                                  <a:pt x="952500" y="676690"/>
                                  <a:pt x="975014" y="678421"/>
                                  <a:pt x="987136" y="674092"/>
                                </a:cubicBezTo>
                                <a:cubicBezTo>
                                  <a:pt x="990600" y="673226"/>
                                  <a:pt x="988868" y="673226"/>
                                  <a:pt x="987136" y="674092"/>
                                </a:cubicBezTo>
                                <a:cubicBezTo>
                                  <a:pt x="1008784" y="666299"/>
                                  <a:pt x="1045152" y="672360"/>
                                  <a:pt x="1067666" y="672360"/>
                                </a:cubicBezTo>
                                <a:cubicBezTo>
                                  <a:pt x="1097107" y="672360"/>
                                  <a:pt x="1125682" y="668896"/>
                                  <a:pt x="1155123" y="668030"/>
                                </a:cubicBezTo>
                                <a:cubicBezTo>
                                  <a:pt x="1166380" y="667165"/>
                                  <a:pt x="1192357" y="668896"/>
                                  <a:pt x="1199284" y="657639"/>
                                </a:cubicBezTo>
                                <a:cubicBezTo>
                                  <a:pt x="1208809" y="641187"/>
                                  <a:pt x="1154257" y="653310"/>
                                  <a:pt x="1149927" y="654176"/>
                                </a:cubicBezTo>
                                <a:close/>
                                <a:moveTo>
                                  <a:pt x="1181100" y="615210"/>
                                </a:moveTo>
                                <a:cubicBezTo>
                                  <a:pt x="1164648" y="608282"/>
                                  <a:pt x="1137805" y="615210"/>
                                  <a:pt x="1120487" y="616076"/>
                                </a:cubicBezTo>
                                <a:cubicBezTo>
                                  <a:pt x="1082387" y="617808"/>
                                  <a:pt x="1025236" y="629065"/>
                                  <a:pt x="989734" y="614344"/>
                                </a:cubicBezTo>
                                <a:cubicBezTo>
                                  <a:pt x="985405" y="612612"/>
                                  <a:pt x="959427" y="614344"/>
                                  <a:pt x="963757" y="623869"/>
                                </a:cubicBezTo>
                                <a:cubicBezTo>
                                  <a:pt x="968952" y="635126"/>
                                  <a:pt x="1006186" y="629065"/>
                                  <a:pt x="1015711" y="629930"/>
                                </a:cubicBezTo>
                                <a:cubicBezTo>
                                  <a:pt x="1064202" y="630796"/>
                                  <a:pt x="1111827" y="633394"/>
                                  <a:pt x="1160318" y="629930"/>
                                </a:cubicBezTo>
                                <a:cubicBezTo>
                                  <a:pt x="1164648" y="629930"/>
                                  <a:pt x="1198418" y="622137"/>
                                  <a:pt x="1181100" y="615210"/>
                                </a:cubicBezTo>
                                <a:close/>
                                <a:moveTo>
                                  <a:pt x="845993" y="1423969"/>
                                </a:moveTo>
                                <a:cubicBezTo>
                                  <a:pt x="801832" y="1422237"/>
                                  <a:pt x="758536" y="1412712"/>
                                  <a:pt x="716107" y="1403187"/>
                                </a:cubicBezTo>
                                <a:cubicBezTo>
                                  <a:pt x="699655" y="1399724"/>
                                  <a:pt x="683202" y="1419639"/>
                                  <a:pt x="704850" y="1420506"/>
                                </a:cubicBezTo>
                                <a:cubicBezTo>
                                  <a:pt x="729096" y="1421371"/>
                                  <a:pt x="753341" y="1421371"/>
                                  <a:pt x="777586" y="1425701"/>
                                </a:cubicBezTo>
                                <a:cubicBezTo>
                                  <a:pt x="801832" y="1430030"/>
                                  <a:pt x="825211" y="1435226"/>
                                  <a:pt x="850323" y="1436958"/>
                                </a:cubicBezTo>
                                <a:cubicBezTo>
                                  <a:pt x="860714" y="1437824"/>
                                  <a:pt x="894484" y="1443885"/>
                                  <a:pt x="903143" y="1436092"/>
                                </a:cubicBezTo>
                                <a:cubicBezTo>
                                  <a:pt x="902277" y="1436958"/>
                                  <a:pt x="902277" y="1436958"/>
                                  <a:pt x="903143" y="1436092"/>
                                </a:cubicBezTo>
                                <a:lnTo>
                                  <a:pt x="903143" y="1436092"/>
                                </a:lnTo>
                                <a:cubicBezTo>
                                  <a:pt x="917864" y="1419639"/>
                                  <a:pt x="849457" y="1423969"/>
                                  <a:pt x="845993" y="1423969"/>
                                </a:cubicBezTo>
                                <a:close/>
                                <a:moveTo>
                                  <a:pt x="426027" y="213428"/>
                                </a:moveTo>
                                <a:cubicBezTo>
                                  <a:pt x="402648" y="212562"/>
                                  <a:pt x="378402" y="210831"/>
                                  <a:pt x="355023" y="209099"/>
                                </a:cubicBezTo>
                                <a:cubicBezTo>
                                  <a:pt x="331643" y="207367"/>
                                  <a:pt x="308264" y="204769"/>
                                  <a:pt x="284884" y="205635"/>
                                </a:cubicBezTo>
                                <a:cubicBezTo>
                                  <a:pt x="271030" y="205635"/>
                                  <a:pt x="236393" y="196976"/>
                                  <a:pt x="225136" y="207367"/>
                                </a:cubicBezTo>
                                <a:cubicBezTo>
                                  <a:pt x="206086" y="224685"/>
                                  <a:pt x="241589" y="220355"/>
                                  <a:pt x="248516" y="220355"/>
                                </a:cubicBezTo>
                                <a:cubicBezTo>
                                  <a:pt x="270164" y="218623"/>
                                  <a:pt x="291811" y="219490"/>
                                  <a:pt x="313459" y="220355"/>
                                </a:cubicBezTo>
                                <a:cubicBezTo>
                                  <a:pt x="356755" y="221222"/>
                                  <a:pt x="404380" y="230746"/>
                                  <a:pt x="446809" y="226417"/>
                                </a:cubicBezTo>
                                <a:cubicBezTo>
                                  <a:pt x="449407" y="226417"/>
                                  <a:pt x="459798" y="222087"/>
                                  <a:pt x="455468" y="217758"/>
                                </a:cubicBezTo>
                                <a:cubicBezTo>
                                  <a:pt x="451139" y="211696"/>
                                  <a:pt x="432089" y="213428"/>
                                  <a:pt x="426027" y="213428"/>
                                </a:cubicBezTo>
                                <a:close/>
                                <a:moveTo>
                                  <a:pt x="442480" y="284433"/>
                                </a:moveTo>
                                <a:cubicBezTo>
                                  <a:pt x="419100" y="282701"/>
                                  <a:pt x="395720" y="279237"/>
                                  <a:pt x="372341" y="277506"/>
                                </a:cubicBezTo>
                                <a:cubicBezTo>
                                  <a:pt x="329046" y="274042"/>
                                  <a:pt x="276225" y="266248"/>
                                  <a:pt x="233795" y="274042"/>
                                </a:cubicBezTo>
                                <a:cubicBezTo>
                                  <a:pt x="228600" y="274907"/>
                                  <a:pt x="223405" y="283567"/>
                                  <a:pt x="230332" y="287030"/>
                                </a:cubicBezTo>
                                <a:cubicBezTo>
                                  <a:pt x="238125" y="290494"/>
                                  <a:pt x="246784" y="288762"/>
                                  <a:pt x="255443" y="288762"/>
                                </a:cubicBezTo>
                                <a:cubicBezTo>
                                  <a:pt x="277957" y="287896"/>
                                  <a:pt x="301336" y="287030"/>
                                  <a:pt x="323850" y="287896"/>
                                </a:cubicBezTo>
                                <a:cubicBezTo>
                                  <a:pt x="348095" y="287896"/>
                                  <a:pt x="373207" y="288762"/>
                                  <a:pt x="397452" y="290494"/>
                                </a:cubicBezTo>
                                <a:cubicBezTo>
                                  <a:pt x="419100" y="292226"/>
                                  <a:pt x="438150" y="299153"/>
                                  <a:pt x="459798" y="301751"/>
                                </a:cubicBezTo>
                                <a:cubicBezTo>
                                  <a:pt x="464993" y="302617"/>
                                  <a:pt x="471921" y="296555"/>
                                  <a:pt x="468457" y="291360"/>
                                </a:cubicBezTo>
                                <a:cubicBezTo>
                                  <a:pt x="464127" y="283567"/>
                                  <a:pt x="447675" y="285298"/>
                                  <a:pt x="442480" y="284433"/>
                                </a:cubicBezTo>
                                <a:close/>
                                <a:moveTo>
                                  <a:pt x="210416" y="235942"/>
                                </a:moveTo>
                                <a:cubicBezTo>
                                  <a:pt x="199159" y="254992"/>
                                  <a:pt x="309130" y="256724"/>
                                  <a:pt x="320386" y="257589"/>
                                </a:cubicBezTo>
                                <a:cubicBezTo>
                                  <a:pt x="346364" y="260187"/>
                                  <a:pt x="373207" y="261919"/>
                                  <a:pt x="400050" y="264517"/>
                                </a:cubicBezTo>
                                <a:cubicBezTo>
                                  <a:pt x="410441" y="265383"/>
                                  <a:pt x="426893" y="273176"/>
                                  <a:pt x="436418" y="264517"/>
                                </a:cubicBezTo>
                                <a:cubicBezTo>
                                  <a:pt x="440748" y="260187"/>
                                  <a:pt x="435552" y="257589"/>
                                  <a:pt x="432089" y="256724"/>
                                </a:cubicBezTo>
                                <a:cubicBezTo>
                                  <a:pt x="398318" y="246333"/>
                                  <a:pt x="356755" y="250662"/>
                                  <a:pt x="321252" y="246333"/>
                                </a:cubicBezTo>
                                <a:cubicBezTo>
                                  <a:pt x="309995" y="244601"/>
                                  <a:pt x="218209" y="222953"/>
                                  <a:pt x="210416" y="235942"/>
                                </a:cubicBezTo>
                                <a:close/>
                                <a:moveTo>
                                  <a:pt x="423430" y="947719"/>
                                </a:moveTo>
                                <a:cubicBezTo>
                                  <a:pt x="431223" y="957244"/>
                                  <a:pt x="471055" y="947719"/>
                                  <a:pt x="481446" y="946853"/>
                                </a:cubicBezTo>
                                <a:cubicBezTo>
                                  <a:pt x="523009" y="942524"/>
                                  <a:pt x="569768" y="946853"/>
                                  <a:pt x="611332" y="954646"/>
                                </a:cubicBezTo>
                                <a:cubicBezTo>
                                  <a:pt x="615661" y="955512"/>
                                  <a:pt x="645102" y="968501"/>
                                  <a:pt x="642505" y="951183"/>
                                </a:cubicBezTo>
                                <a:cubicBezTo>
                                  <a:pt x="640773" y="938194"/>
                                  <a:pt x="594880" y="939926"/>
                                  <a:pt x="585355" y="939060"/>
                                </a:cubicBezTo>
                                <a:cubicBezTo>
                                  <a:pt x="536864" y="935597"/>
                                  <a:pt x="490105" y="926937"/>
                                  <a:pt x="440748" y="932133"/>
                                </a:cubicBezTo>
                                <a:cubicBezTo>
                                  <a:pt x="432955" y="932998"/>
                                  <a:pt x="415636" y="939060"/>
                                  <a:pt x="423430" y="947719"/>
                                </a:cubicBezTo>
                                <a:close/>
                                <a:moveTo>
                                  <a:pt x="379268" y="1068946"/>
                                </a:moveTo>
                                <a:cubicBezTo>
                                  <a:pt x="333375" y="1072410"/>
                                  <a:pt x="287482" y="1072410"/>
                                  <a:pt x="241589" y="1075873"/>
                                </a:cubicBezTo>
                                <a:cubicBezTo>
                                  <a:pt x="226002" y="1076740"/>
                                  <a:pt x="202623" y="1074142"/>
                                  <a:pt x="188768" y="1080203"/>
                                </a:cubicBezTo>
                                <a:cubicBezTo>
                                  <a:pt x="174048" y="1086264"/>
                                  <a:pt x="189634" y="1094058"/>
                                  <a:pt x="197427" y="1094058"/>
                                </a:cubicBezTo>
                                <a:cubicBezTo>
                                  <a:pt x="238125" y="1096655"/>
                                  <a:pt x="281421" y="1085399"/>
                                  <a:pt x="322118" y="1083667"/>
                                </a:cubicBezTo>
                                <a:cubicBezTo>
                                  <a:pt x="342034" y="1082801"/>
                                  <a:pt x="360218" y="1083667"/>
                                  <a:pt x="379268" y="1086264"/>
                                </a:cubicBezTo>
                                <a:cubicBezTo>
                                  <a:pt x="398318" y="1089728"/>
                                  <a:pt x="403514" y="1067214"/>
                                  <a:pt x="379268" y="1068946"/>
                                </a:cubicBezTo>
                                <a:cubicBezTo>
                                  <a:pt x="379268" y="1068946"/>
                                  <a:pt x="379268" y="1068946"/>
                                  <a:pt x="379268" y="1068946"/>
                                </a:cubicBezTo>
                                <a:close/>
                                <a:moveTo>
                                  <a:pt x="263236" y="324264"/>
                                </a:moveTo>
                                <a:cubicBezTo>
                                  <a:pt x="288348" y="324264"/>
                                  <a:pt x="313459" y="321667"/>
                                  <a:pt x="338570" y="322532"/>
                                </a:cubicBezTo>
                                <a:cubicBezTo>
                                  <a:pt x="361084" y="323399"/>
                                  <a:pt x="383598" y="323399"/>
                                  <a:pt x="406111" y="325996"/>
                                </a:cubicBezTo>
                                <a:cubicBezTo>
                                  <a:pt x="410441" y="326862"/>
                                  <a:pt x="463261" y="341583"/>
                                  <a:pt x="458932" y="325131"/>
                                </a:cubicBezTo>
                                <a:cubicBezTo>
                                  <a:pt x="455468" y="312142"/>
                                  <a:pt x="383598" y="314740"/>
                                  <a:pt x="375805" y="313873"/>
                                </a:cubicBezTo>
                                <a:cubicBezTo>
                                  <a:pt x="350693" y="313008"/>
                                  <a:pt x="325582" y="312142"/>
                                  <a:pt x="301336" y="311276"/>
                                </a:cubicBezTo>
                                <a:cubicBezTo>
                                  <a:pt x="285750" y="311276"/>
                                  <a:pt x="241589" y="303483"/>
                                  <a:pt x="228600" y="314740"/>
                                </a:cubicBezTo>
                                <a:cubicBezTo>
                                  <a:pt x="213014" y="328594"/>
                                  <a:pt x="259773" y="324264"/>
                                  <a:pt x="263236" y="324264"/>
                                </a:cubicBezTo>
                                <a:close/>
                                <a:moveTo>
                                  <a:pt x="709180" y="584903"/>
                                </a:moveTo>
                                <a:cubicBezTo>
                                  <a:pt x="703984" y="598758"/>
                                  <a:pt x="765464" y="594428"/>
                                  <a:pt x="772391" y="594428"/>
                                </a:cubicBezTo>
                                <a:cubicBezTo>
                                  <a:pt x="793173" y="595294"/>
                                  <a:pt x="814821" y="595294"/>
                                  <a:pt x="835602" y="596160"/>
                                </a:cubicBezTo>
                                <a:cubicBezTo>
                                  <a:pt x="850323" y="596160"/>
                                  <a:pt x="884959" y="603087"/>
                                  <a:pt x="897082" y="594428"/>
                                </a:cubicBezTo>
                                <a:cubicBezTo>
                                  <a:pt x="900546" y="591831"/>
                                  <a:pt x="898814" y="593562"/>
                                  <a:pt x="897082" y="594428"/>
                                </a:cubicBezTo>
                                <a:cubicBezTo>
                                  <a:pt x="899680" y="592696"/>
                                  <a:pt x="905741" y="568451"/>
                                  <a:pt x="906607" y="564121"/>
                                </a:cubicBezTo>
                                <a:cubicBezTo>
                                  <a:pt x="908339" y="552865"/>
                                  <a:pt x="882361" y="555462"/>
                                  <a:pt x="877166" y="556328"/>
                                </a:cubicBezTo>
                                <a:cubicBezTo>
                                  <a:pt x="842530" y="559792"/>
                                  <a:pt x="806161" y="564987"/>
                                  <a:pt x="771525" y="558926"/>
                                </a:cubicBezTo>
                                <a:cubicBezTo>
                                  <a:pt x="762000" y="557194"/>
                                  <a:pt x="736023" y="544206"/>
                                  <a:pt x="731693" y="560657"/>
                                </a:cubicBezTo>
                                <a:cubicBezTo>
                                  <a:pt x="729961" y="568451"/>
                                  <a:pt x="762866" y="567585"/>
                                  <a:pt x="767196" y="568451"/>
                                </a:cubicBezTo>
                                <a:cubicBezTo>
                                  <a:pt x="775855" y="569317"/>
                                  <a:pt x="880630" y="573646"/>
                                  <a:pt x="880630" y="577110"/>
                                </a:cubicBezTo>
                                <a:cubicBezTo>
                                  <a:pt x="880630" y="588367"/>
                                  <a:pt x="798368" y="584903"/>
                                  <a:pt x="789709" y="584903"/>
                                </a:cubicBezTo>
                                <a:cubicBezTo>
                                  <a:pt x="775855" y="584903"/>
                                  <a:pt x="716107" y="566719"/>
                                  <a:pt x="709180" y="584903"/>
                                </a:cubicBezTo>
                                <a:close/>
                                <a:moveTo>
                                  <a:pt x="959427" y="437699"/>
                                </a:moveTo>
                                <a:cubicBezTo>
                                  <a:pt x="948171" y="432503"/>
                                  <a:pt x="929986" y="435967"/>
                                  <a:pt x="917864" y="436833"/>
                                </a:cubicBezTo>
                                <a:cubicBezTo>
                                  <a:pt x="889289" y="439430"/>
                                  <a:pt x="861580" y="437699"/>
                                  <a:pt x="832139" y="435967"/>
                                </a:cubicBezTo>
                                <a:cubicBezTo>
                                  <a:pt x="809625" y="434235"/>
                                  <a:pt x="787977" y="429905"/>
                                  <a:pt x="765464" y="427308"/>
                                </a:cubicBezTo>
                                <a:cubicBezTo>
                                  <a:pt x="756805" y="426442"/>
                                  <a:pt x="744682" y="432503"/>
                                  <a:pt x="756805" y="436833"/>
                                </a:cubicBezTo>
                                <a:cubicBezTo>
                                  <a:pt x="781050" y="445492"/>
                                  <a:pt x="810491" y="446358"/>
                                  <a:pt x="836468" y="448089"/>
                                </a:cubicBezTo>
                                <a:cubicBezTo>
                                  <a:pt x="850323" y="448956"/>
                                  <a:pt x="863311" y="449821"/>
                                  <a:pt x="877166" y="450687"/>
                                </a:cubicBezTo>
                                <a:cubicBezTo>
                                  <a:pt x="898814" y="451553"/>
                                  <a:pt x="937780" y="459347"/>
                                  <a:pt x="958561" y="450687"/>
                                </a:cubicBezTo>
                                <a:cubicBezTo>
                                  <a:pt x="966355" y="447224"/>
                                  <a:pt x="967221" y="441162"/>
                                  <a:pt x="959427" y="437699"/>
                                </a:cubicBezTo>
                                <a:close/>
                                <a:moveTo>
                                  <a:pt x="252845" y="366694"/>
                                </a:moveTo>
                                <a:cubicBezTo>
                                  <a:pt x="276225" y="364097"/>
                                  <a:pt x="298739" y="362365"/>
                                  <a:pt x="322118" y="361498"/>
                                </a:cubicBezTo>
                                <a:cubicBezTo>
                                  <a:pt x="347230" y="360633"/>
                                  <a:pt x="372341" y="361498"/>
                                  <a:pt x="397452" y="364097"/>
                                </a:cubicBezTo>
                                <a:cubicBezTo>
                                  <a:pt x="413039" y="365828"/>
                                  <a:pt x="446809" y="376219"/>
                                  <a:pt x="458066" y="361498"/>
                                </a:cubicBezTo>
                                <a:cubicBezTo>
                                  <a:pt x="465859" y="351108"/>
                                  <a:pt x="432089" y="352839"/>
                                  <a:pt x="428625" y="352839"/>
                                </a:cubicBezTo>
                                <a:cubicBezTo>
                                  <a:pt x="400916" y="351974"/>
                                  <a:pt x="372341" y="351974"/>
                                  <a:pt x="344632" y="351974"/>
                                </a:cubicBezTo>
                                <a:cubicBezTo>
                                  <a:pt x="322984" y="351974"/>
                                  <a:pt x="300470" y="352839"/>
                                  <a:pt x="278823" y="351108"/>
                                </a:cubicBezTo>
                                <a:cubicBezTo>
                                  <a:pt x="265834" y="350242"/>
                                  <a:pt x="244186" y="344180"/>
                                  <a:pt x="232064" y="351974"/>
                                </a:cubicBezTo>
                                <a:cubicBezTo>
                                  <a:pt x="213014" y="363230"/>
                                  <a:pt x="246784" y="367560"/>
                                  <a:pt x="252845" y="366694"/>
                                </a:cubicBezTo>
                                <a:close/>
                                <a:moveTo>
                                  <a:pt x="236393" y="182256"/>
                                </a:moveTo>
                                <a:cubicBezTo>
                                  <a:pt x="267566" y="180524"/>
                                  <a:pt x="299605" y="184853"/>
                                  <a:pt x="330777" y="186585"/>
                                </a:cubicBezTo>
                                <a:cubicBezTo>
                                  <a:pt x="360218" y="188317"/>
                                  <a:pt x="390525" y="186585"/>
                                  <a:pt x="420832" y="189183"/>
                                </a:cubicBezTo>
                                <a:cubicBezTo>
                                  <a:pt x="432089" y="190048"/>
                                  <a:pt x="465859" y="196976"/>
                                  <a:pt x="473652" y="184853"/>
                                </a:cubicBezTo>
                                <a:cubicBezTo>
                                  <a:pt x="482311" y="170133"/>
                                  <a:pt x="442480" y="175328"/>
                                  <a:pt x="437284" y="176194"/>
                                </a:cubicBezTo>
                                <a:cubicBezTo>
                                  <a:pt x="412173" y="179657"/>
                                  <a:pt x="387061" y="179657"/>
                                  <a:pt x="361950" y="177926"/>
                                </a:cubicBezTo>
                                <a:cubicBezTo>
                                  <a:pt x="348961" y="177060"/>
                                  <a:pt x="202623" y="158876"/>
                                  <a:pt x="200891" y="171865"/>
                                </a:cubicBezTo>
                                <a:cubicBezTo>
                                  <a:pt x="193098" y="188317"/>
                                  <a:pt x="229466" y="182256"/>
                                  <a:pt x="236393" y="182256"/>
                                </a:cubicBezTo>
                                <a:close/>
                                <a:moveTo>
                                  <a:pt x="498764" y="464542"/>
                                </a:moveTo>
                                <a:cubicBezTo>
                                  <a:pt x="490105" y="468871"/>
                                  <a:pt x="500496" y="477530"/>
                                  <a:pt x="504825" y="478396"/>
                                </a:cubicBezTo>
                                <a:cubicBezTo>
                                  <a:pt x="513484" y="480128"/>
                                  <a:pt x="522143" y="477530"/>
                                  <a:pt x="530802" y="475798"/>
                                </a:cubicBezTo>
                                <a:cubicBezTo>
                                  <a:pt x="553316" y="472335"/>
                                  <a:pt x="575830" y="475798"/>
                                  <a:pt x="598343" y="474067"/>
                                </a:cubicBezTo>
                                <a:cubicBezTo>
                                  <a:pt x="606136" y="473201"/>
                                  <a:pt x="675409" y="484458"/>
                                  <a:pt x="677141" y="477530"/>
                                </a:cubicBezTo>
                                <a:cubicBezTo>
                                  <a:pt x="683202" y="459347"/>
                                  <a:pt x="512618" y="458480"/>
                                  <a:pt x="498764" y="464542"/>
                                </a:cubicBezTo>
                                <a:close/>
                                <a:moveTo>
                                  <a:pt x="696191" y="446358"/>
                                </a:moveTo>
                                <a:cubicBezTo>
                                  <a:pt x="695325" y="423844"/>
                                  <a:pt x="516082" y="424710"/>
                                  <a:pt x="503093" y="429040"/>
                                </a:cubicBezTo>
                                <a:lnTo>
                                  <a:pt x="503093" y="429040"/>
                                </a:lnTo>
                                <a:cubicBezTo>
                                  <a:pt x="478848" y="438565"/>
                                  <a:pt x="521277" y="446358"/>
                                  <a:pt x="528205" y="446358"/>
                                </a:cubicBezTo>
                                <a:cubicBezTo>
                                  <a:pt x="555914" y="445492"/>
                                  <a:pt x="583623" y="442028"/>
                                  <a:pt x="610466" y="440296"/>
                                </a:cubicBezTo>
                                <a:cubicBezTo>
                                  <a:pt x="619125" y="439430"/>
                                  <a:pt x="697057" y="449821"/>
                                  <a:pt x="696191" y="446358"/>
                                </a:cubicBezTo>
                                <a:close/>
                                <a:moveTo>
                                  <a:pt x="504825" y="393537"/>
                                </a:moveTo>
                                <a:cubicBezTo>
                                  <a:pt x="503959" y="393537"/>
                                  <a:pt x="503959" y="394403"/>
                                  <a:pt x="504825" y="393537"/>
                                </a:cubicBezTo>
                                <a:lnTo>
                                  <a:pt x="504825" y="393537"/>
                                </a:lnTo>
                                <a:close/>
                                <a:moveTo>
                                  <a:pt x="1297998" y="798782"/>
                                </a:moveTo>
                                <a:cubicBezTo>
                                  <a:pt x="1339562" y="794453"/>
                                  <a:pt x="1388052" y="799649"/>
                                  <a:pt x="1427884" y="785794"/>
                                </a:cubicBezTo>
                                <a:cubicBezTo>
                                  <a:pt x="1433946" y="784062"/>
                                  <a:pt x="1436543" y="776269"/>
                                  <a:pt x="1432214" y="771074"/>
                                </a:cubicBezTo>
                                <a:cubicBezTo>
                                  <a:pt x="1427018" y="765878"/>
                                  <a:pt x="1414896" y="769342"/>
                                  <a:pt x="1408834" y="770208"/>
                                </a:cubicBezTo>
                                <a:cubicBezTo>
                                  <a:pt x="1383723" y="775403"/>
                                  <a:pt x="1356880" y="777135"/>
                                  <a:pt x="1330902" y="778867"/>
                                </a:cubicBezTo>
                                <a:cubicBezTo>
                                  <a:pt x="1307523" y="780599"/>
                                  <a:pt x="1285009" y="779733"/>
                                  <a:pt x="1261630" y="778867"/>
                                </a:cubicBezTo>
                                <a:cubicBezTo>
                                  <a:pt x="1243446" y="778001"/>
                                  <a:pt x="1229591" y="773671"/>
                                  <a:pt x="1213139" y="783196"/>
                                </a:cubicBezTo>
                                <a:cubicBezTo>
                                  <a:pt x="1195821" y="793587"/>
                                  <a:pt x="1213139" y="796185"/>
                                  <a:pt x="1223530" y="796185"/>
                                </a:cubicBezTo>
                                <a:cubicBezTo>
                                  <a:pt x="1247775" y="798782"/>
                                  <a:pt x="1272886" y="801381"/>
                                  <a:pt x="1297998" y="798782"/>
                                </a:cubicBezTo>
                                <a:cubicBezTo>
                                  <a:pt x="1310987" y="797051"/>
                                  <a:pt x="1304059" y="797917"/>
                                  <a:pt x="1297998" y="798782"/>
                                </a:cubicBezTo>
                                <a:close/>
                                <a:moveTo>
                                  <a:pt x="683202" y="361498"/>
                                </a:moveTo>
                                <a:cubicBezTo>
                                  <a:pt x="648566" y="372756"/>
                                  <a:pt x="598343" y="363230"/>
                                  <a:pt x="561975" y="364097"/>
                                </a:cubicBezTo>
                                <a:cubicBezTo>
                                  <a:pt x="548121" y="364097"/>
                                  <a:pt x="504825" y="358901"/>
                                  <a:pt x="496166" y="371889"/>
                                </a:cubicBezTo>
                                <a:cubicBezTo>
                                  <a:pt x="488373" y="384012"/>
                                  <a:pt x="535132" y="379683"/>
                                  <a:pt x="539461" y="379683"/>
                                </a:cubicBezTo>
                                <a:cubicBezTo>
                                  <a:pt x="586221" y="380548"/>
                                  <a:pt x="629516" y="371024"/>
                                  <a:pt x="677141" y="378817"/>
                                </a:cubicBezTo>
                                <a:cubicBezTo>
                                  <a:pt x="683202" y="379683"/>
                                  <a:pt x="715241" y="385744"/>
                                  <a:pt x="710911" y="369292"/>
                                </a:cubicBezTo>
                                <a:cubicBezTo>
                                  <a:pt x="708314" y="361498"/>
                                  <a:pt x="689264" y="359767"/>
                                  <a:pt x="683202" y="361498"/>
                                </a:cubicBezTo>
                                <a:cubicBezTo>
                                  <a:pt x="684068" y="361498"/>
                                  <a:pt x="684934" y="361498"/>
                                  <a:pt x="683202" y="361498"/>
                                </a:cubicBezTo>
                                <a:close/>
                                <a:moveTo>
                                  <a:pt x="510020" y="411722"/>
                                </a:moveTo>
                                <a:cubicBezTo>
                                  <a:pt x="529071" y="413453"/>
                                  <a:pt x="549852" y="409990"/>
                                  <a:pt x="569768" y="409990"/>
                                </a:cubicBezTo>
                                <a:cubicBezTo>
                                  <a:pt x="588818" y="409990"/>
                                  <a:pt x="607868" y="408258"/>
                                  <a:pt x="626052" y="409990"/>
                                </a:cubicBezTo>
                                <a:cubicBezTo>
                                  <a:pt x="641639" y="410855"/>
                                  <a:pt x="658091" y="420381"/>
                                  <a:pt x="672811" y="419514"/>
                                </a:cubicBezTo>
                                <a:cubicBezTo>
                                  <a:pt x="682336" y="418649"/>
                                  <a:pt x="699655" y="409123"/>
                                  <a:pt x="681471" y="403928"/>
                                </a:cubicBezTo>
                                <a:cubicBezTo>
                                  <a:pt x="663286" y="398733"/>
                                  <a:pt x="641639" y="404794"/>
                                  <a:pt x="622589" y="400464"/>
                                </a:cubicBezTo>
                                <a:cubicBezTo>
                                  <a:pt x="600941" y="396135"/>
                                  <a:pt x="579293" y="397867"/>
                                  <a:pt x="558511" y="394403"/>
                                </a:cubicBezTo>
                                <a:cubicBezTo>
                                  <a:pt x="542059" y="391805"/>
                                  <a:pt x="520411" y="385744"/>
                                  <a:pt x="503959" y="392671"/>
                                </a:cubicBezTo>
                                <a:cubicBezTo>
                                  <a:pt x="492702" y="398733"/>
                                  <a:pt x="498764" y="410855"/>
                                  <a:pt x="510020" y="411722"/>
                                </a:cubicBezTo>
                                <a:close/>
                                <a:moveTo>
                                  <a:pt x="224270" y="422978"/>
                                </a:moveTo>
                                <a:cubicBezTo>
                                  <a:pt x="266700" y="418649"/>
                                  <a:pt x="218209" y="423844"/>
                                  <a:pt x="224270" y="422978"/>
                                </a:cubicBezTo>
                                <a:lnTo>
                                  <a:pt x="224270" y="422978"/>
                                </a:lnTo>
                                <a:close/>
                                <a:moveTo>
                                  <a:pt x="1423555" y="488787"/>
                                </a:moveTo>
                                <a:lnTo>
                                  <a:pt x="1423555" y="488787"/>
                                </a:lnTo>
                                <a:cubicBezTo>
                                  <a:pt x="1436543" y="476665"/>
                                  <a:pt x="1384589" y="472335"/>
                                  <a:pt x="1378527" y="472335"/>
                                </a:cubicBezTo>
                                <a:cubicBezTo>
                                  <a:pt x="1354282" y="470603"/>
                                  <a:pt x="1331768" y="465407"/>
                                  <a:pt x="1307523" y="465407"/>
                                </a:cubicBezTo>
                                <a:cubicBezTo>
                                  <a:pt x="1280680" y="465407"/>
                                  <a:pt x="1250373" y="469737"/>
                                  <a:pt x="1224396" y="465407"/>
                                </a:cubicBezTo>
                                <a:cubicBezTo>
                                  <a:pt x="1206211" y="461944"/>
                                  <a:pt x="1199284" y="483592"/>
                                  <a:pt x="1219200" y="484458"/>
                                </a:cubicBezTo>
                                <a:cubicBezTo>
                                  <a:pt x="1237384" y="485324"/>
                                  <a:pt x="1254702" y="478396"/>
                                  <a:pt x="1272886" y="478396"/>
                                </a:cubicBezTo>
                                <a:cubicBezTo>
                                  <a:pt x="1300596" y="477530"/>
                                  <a:pt x="1330037" y="477530"/>
                                  <a:pt x="1357746" y="480994"/>
                                </a:cubicBezTo>
                                <a:cubicBezTo>
                                  <a:pt x="1369868" y="481860"/>
                                  <a:pt x="1413164" y="498312"/>
                                  <a:pt x="1423555" y="488787"/>
                                </a:cubicBezTo>
                                <a:cubicBezTo>
                                  <a:pt x="1422689" y="489653"/>
                                  <a:pt x="1422689" y="489653"/>
                                  <a:pt x="1423555" y="488787"/>
                                </a:cubicBezTo>
                                <a:close/>
                                <a:moveTo>
                                  <a:pt x="1297998" y="798782"/>
                                </a:moveTo>
                                <a:cubicBezTo>
                                  <a:pt x="1297998" y="798782"/>
                                  <a:pt x="1297998" y="798782"/>
                                  <a:pt x="1297998" y="798782"/>
                                </a:cubicBezTo>
                                <a:cubicBezTo>
                                  <a:pt x="1285875" y="800514"/>
                                  <a:pt x="1291937" y="799649"/>
                                  <a:pt x="1297998" y="798782"/>
                                </a:cubicBezTo>
                                <a:close/>
                                <a:moveTo>
                                  <a:pt x="368011" y="461944"/>
                                </a:moveTo>
                                <a:cubicBezTo>
                                  <a:pt x="342900" y="460212"/>
                                  <a:pt x="317789" y="459347"/>
                                  <a:pt x="292677" y="459347"/>
                                </a:cubicBezTo>
                                <a:cubicBezTo>
                                  <a:pt x="277091" y="459347"/>
                                  <a:pt x="231198" y="448956"/>
                                  <a:pt x="218209" y="459347"/>
                                </a:cubicBezTo>
                                <a:lnTo>
                                  <a:pt x="218209" y="459347"/>
                                </a:lnTo>
                                <a:cubicBezTo>
                                  <a:pt x="199159" y="475798"/>
                                  <a:pt x="240723" y="474067"/>
                                  <a:pt x="246784" y="473201"/>
                                </a:cubicBezTo>
                                <a:cubicBezTo>
                                  <a:pt x="267566" y="469737"/>
                                  <a:pt x="289214" y="469737"/>
                                  <a:pt x="310861" y="470603"/>
                                </a:cubicBezTo>
                                <a:cubicBezTo>
                                  <a:pt x="335973" y="471469"/>
                                  <a:pt x="361084" y="472335"/>
                                  <a:pt x="386195" y="474067"/>
                                </a:cubicBezTo>
                                <a:cubicBezTo>
                                  <a:pt x="404380" y="475798"/>
                                  <a:pt x="430357" y="484458"/>
                                  <a:pt x="447675" y="478396"/>
                                </a:cubicBezTo>
                                <a:cubicBezTo>
                                  <a:pt x="464127" y="473201"/>
                                  <a:pt x="436418" y="467139"/>
                                  <a:pt x="432955" y="467139"/>
                                </a:cubicBezTo>
                                <a:cubicBezTo>
                                  <a:pt x="411307" y="464542"/>
                                  <a:pt x="389659" y="462810"/>
                                  <a:pt x="368011" y="461944"/>
                                </a:cubicBezTo>
                                <a:close/>
                                <a:moveTo>
                                  <a:pt x="877166" y="369292"/>
                                </a:moveTo>
                                <a:cubicBezTo>
                                  <a:pt x="857250" y="371024"/>
                                  <a:pt x="834736" y="371889"/>
                                  <a:pt x="814821" y="366694"/>
                                </a:cubicBezTo>
                                <a:cubicBezTo>
                                  <a:pt x="804430" y="364097"/>
                                  <a:pt x="781050" y="354571"/>
                                  <a:pt x="774989" y="370157"/>
                                </a:cubicBezTo>
                                <a:cubicBezTo>
                                  <a:pt x="768927" y="388342"/>
                                  <a:pt x="820882" y="380548"/>
                                  <a:pt x="829541" y="380548"/>
                                </a:cubicBezTo>
                                <a:cubicBezTo>
                                  <a:pt x="855518" y="380548"/>
                                  <a:pt x="880630" y="380548"/>
                                  <a:pt x="906607" y="379683"/>
                                </a:cubicBezTo>
                                <a:cubicBezTo>
                                  <a:pt x="918730" y="379683"/>
                                  <a:pt x="940377" y="386610"/>
                                  <a:pt x="949902" y="377951"/>
                                </a:cubicBezTo>
                                <a:cubicBezTo>
                                  <a:pt x="948171" y="379683"/>
                                  <a:pt x="947305" y="379683"/>
                                  <a:pt x="949902" y="377951"/>
                                </a:cubicBezTo>
                                <a:lnTo>
                                  <a:pt x="949902" y="377951"/>
                                </a:lnTo>
                                <a:cubicBezTo>
                                  <a:pt x="973282" y="358035"/>
                                  <a:pt x="882361" y="368426"/>
                                  <a:pt x="877166" y="369292"/>
                                </a:cubicBezTo>
                                <a:close/>
                                <a:moveTo>
                                  <a:pt x="732559" y="408258"/>
                                </a:moveTo>
                                <a:cubicBezTo>
                                  <a:pt x="755939" y="410855"/>
                                  <a:pt x="780184" y="410855"/>
                                  <a:pt x="803564" y="411722"/>
                                </a:cubicBezTo>
                                <a:cubicBezTo>
                                  <a:pt x="850323" y="413453"/>
                                  <a:pt x="897948" y="419514"/>
                                  <a:pt x="944707" y="412587"/>
                                </a:cubicBezTo>
                                <a:cubicBezTo>
                                  <a:pt x="959427" y="410855"/>
                                  <a:pt x="962025" y="397867"/>
                                  <a:pt x="944707" y="397001"/>
                                </a:cubicBezTo>
                                <a:cubicBezTo>
                                  <a:pt x="921327" y="397001"/>
                                  <a:pt x="897948" y="401331"/>
                                  <a:pt x="873702" y="401331"/>
                                </a:cubicBezTo>
                                <a:cubicBezTo>
                                  <a:pt x="827809" y="401331"/>
                                  <a:pt x="784514" y="402196"/>
                                  <a:pt x="739486" y="396135"/>
                                </a:cubicBezTo>
                                <a:cubicBezTo>
                                  <a:pt x="723034" y="393537"/>
                                  <a:pt x="707448" y="405660"/>
                                  <a:pt x="732559" y="408258"/>
                                </a:cubicBezTo>
                                <a:close/>
                                <a:moveTo>
                                  <a:pt x="1398443" y="556328"/>
                                </a:moveTo>
                                <a:cubicBezTo>
                                  <a:pt x="1374198" y="556328"/>
                                  <a:pt x="1349952" y="553730"/>
                                  <a:pt x="1325707" y="550267"/>
                                </a:cubicBezTo>
                                <a:cubicBezTo>
                                  <a:pt x="1301461" y="546803"/>
                                  <a:pt x="1278082" y="545071"/>
                                  <a:pt x="1253836" y="541608"/>
                                </a:cubicBezTo>
                                <a:cubicBezTo>
                                  <a:pt x="1237384" y="539876"/>
                                  <a:pt x="1220066" y="527753"/>
                                  <a:pt x="1206211" y="541608"/>
                                </a:cubicBezTo>
                                <a:cubicBezTo>
                                  <a:pt x="1193223" y="554597"/>
                                  <a:pt x="1229591" y="552865"/>
                                  <a:pt x="1234787" y="552865"/>
                                </a:cubicBezTo>
                                <a:cubicBezTo>
                                  <a:pt x="1254702" y="551998"/>
                                  <a:pt x="1275484" y="555462"/>
                                  <a:pt x="1295400" y="558060"/>
                                </a:cubicBezTo>
                                <a:cubicBezTo>
                                  <a:pt x="1317048" y="560657"/>
                                  <a:pt x="1337830" y="564987"/>
                                  <a:pt x="1359477" y="567585"/>
                                </a:cubicBezTo>
                                <a:cubicBezTo>
                                  <a:pt x="1375930" y="570183"/>
                                  <a:pt x="1401041" y="579708"/>
                                  <a:pt x="1417493" y="571915"/>
                                </a:cubicBezTo>
                                <a:lnTo>
                                  <a:pt x="1417493" y="571915"/>
                                </a:lnTo>
                                <a:cubicBezTo>
                                  <a:pt x="1419225" y="571049"/>
                                  <a:pt x="1419225" y="571049"/>
                                  <a:pt x="1417493" y="571915"/>
                                </a:cubicBezTo>
                                <a:cubicBezTo>
                                  <a:pt x="1441739" y="560657"/>
                                  <a:pt x="1406237" y="556328"/>
                                  <a:pt x="1398443" y="556328"/>
                                </a:cubicBezTo>
                                <a:close/>
                                <a:moveTo>
                                  <a:pt x="1250373" y="721717"/>
                                </a:moveTo>
                                <a:lnTo>
                                  <a:pt x="1250373" y="721717"/>
                                </a:lnTo>
                                <a:cubicBezTo>
                                  <a:pt x="1247775" y="722583"/>
                                  <a:pt x="1248641" y="721717"/>
                                  <a:pt x="1250373" y="721717"/>
                                </a:cubicBezTo>
                                <a:close/>
                                <a:moveTo>
                                  <a:pt x="1391516" y="516496"/>
                                </a:moveTo>
                                <a:cubicBezTo>
                                  <a:pt x="1368136" y="514764"/>
                                  <a:pt x="1344757" y="513032"/>
                                  <a:pt x="1322243" y="510435"/>
                                </a:cubicBezTo>
                                <a:cubicBezTo>
                                  <a:pt x="1302327" y="508703"/>
                                  <a:pt x="1281546" y="506105"/>
                                  <a:pt x="1261630" y="504373"/>
                                </a:cubicBezTo>
                                <a:cubicBezTo>
                                  <a:pt x="1251239" y="503508"/>
                                  <a:pt x="1219200" y="490519"/>
                                  <a:pt x="1212273" y="499178"/>
                                </a:cubicBezTo>
                                <a:cubicBezTo>
                                  <a:pt x="1197552" y="516496"/>
                                  <a:pt x="1222664" y="517362"/>
                                  <a:pt x="1234787" y="514764"/>
                                </a:cubicBezTo>
                                <a:cubicBezTo>
                                  <a:pt x="1254702" y="510435"/>
                                  <a:pt x="1275484" y="515631"/>
                                  <a:pt x="1295400" y="518228"/>
                                </a:cubicBezTo>
                                <a:cubicBezTo>
                                  <a:pt x="1319646" y="521692"/>
                                  <a:pt x="1343891" y="522558"/>
                                  <a:pt x="1368136" y="526021"/>
                                </a:cubicBezTo>
                                <a:cubicBezTo>
                                  <a:pt x="1381991" y="527753"/>
                                  <a:pt x="1414030" y="540742"/>
                                  <a:pt x="1427018" y="532949"/>
                                </a:cubicBezTo>
                                <a:lnTo>
                                  <a:pt x="1427018" y="532949"/>
                                </a:lnTo>
                                <a:cubicBezTo>
                                  <a:pt x="1428750" y="532083"/>
                                  <a:pt x="1428750" y="532083"/>
                                  <a:pt x="1427018" y="532949"/>
                                </a:cubicBezTo>
                                <a:cubicBezTo>
                                  <a:pt x="1447800" y="519094"/>
                                  <a:pt x="1394980" y="517362"/>
                                  <a:pt x="1391516" y="516496"/>
                                </a:cubicBezTo>
                                <a:close/>
                                <a:moveTo>
                                  <a:pt x="1220066" y="596160"/>
                                </a:moveTo>
                                <a:cubicBezTo>
                                  <a:pt x="1241714" y="598758"/>
                                  <a:pt x="1264227" y="595294"/>
                                  <a:pt x="1286741" y="597892"/>
                                </a:cubicBezTo>
                                <a:cubicBezTo>
                                  <a:pt x="1311852" y="600490"/>
                                  <a:pt x="1337830" y="599623"/>
                                  <a:pt x="1362941" y="600490"/>
                                </a:cubicBezTo>
                                <a:cubicBezTo>
                                  <a:pt x="1376796" y="601355"/>
                                  <a:pt x="1416627" y="614344"/>
                                  <a:pt x="1427884" y="605685"/>
                                </a:cubicBezTo>
                                <a:lnTo>
                                  <a:pt x="1427884" y="605685"/>
                                </a:lnTo>
                                <a:cubicBezTo>
                                  <a:pt x="1451264" y="585769"/>
                                  <a:pt x="1356880" y="587501"/>
                                  <a:pt x="1346489" y="587501"/>
                                </a:cubicBezTo>
                                <a:cubicBezTo>
                                  <a:pt x="1323975" y="586635"/>
                                  <a:pt x="1300596" y="586635"/>
                                  <a:pt x="1278082" y="584903"/>
                                </a:cubicBezTo>
                                <a:cubicBezTo>
                                  <a:pt x="1260764" y="583171"/>
                                  <a:pt x="1239116" y="573646"/>
                                  <a:pt x="1221798" y="578842"/>
                                </a:cubicBezTo>
                                <a:cubicBezTo>
                                  <a:pt x="1212273" y="580574"/>
                                  <a:pt x="1206211" y="594428"/>
                                  <a:pt x="1220066" y="596160"/>
                                </a:cubicBezTo>
                                <a:close/>
                                <a:moveTo>
                                  <a:pt x="206952" y="641187"/>
                                </a:moveTo>
                                <a:cubicBezTo>
                                  <a:pt x="206952" y="641187"/>
                                  <a:pt x="206952" y="641187"/>
                                  <a:pt x="206952" y="641187"/>
                                </a:cubicBezTo>
                                <a:cubicBezTo>
                                  <a:pt x="201757" y="641187"/>
                                  <a:pt x="190500" y="644651"/>
                                  <a:pt x="187902" y="648980"/>
                                </a:cubicBezTo>
                                <a:cubicBezTo>
                                  <a:pt x="183573" y="655907"/>
                                  <a:pt x="222539" y="652444"/>
                                  <a:pt x="226002" y="651578"/>
                                </a:cubicBezTo>
                                <a:cubicBezTo>
                                  <a:pt x="270164" y="643785"/>
                                  <a:pt x="322118" y="648980"/>
                                  <a:pt x="366280" y="651578"/>
                                </a:cubicBezTo>
                                <a:cubicBezTo>
                                  <a:pt x="370609" y="651578"/>
                                  <a:pt x="418234" y="660237"/>
                                  <a:pt x="414770" y="648115"/>
                                </a:cubicBezTo>
                                <a:cubicBezTo>
                                  <a:pt x="412173" y="636858"/>
                                  <a:pt x="364548" y="640321"/>
                                  <a:pt x="355889" y="640321"/>
                                </a:cubicBezTo>
                                <a:cubicBezTo>
                                  <a:pt x="306532" y="641187"/>
                                  <a:pt x="257175" y="637724"/>
                                  <a:pt x="206952" y="641187"/>
                                </a:cubicBezTo>
                                <a:cubicBezTo>
                                  <a:pt x="210416" y="641187"/>
                                  <a:pt x="249382" y="638589"/>
                                  <a:pt x="206952" y="641187"/>
                                </a:cubicBezTo>
                                <a:close/>
                                <a:moveTo>
                                  <a:pt x="944707" y="412587"/>
                                </a:moveTo>
                                <a:cubicBezTo>
                                  <a:pt x="899680" y="419514"/>
                                  <a:pt x="961159" y="409990"/>
                                  <a:pt x="944707" y="412587"/>
                                </a:cubicBezTo>
                                <a:lnTo>
                                  <a:pt x="944707" y="412587"/>
                                </a:lnTo>
                                <a:close/>
                                <a:moveTo>
                                  <a:pt x="474518" y="498312"/>
                                </a:moveTo>
                                <a:cubicBezTo>
                                  <a:pt x="475384" y="497446"/>
                                  <a:pt x="476250" y="496581"/>
                                  <a:pt x="474518" y="498312"/>
                                </a:cubicBezTo>
                                <a:lnTo>
                                  <a:pt x="474518" y="498312"/>
                                </a:lnTo>
                                <a:cubicBezTo>
                                  <a:pt x="453736" y="517362"/>
                                  <a:pt x="556780" y="514764"/>
                                  <a:pt x="566305" y="514764"/>
                                </a:cubicBezTo>
                                <a:cubicBezTo>
                                  <a:pt x="580159" y="514764"/>
                                  <a:pt x="712643" y="522558"/>
                                  <a:pt x="712643" y="513032"/>
                                </a:cubicBezTo>
                                <a:cubicBezTo>
                                  <a:pt x="711777" y="502642"/>
                                  <a:pt x="606136" y="505240"/>
                                  <a:pt x="595746" y="504373"/>
                                </a:cubicBezTo>
                                <a:cubicBezTo>
                                  <a:pt x="572366" y="503508"/>
                                  <a:pt x="548121" y="501776"/>
                                  <a:pt x="524741" y="500044"/>
                                </a:cubicBezTo>
                                <a:cubicBezTo>
                                  <a:pt x="515216" y="498312"/>
                                  <a:pt x="482311" y="490519"/>
                                  <a:pt x="474518" y="498312"/>
                                </a:cubicBezTo>
                                <a:close/>
                                <a:moveTo>
                                  <a:pt x="929121" y="353706"/>
                                </a:moveTo>
                                <a:cubicBezTo>
                                  <a:pt x="928255" y="353706"/>
                                  <a:pt x="928255" y="353706"/>
                                  <a:pt x="929121" y="353706"/>
                                </a:cubicBezTo>
                                <a:lnTo>
                                  <a:pt x="929121" y="353706"/>
                                </a:lnTo>
                                <a:close/>
                                <a:moveTo>
                                  <a:pt x="942109" y="352839"/>
                                </a:moveTo>
                                <a:cubicBezTo>
                                  <a:pt x="938646" y="352839"/>
                                  <a:pt x="935182" y="353706"/>
                                  <a:pt x="933450" y="353706"/>
                                </a:cubicBezTo>
                                <a:cubicBezTo>
                                  <a:pt x="936048" y="353706"/>
                                  <a:pt x="939511" y="353706"/>
                                  <a:pt x="942109" y="352839"/>
                                </a:cubicBezTo>
                                <a:close/>
                                <a:moveTo>
                                  <a:pt x="472786" y="425576"/>
                                </a:moveTo>
                                <a:cubicBezTo>
                                  <a:pt x="390525" y="428173"/>
                                  <a:pt x="305666" y="414319"/>
                                  <a:pt x="224270" y="422978"/>
                                </a:cubicBezTo>
                                <a:cubicBezTo>
                                  <a:pt x="219941" y="423844"/>
                                  <a:pt x="206086" y="429040"/>
                                  <a:pt x="208684" y="435101"/>
                                </a:cubicBezTo>
                                <a:lnTo>
                                  <a:pt x="208684" y="435101"/>
                                </a:lnTo>
                                <a:cubicBezTo>
                                  <a:pt x="212148" y="444626"/>
                                  <a:pt x="229466" y="438565"/>
                                  <a:pt x="235527" y="436833"/>
                                </a:cubicBezTo>
                                <a:cubicBezTo>
                                  <a:pt x="268432" y="431637"/>
                                  <a:pt x="301336" y="432503"/>
                                  <a:pt x="334241" y="433369"/>
                                </a:cubicBezTo>
                                <a:cubicBezTo>
                                  <a:pt x="367145" y="434235"/>
                                  <a:pt x="399184" y="433369"/>
                                  <a:pt x="432089" y="435967"/>
                                </a:cubicBezTo>
                                <a:cubicBezTo>
                                  <a:pt x="441614" y="436833"/>
                                  <a:pt x="477982" y="443760"/>
                                  <a:pt x="472786" y="425576"/>
                                </a:cubicBezTo>
                                <a:close/>
                                <a:moveTo>
                                  <a:pt x="522143" y="1326121"/>
                                </a:moveTo>
                                <a:cubicBezTo>
                                  <a:pt x="535132" y="1326121"/>
                                  <a:pt x="547255" y="1322658"/>
                                  <a:pt x="560243" y="1322658"/>
                                </a:cubicBezTo>
                                <a:cubicBezTo>
                                  <a:pt x="589684" y="1321792"/>
                                  <a:pt x="617393" y="1325256"/>
                                  <a:pt x="646834" y="1326987"/>
                                </a:cubicBezTo>
                                <a:cubicBezTo>
                                  <a:pt x="655493" y="1327853"/>
                                  <a:pt x="665884" y="1315730"/>
                                  <a:pt x="652896" y="1312267"/>
                                </a:cubicBezTo>
                                <a:cubicBezTo>
                                  <a:pt x="636443" y="1307937"/>
                                  <a:pt x="619125" y="1310535"/>
                                  <a:pt x="602673" y="1309669"/>
                                </a:cubicBezTo>
                                <a:cubicBezTo>
                                  <a:pt x="579293" y="1308803"/>
                                  <a:pt x="535132" y="1299278"/>
                                  <a:pt x="513484" y="1309669"/>
                                </a:cubicBezTo>
                                <a:cubicBezTo>
                                  <a:pt x="513484" y="1309669"/>
                                  <a:pt x="513484" y="1309669"/>
                                  <a:pt x="513484" y="1309669"/>
                                </a:cubicBezTo>
                                <a:cubicBezTo>
                                  <a:pt x="510886" y="1311401"/>
                                  <a:pt x="511752" y="1310535"/>
                                  <a:pt x="513484" y="1309669"/>
                                </a:cubicBezTo>
                                <a:cubicBezTo>
                                  <a:pt x="499630" y="1316597"/>
                                  <a:pt x="513484" y="1326121"/>
                                  <a:pt x="522143" y="1326121"/>
                                </a:cubicBezTo>
                                <a:close/>
                                <a:moveTo>
                                  <a:pt x="890155" y="1091460"/>
                                </a:moveTo>
                                <a:lnTo>
                                  <a:pt x="890155" y="1091460"/>
                                </a:lnTo>
                                <a:cubicBezTo>
                                  <a:pt x="899680" y="1086264"/>
                                  <a:pt x="891021" y="1077605"/>
                                  <a:pt x="884959" y="1075873"/>
                                </a:cubicBezTo>
                                <a:cubicBezTo>
                                  <a:pt x="874568" y="1073276"/>
                                  <a:pt x="860714" y="1076740"/>
                                  <a:pt x="850323" y="1077605"/>
                                </a:cubicBezTo>
                                <a:cubicBezTo>
                                  <a:pt x="826943" y="1079337"/>
                                  <a:pt x="802698" y="1078472"/>
                                  <a:pt x="778452" y="1078472"/>
                                </a:cubicBezTo>
                                <a:cubicBezTo>
                                  <a:pt x="766330" y="1078472"/>
                                  <a:pt x="657225" y="1062019"/>
                                  <a:pt x="655493" y="1074142"/>
                                </a:cubicBezTo>
                                <a:cubicBezTo>
                                  <a:pt x="654627" y="1076740"/>
                                  <a:pt x="867641" y="1103583"/>
                                  <a:pt x="890155" y="1091460"/>
                                </a:cubicBezTo>
                                <a:close/>
                                <a:moveTo>
                                  <a:pt x="651164" y="1010065"/>
                                </a:moveTo>
                                <a:cubicBezTo>
                                  <a:pt x="627784" y="1007467"/>
                                  <a:pt x="603539" y="1007467"/>
                                  <a:pt x="580159" y="1006601"/>
                                </a:cubicBezTo>
                                <a:cubicBezTo>
                                  <a:pt x="533400" y="1004869"/>
                                  <a:pt x="485775" y="998808"/>
                                  <a:pt x="439016" y="1005735"/>
                                </a:cubicBezTo>
                                <a:cubicBezTo>
                                  <a:pt x="424296" y="1007467"/>
                                  <a:pt x="421698" y="1020456"/>
                                  <a:pt x="439016" y="1021321"/>
                                </a:cubicBezTo>
                                <a:cubicBezTo>
                                  <a:pt x="462395" y="1021321"/>
                                  <a:pt x="485775" y="1016992"/>
                                  <a:pt x="510020" y="1016992"/>
                                </a:cubicBezTo>
                                <a:cubicBezTo>
                                  <a:pt x="555914" y="1016992"/>
                                  <a:pt x="599209" y="1016126"/>
                                  <a:pt x="644236" y="1022187"/>
                                </a:cubicBezTo>
                                <a:cubicBezTo>
                                  <a:pt x="660689" y="1025651"/>
                                  <a:pt x="677141" y="1012662"/>
                                  <a:pt x="651164" y="1010065"/>
                                </a:cubicBezTo>
                                <a:close/>
                                <a:moveTo>
                                  <a:pt x="513484" y="1309669"/>
                                </a:moveTo>
                                <a:cubicBezTo>
                                  <a:pt x="515216" y="1308803"/>
                                  <a:pt x="516948" y="1307937"/>
                                  <a:pt x="513484" y="1309669"/>
                                </a:cubicBezTo>
                                <a:lnTo>
                                  <a:pt x="513484" y="1309669"/>
                                </a:lnTo>
                                <a:close/>
                                <a:moveTo>
                                  <a:pt x="438150" y="900960"/>
                                </a:moveTo>
                                <a:lnTo>
                                  <a:pt x="438150" y="900960"/>
                                </a:lnTo>
                                <a:cubicBezTo>
                                  <a:pt x="418234" y="919144"/>
                                  <a:pt x="512618" y="915680"/>
                                  <a:pt x="520411" y="915680"/>
                                </a:cubicBezTo>
                                <a:cubicBezTo>
                                  <a:pt x="540327" y="915680"/>
                                  <a:pt x="561975" y="914815"/>
                                  <a:pt x="581891" y="918278"/>
                                </a:cubicBezTo>
                                <a:cubicBezTo>
                                  <a:pt x="595746" y="920876"/>
                                  <a:pt x="616527" y="932133"/>
                                  <a:pt x="627784" y="919144"/>
                                </a:cubicBezTo>
                                <a:cubicBezTo>
                                  <a:pt x="637309" y="908753"/>
                                  <a:pt x="555914" y="906155"/>
                                  <a:pt x="545523" y="905290"/>
                                </a:cubicBezTo>
                                <a:cubicBezTo>
                                  <a:pt x="525607" y="903558"/>
                                  <a:pt x="505691" y="902692"/>
                                  <a:pt x="484909" y="901826"/>
                                </a:cubicBezTo>
                                <a:cubicBezTo>
                                  <a:pt x="477982" y="901826"/>
                                  <a:pt x="445943" y="894032"/>
                                  <a:pt x="438150" y="900960"/>
                                </a:cubicBezTo>
                                <a:cubicBezTo>
                                  <a:pt x="439016" y="900094"/>
                                  <a:pt x="439882" y="900094"/>
                                  <a:pt x="438150" y="900960"/>
                                </a:cubicBezTo>
                                <a:close/>
                                <a:moveTo>
                                  <a:pt x="433820" y="1040371"/>
                                </a:moveTo>
                                <a:lnTo>
                                  <a:pt x="433820" y="1040371"/>
                                </a:lnTo>
                                <a:cubicBezTo>
                                  <a:pt x="411307" y="1061153"/>
                                  <a:pt x="501361" y="1050762"/>
                                  <a:pt x="507423" y="1049896"/>
                                </a:cubicBezTo>
                                <a:cubicBezTo>
                                  <a:pt x="527339" y="1048165"/>
                                  <a:pt x="549852" y="1047299"/>
                                  <a:pt x="569768" y="1052494"/>
                                </a:cubicBezTo>
                                <a:cubicBezTo>
                                  <a:pt x="580159" y="1055092"/>
                                  <a:pt x="603539" y="1064617"/>
                                  <a:pt x="609600" y="1049030"/>
                                </a:cubicBezTo>
                                <a:cubicBezTo>
                                  <a:pt x="615661" y="1030847"/>
                                  <a:pt x="563707" y="1038639"/>
                                  <a:pt x="555048" y="1038639"/>
                                </a:cubicBezTo>
                                <a:cubicBezTo>
                                  <a:pt x="529071" y="1038639"/>
                                  <a:pt x="503959" y="1038639"/>
                                  <a:pt x="477982" y="1039506"/>
                                </a:cubicBezTo>
                                <a:cubicBezTo>
                                  <a:pt x="465859" y="1038639"/>
                                  <a:pt x="443345" y="1031712"/>
                                  <a:pt x="433820" y="1040371"/>
                                </a:cubicBezTo>
                                <a:cubicBezTo>
                                  <a:pt x="435552" y="1038639"/>
                                  <a:pt x="436418" y="1037774"/>
                                  <a:pt x="433820" y="1040371"/>
                                </a:cubicBezTo>
                                <a:close/>
                                <a:moveTo>
                                  <a:pt x="876300" y="1243860"/>
                                </a:moveTo>
                                <a:cubicBezTo>
                                  <a:pt x="854652" y="1244726"/>
                                  <a:pt x="833871" y="1246458"/>
                                  <a:pt x="812223" y="1248190"/>
                                </a:cubicBezTo>
                                <a:cubicBezTo>
                                  <a:pt x="768927" y="1250787"/>
                                  <a:pt x="727364" y="1250787"/>
                                  <a:pt x="685800" y="1242128"/>
                                </a:cubicBezTo>
                                <a:cubicBezTo>
                                  <a:pt x="671080" y="1238665"/>
                                  <a:pt x="662421" y="1251653"/>
                                  <a:pt x="677141" y="1259446"/>
                                </a:cubicBezTo>
                                <a:cubicBezTo>
                                  <a:pt x="694459" y="1267240"/>
                                  <a:pt x="727364" y="1261178"/>
                                  <a:pt x="745548" y="1261178"/>
                                </a:cubicBezTo>
                                <a:cubicBezTo>
                                  <a:pt x="770659" y="1262044"/>
                                  <a:pt x="795771" y="1262044"/>
                                  <a:pt x="820882" y="1261178"/>
                                </a:cubicBezTo>
                                <a:cubicBezTo>
                                  <a:pt x="840798" y="1261178"/>
                                  <a:pt x="862446" y="1264642"/>
                                  <a:pt x="882361" y="1261178"/>
                                </a:cubicBezTo>
                                <a:cubicBezTo>
                                  <a:pt x="899680" y="1255983"/>
                                  <a:pt x="891886" y="1242994"/>
                                  <a:pt x="876300" y="1243860"/>
                                </a:cubicBezTo>
                                <a:close/>
                                <a:moveTo>
                                  <a:pt x="873702" y="1294083"/>
                                </a:moveTo>
                                <a:lnTo>
                                  <a:pt x="873702" y="1294083"/>
                                </a:lnTo>
                                <a:cubicBezTo>
                                  <a:pt x="890155" y="1279362"/>
                                  <a:pt x="834736" y="1280228"/>
                                  <a:pt x="828675" y="1281094"/>
                                </a:cubicBezTo>
                                <a:cubicBezTo>
                                  <a:pt x="782782" y="1281960"/>
                                  <a:pt x="736889" y="1275899"/>
                                  <a:pt x="690996" y="1271569"/>
                                </a:cubicBezTo>
                                <a:cubicBezTo>
                                  <a:pt x="679739" y="1270703"/>
                                  <a:pt x="649432" y="1282826"/>
                                  <a:pt x="673677" y="1287155"/>
                                </a:cubicBezTo>
                                <a:cubicBezTo>
                                  <a:pt x="695325" y="1290619"/>
                                  <a:pt x="719571" y="1288021"/>
                                  <a:pt x="741218" y="1288887"/>
                                </a:cubicBezTo>
                                <a:cubicBezTo>
                                  <a:pt x="768061" y="1289753"/>
                                  <a:pt x="794039" y="1293217"/>
                                  <a:pt x="820882" y="1295815"/>
                                </a:cubicBezTo>
                                <a:cubicBezTo>
                                  <a:pt x="834736" y="1295815"/>
                                  <a:pt x="860714" y="1304474"/>
                                  <a:pt x="873702" y="1294083"/>
                                </a:cubicBezTo>
                                <a:cubicBezTo>
                                  <a:pt x="871105" y="1295815"/>
                                  <a:pt x="870239" y="1296680"/>
                                  <a:pt x="873702" y="1294083"/>
                                </a:cubicBezTo>
                                <a:close/>
                                <a:moveTo>
                                  <a:pt x="690996" y="1226542"/>
                                </a:moveTo>
                                <a:cubicBezTo>
                                  <a:pt x="742084" y="1231737"/>
                                  <a:pt x="799234" y="1228274"/>
                                  <a:pt x="851189" y="1225676"/>
                                </a:cubicBezTo>
                                <a:cubicBezTo>
                                  <a:pt x="860714" y="1224810"/>
                                  <a:pt x="873702" y="1226542"/>
                                  <a:pt x="882361" y="1221347"/>
                                </a:cubicBezTo>
                                <a:cubicBezTo>
                                  <a:pt x="897948" y="1210956"/>
                                  <a:pt x="869373" y="1210089"/>
                                  <a:pt x="864177" y="1210956"/>
                                </a:cubicBezTo>
                                <a:cubicBezTo>
                                  <a:pt x="823480" y="1214419"/>
                                  <a:pt x="784514" y="1217883"/>
                                  <a:pt x="743816" y="1217883"/>
                                </a:cubicBezTo>
                                <a:cubicBezTo>
                                  <a:pt x="723034" y="1217883"/>
                                  <a:pt x="702252" y="1217017"/>
                                  <a:pt x="683202" y="1209224"/>
                                </a:cubicBezTo>
                                <a:cubicBezTo>
                                  <a:pt x="677141" y="1206626"/>
                                  <a:pt x="665884" y="1207492"/>
                                  <a:pt x="665018" y="1216151"/>
                                </a:cubicBezTo>
                                <a:cubicBezTo>
                                  <a:pt x="663286" y="1224810"/>
                                  <a:pt x="684934" y="1225676"/>
                                  <a:pt x="690996" y="1226542"/>
                                </a:cubicBezTo>
                                <a:close/>
                                <a:moveTo>
                                  <a:pt x="512618" y="1310535"/>
                                </a:moveTo>
                                <a:cubicBezTo>
                                  <a:pt x="512618" y="1310535"/>
                                  <a:pt x="512618" y="1310535"/>
                                  <a:pt x="512618" y="1310535"/>
                                </a:cubicBezTo>
                                <a:cubicBezTo>
                                  <a:pt x="513484" y="1310535"/>
                                  <a:pt x="513484" y="1309669"/>
                                  <a:pt x="512618" y="1310535"/>
                                </a:cubicBezTo>
                                <a:cubicBezTo>
                                  <a:pt x="513484" y="1309669"/>
                                  <a:pt x="513484" y="1310535"/>
                                  <a:pt x="512618" y="1310535"/>
                                </a:cubicBezTo>
                                <a:close/>
                                <a:moveTo>
                                  <a:pt x="350693" y="712192"/>
                                </a:moveTo>
                                <a:cubicBezTo>
                                  <a:pt x="346364" y="712192"/>
                                  <a:pt x="333375" y="713058"/>
                                  <a:pt x="335973" y="713058"/>
                                </a:cubicBezTo>
                                <a:cubicBezTo>
                                  <a:pt x="340302" y="712192"/>
                                  <a:pt x="345498" y="712192"/>
                                  <a:pt x="350693" y="712192"/>
                                </a:cubicBezTo>
                                <a:lnTo>
                                  <a:pt x="350693" y="712192"/>
                                </a:lnTo>
                                <a:close/>
                                <a:moveTo>
                                  <a:pt x="1313584" y="1049030"/>
                                </a:moveTo>
                                <a:cubicBezTo>
                                  <a:pt x="1333500" y="1049030"/>
                                  <a:pt x="1352550" y="1049896"/>
                                  <a:pt x="1372466" y="1049030"/>
                                </a:cubicBezTo>
                                <a:cubicBezTo>
                                  <a:pt x="1388918" y="1048165"/>
                                  <a:pt x="1416627" y="1054226"/>
                                  <a:pt x="1431348" y="1048165"/>
                                </a:cubicBezTo>
                                <a:cubicBezTo>
                                  <a:pt x="1449532" y="1040371"/>
                                  <a:pt x="1424421" y="1035176"/>
                                  <a:pt x="1417493" y="1034310"/>
                                </a:cubicBezTo>
                                <a:cubicBezTo>
                                  <a:pt x="1398443" y="1033444"/>
                                  <a:pt x="1378527" y="1034310"/>
                                  <a:pt x="1359477" y="1034310"/>
                                </a:cubicBezTo>
                                <a:cubicBezTo>
                                  <a:pt x="1316182" y="1034310"/>
                                  <a:pt x="1272886" y="1030847"/>
                                  <a:pt x="1229591" y="1031712"/>
                                </a:cubicBezTo>
                                <a:cubicBezTo>
                                  <a:pt x="1216602" y="1031712"/>
                                  <a:pt x="1208809" y="1033444"/>
                                  <a:pt x="1206211" y="1045567"/>
                                </a:cubicBezTo>
                                <a:cubicBezTo>
                                  <a:pt x="1204480" y="1051628"/>
                                  <a:pt x="1186296" y="1048165"/>
                                  <a:pt x="1188027" y="1056824"/>
                                </a:cubicBezTo>
                                <a:cubicBezTo>
                                  <a:pt x="1190625" y="1068946"/>
                                  <a:pt x="1231323" y="1068081"/>
                                  <a:pt x="1239982" y="1068946"/>
                                </a:cubicBezTo>
                                <a:cubicBezTo>
                                  <a:pt x="1265093" y="1070678"/>
                                  <a:pt x="1289339" y="1070678"/>
                                  <a:pt x="1314450" y="1071544"/>
                                </a:cubicBezTo>
                                <a:cubicBezTo>
                                  <a:pt x="1331768" y="1071544"/>
                                  <a:pt x="1388052" y="1083667"/>
                                  <a:pt x="1402773" y="1072410"/>
                                </a:cubicBezTo>
                                <a:lnTo>
                                  <a:pt x="1402773" y="1072410"/>
                                </a:lnTo>
                                <a:cubicBezTo>
                                  <a:pt x="1413164" y="1063751"/>
                                  <a:pt x="1394114" y="1059421"/>
                                  <a:pt x="1388052" y="1059421"/>
                                </a:cubicBezTo>
                                <a:cubicBezTo>
                                  <a:pt x="1364673" y="1057690"/>
                                  <a:pt x="1341293" y="1059421"/>
                                  <a:pt x="1317914" y="1058555"/>
                                </a:cubicBezTo>
                                <a:cubicBezTo>
                                  <a:pt x="1295400" y="1058555"/>
                                  <a:pt x="1273752" y="1054226"/>
                                  <a:pt x="1251239" y="1053360"/>
                                </a:cubicBezTo>
                                <a:cubicBezTo>
                                  <a:pt x="1241714" y="1053360"/>
                                  <a:pt x="1219200" y="1047299"/>
                                  <a:pt x="1209675" y="1049896"/>
                                </a:cubicBezTo>
                                <a:cubicBezTo>
                                  <a:pt x="1241714" y="1040371"/>
                                  <a:pt x="1280680" y="1048165"/>
                                  <a:pt x="1313584" y="1049030"/>
                                </a:cubicBezTo>
                                <a:close/>
                                <a:moveTo>
                                  <a:pt x="355889" y="679287"/>
                                </a:moveTo>
                                <a:cubicBezTo>
                                  <a:pt x="327314" y="677555"/>
                                  <a:pt x="299605" y="675824"/>
                                  <a:pt x="271030" y="674958"/>
                                </a:cubicBezTo>
                                <a:cubicBezTo>
                                  <a:pt x="248516" y="674092"/>
                                  <a:pt x="219941" y="669762"/>
                                  <a:pt x="198293" y="676690"/>
                                </a:cubicBezTo>
                                <a:cubicBezTo>
                                  <a:pt x="193964" y="678421"/>
                                  <a:pt x="187902" y="681885"/>
                                  <a:pt x="185305" y="685349"/>
                                </a:cubicBezTo>
                                <a:cubicBezTo>
                                  <a:pt x="180975" y="694008"/>
                                  <a:pt x="213014" y="687081"/>
                                  <a:pt x="214745" y="687081"/>
                                </a:cubicBezTo>
                                <a:cubicBezTo>
                                  <a:pt x="243320" y="684483"/>
                                  <a:pt x="272761" y="685349"/>
                                  <a:pt x="302202" y="687081"/>
                                </a:cubicBezTo>
                                <a:cubicBezTo>
                                  <a:pt x="331643" y="687946"/>
                                  <a:pt x="361084" y="690544"/>
                                  <a:pt x="390525" y="692276"/>
                                </a:cubicBezTo>
                                <a:cubicBezTo>
                                  <a:pt x="396586" y="692276"/>
                                  <a:pt x="461530" y="692276"/>
                                  <a:pt x="459798" y="689678"/>
                                </a:cubicBezTo>
                                <a:cubicBezTo>
                                  <a:pt x="452871" y="674958"/>
                                  <a:pt x="368011" y="680153"/>
                                  <a:pt x="355889" y="679287"/>
                                </a:cubicBezTo>
                                <a:close/>
                                <a:moveTo>
                                  <a:pt x="231198" y="603087"/>
                                </a:moveTo>
                                <a:cubicBezTo>
                                  <a:pt x="218209" y="603087"/>
                                  <a:pt x="204355" y="599623"/>
                                  <a:pt x="192232" y="604819"/>
                                </a:cubicBezTo>
                                <a:cubicBezTo>
                                  <a:pt x="174048" y="612612"/>
                                  <a:pt x="197427" y="620405"/>
                                  <a:pt x="205220" y="620405"/>
                                </a:cubicBezTo>
                                <a:cubicBezTo>
                                  <a:pt x="251114" y="619540"/>
                                  <a:pt x="296141" y="610881"/>
                                  <a:pt x="342034" y="611746"/>
                                </a:cubicBezTo>
                                <a:cubicBezTo>
                                  <a:pt x="370609" y="612612"/>
                                  <a:pt x="398318" y="612612"/>
                                  <a:pt x="426027" y="616076"/>
                                </a:cubicBezTo>
                                <a:cubicBezTo>
                                  <a:pt x="460664" y="619540"/>
                                  <a:pt x="466725" y="604819"/>
                                  <a:pt x="428625" y="604819"/>
                                </a:cubicBezTo>
                                <a:cubicBezTo>
                                  <a:pt x="363682" y="603953"/>
                                  <a:pt x="297007" y="602222"/>
                                  <a:pt x="231198" y="603087"/>
                                </a:cubicBezTo>
                                <a:cubicBezTo>
                                  <a:pt x="234661" y="603087"/>
                                  <a:pt x="245052" y="603087"/>
                                  <a:pt x="251980" y="603087"/>
                                </a:cubicBezTo>
                                <a:cubicBezTo>
                                  <a:pt x="247650" y="603087"/>
                                  <a:pt x="240723" y="603087"/>
                                  <a:pt x="231198" y="603087"/>
                                </a:cubicBezTo>
                                <a:close/>
                                <a:moveTo>
                                  <a:pt x="192232" y="731242"/>
                                </a:moveTo>
                                <a:cubicBezTo>
                                  <a:pt x="215611" y="732108"/>
                                  <a:pt x="238991" y="729510"/>
                                  <a:pt x="261505" y="727778"/>
                                </a:cubicBezTo>
                                <a:cubicBezTo>
                                  <a:pt x="306532" y="723449"/>
                                  <a:pt x="349827" y="721717"/>
                                  <a:pt x="394855" y="726046"/>
                                </a:cubicBezTo>
                                <a:cubicBezTo>
                                  <a:pt x="409575" y="727778"/>
                                  <a:pt x="407843" y="710460"/>
                                  <a:pt x="393123" y="708728"/>
                                </a:cubicBezTo>
                                <a:cubicBezTo>
                                  <a:pt x="378402" y="707862"/>
                                  <a:pt x="364548" y="711326"/>
                                  <a:pt x="350693" y="712192"/>
                                </a:cubicBezTo>
                                <a:cubicBezTo>
                                  <a:pt x="352425" y="712192"/>
                                  <a:pt x="352425" y="712192"/>
                                  <a:pt x="350693" y="712192"/>
                                </a:cubicBezTo>
                                <a:cubicBezTo>
                                  <a:pt x="341168" y="713058"/>
                                  <a:pt x="336839" y="713058"/>
                                  <a:pt x="335973" y="713058"/>
                                </a:cubicBezTo>
                                <a:cubicBezTo>
                                  <a:pt x="294409" y="715655"/>
                                  <a:pt x="252845" y="718253"/>
                                  <a:pt x="211282" y="717387"/>
                                </a:cubicBezTo>
                                <a:cubicBezTo>
                                  <a:pt x="203489" y="717387"/>
                                  <a:pt x="174914" y="730376"/>
                                  <a:pt x="192232" y="731242"/>
                                </a:cubicBezTo>
                                <a:close/>
                                <a:moveTo>
                                  <a:pt x="898814" y="1191905"/>
                                </a:moveTo>
                                <a:cubicBezTo>
                                  <a:pt x="898814" y="1191905"/>
                                  <a:pt x="897948" y="1192771"/>
                                  <a:pt x="896216" y="1192771"/>
                                </a:cubicBezTo>
                                <a:cubicBezTo>
                                  <a:pt x="890155" y="1196235"/>
                                  <a:pt x="897948" y="1191905"/>
                                  <a:pt x="898814" y="1191905"/>
                                </a:cubicBezTo>
                                <a:close/>
                                <a:moveTo>
                                  <a:pt x="251980" y="603087"/>
                                </a:moveTo>
                                <a:cubicBezTo>
                                  <a:pt x="255443" y="603087"/>
                                  <a:pt x="257175" y="603087"/>
                                  <a:pt x="257175" y="603087"/>
                                </a:cubicBezTo>
                                <a:cubicBezTo>
                                  <a:pt x="256309" y="603087"/>
                                  <a:pt x="254577" y="603087"/>
                                  <a:pt x="251980" y="603087"/>
                                </a:cubicBezTo>
                                <a:close/>
                                <a:moveTo>
                                  <a:pt x="891021" y="1177185"/>
                                </a:moveTo>
                                <a:cubicBezTo>
                                  <a:pt x="880630" y="1174587"/>
                                  <a:pt x="866775" y="1178051"/>
                                  <a:pt x="856384" y="1178917"/>
                                </a:cubicBezTo>
                                <a:cubicBezTo>
                                  <a:pt x="833005" y="1180649"/>
                                  <a:pt x="808759" y="1179783"/>
                                  <a:pt x="784514" y="1179783"/>
                                </a:cubicBezTo>
                                <a:cubicBezTo>
                                  <a:pt x="772391" y="1179783"/>
                                  <a:pt x="663286" y="1163331"/>
                                  <a:pt x="660689" y="1175453"/>
                                </a:cubicBezTo>
                                <a:cubicBezTo>
                                  <a:pt x="659823" y="1178917"/>
                                  <a:pt x="872836" y="1204894"/>
                                  <a:pt x="895350" y="1192771"/>
                                </a:cubicBezTo>
                                <a:cubicBezTo>
                                  <a:pt x="905741" y="1187576"/>
                                  <a:pt x="897082" y="1178917"/>
                                  <a:pt x="891021" y="1177185"/>
                                </a:cubicBezTo>
                                <a:close/>
                                <a:moveTo>
                                  <a:pt x="878032" y="1146012"/>
                                </a:moveTo>
                                <a:cubicBezTo>
                                  <a:pt x="851189" y="1146012"/>
                                  <a:pt x="825211" y="1145146"/>
                                  <a:pt x="798368" y="1145146"/>
                                </a:cubicBezTo>
                                <a:cubicBezTo>
                                  <a:pt x="756805" y="1144280"/>
                                  <a:pt x="715241" y="1139951"/>
                                  <a:pt x="673677" y="1139085"/>
                                </a:cubicBezTo>
                                <a:cubicBezTo>
                                  <a:pt x="657225" y="1139085"/>
                                  <a:pt x="663286" y="1149476"/>
                                  <a:pt x="677141" y="1149476"/>
                                </a:cubicBezTo>
                                <a:cubicBezTo>
                                  <a:pt x="699655" y="1148610"/>
                                  <a:pt x="723034" y="1152074"/>
                                  <a:pt x="745548" y="1152940"/>
                                </a:cubicBezTo>
                                <a:cubicBezTo>
                                  <a:pt x="774989" y="1154671"/>
                                  <a:pt x="804430" y="1155537"/>
                                  <a:pt x="834736" y="1156403"/>
                                </a:cubicBezTo>
                                <a:cubicBezTo>
                                  <a:pt x="853786" y="1157269"/>
                                  <a:pt x="886691" y="1165062"/>
                                  <a:pt x="904875" y="1158135"/>
                                </a:cubicBezTo>
                                <a:cubicBezTo>
                                  <a:pt x="903143" y="1159001"/>
                                  <a:pt x="901411" y="1159867"/>
                                  <a:pt x="904875" y="1158135"/>
                                </a:cubicBezTo>
                                <a:cubicBezTo>
                                  <a:pt x="910936" y="1155537"/>
                                  <a:pt x="907473" y="1157269"/>
                                  <a:pt x="904875" y="1158135"/>
                                </a:cubicBezTo>
                                <a:cubicBezTo>
                                  <a:pt x="925657" y="1150342"/>
                                  <a:pt x="880630" y="1146012"/>
                                  <a:pt x="878032" y="1146012"/>
                                </a:cubicBezTo>
                                <a:close/>
                                <a:moveTo>
                                  <a:pt x="1181966" y="1271569"/>
                                </a:moveTo>
                                <a:lnTo>
                                  <a:pt x="1181966" y="1271569"/>
                                </a:lnTo>
                                <a:cubicBezTo>
                                  <a:pt x="1200150" y="1251653"/>
                                  <a:pt x="1136073" y="1256849"/>
                                  <a:pt x="1126548" y="1257714"/>
                                </a:cubicBezTo>
                                <a:cubicBezTo>
                                  <a:pt x="1069398" y="1259446"/>
                                  <a:pt x="1006186" y="1259446"/>
                                  <a:pt x="949902" y="1249055"/>
                                </a:cubicBezTo>
                                <a:cubicBezTo>
                                  <a:pt x="943841" y="1248190"/>
                                  <a:pt x="931718" y="1246458"/>
                                  <a:pt x="929121" y="1254251"/>
                                </a:cubicBezTo>
                                <a:cubicBezTo>
                                  <a:pt x="924791" y="1268105"/>
                                  <a:pt x="944707" y="1262910"/>
                                  <a:pt x="950768" y="1262910"/>
                                </a:cubicBezTo>
                                <a:cubicBezTo>
                                  <a:pt x="981941" y="1261178"/>
                                  <a:pt x="1013980" y="1265508"/>
                                  <a:pt x="1045152" y="1267240"/>
                                </a:cubicBezTo>
                                <a:cubicBezTo>
                                  <a:pt x="1074593" y="1268972"/>
                                  <a:pt x="1103168" y="1269837"/>
                                  <a:pt x="1132609" y="1271569"/>
                                </a:cubicBezTo>
                                <a:cubicBezTo>
                                  <a:pt x="1145598" y="1273301"/>
                                  <a:pt x="1172441" y="1282826"/>
                                  <a:pt x="1181966" y="1271569"/>
                                </a:cubicBezTo>
                                <a:cubicBezTo>
                                  <a:pt x="1180234" y="1274167"/>
                                  <a:pt x="1179368" y="1275033"/>
                                  <a:pt x="1181966" y="1271569"/>
                                </a:cubicBezTo>
                                <a:close/>
                                <a:moveTo>
                                  <a:pt x="1033030" y="702667"/>
                                </a:moveTo>
                                <a:cubicBezTo>
                                  <a:pt x="1036493" y="702667"/>
                                  <a:pt x="1047750" y="701801"/>
                                  <a:pt x="1048616" y="701801"/>
                                </a:cubicBezTo>
                                <a:cubicBezTo>
                                  <a:pt x="1043421" y="702667"/>
                                  <a:pt x="1038225" y="702667"/>
                                  <a:pt x="1033030" y="702667"/>
                                </a:cubicBezTo>
                                <a:lnTo>
                                  <a:pt x="1033030" y="702667"/>
                                </a:lnTo>
                                <a:close/>
                                <a:moveTo>
                                  <a:pt x="1185430" y="734706"/>
                                </a:moveTo>
                                <a:cubicBezTo>
                                  <a:pt x="1185430" y="734706"/>
                                  <a:pt x="1185430" y="734706"/>
                                  <a:pt x="1185430" y="734706"/>
                                </a:cubicBezTo>
                                <a:cubicBezTo>
                                  <a:pt x="1184564" y="734706"/>
                                  <a:pt x="1183698" y="735571"/>
                                  <a:pt x="1182832" y="735571"/>
                                </a:cubicBezTo>
                                <a:cubicBezTo>
                                  <a:pt x="1184564" y="735571"/>
                                  <a:pt x="1185430" y="735571"/>
                                  <a:pt x="1185430" y="734706"/>
                                </a:cubicBezTo>
                                <a:close/>
                                <a:moveTo>
                                  <a:pt x="1182832" y="735571"/>
                                </a:moveTo>
                                <a:cubicBezTo>
                                  <a:pt x="1180234" y="736437"/>
                                  <a:pt x="1177636" y="737303"/>
                                  <a:pt x="1182832" y="735571"/>
                                </a:cubicBezTo>
                                <a:lnTo>
                                  <a:pt x="1182832" y="735571"/>
                                </a:lnTo>
                                <a:close/>
                                <a:moveTo>
                                  <a:pt x="1027834" y="732974"/>
                                </a:moveTo>
                                <a:cubicBezTo>
                                  <a:pt x="1056409" y="734706"/>
                                  <a:pt x="1084118" y="736437"/>
                                  <a:pt x="1112693" y="737303"/>
                                </a:cubicBezTo>
                                <a:cubicBezTo>
                                  <a:pt x="1135207" y="738169"/>
                                  <a:pt x="1163782" y="742498"/>
                                  <a:pt x="1185430" y="735571"/>
                                </a:cubicBezTo>
                                <a:cubicBezTo>
                                  <a:pt x="1185430" y="735571"/>
                                  <a:pt x="1185430" y="735571"/>
                                  <a:pt x="1185430" y="735571"/>
                                </a:cubicBezTo>
                                <a:cubicBezTo>
                                  <a:pt x="1185430" y="735571"/>
                                  <a:pt x="1185430" y="735571"/>
                                  <a:pt x="1185430" y="735571"/>
                                </a:cubicBezTo>
                                <a:cubicBezTo>
                                  <a:pt x="1189759" y="733839"/>
                                  <a:pt x="1195821" y="730376"/>
                                  <a:pt x="1198418" y="726912"/>
                                </a:cubicBezTo>
                                <a:cubicBezTo>
                                  <a:pt x="1202748" y="718253"/>
                                  <a:pt x="1170709" y="725180"/>
                                  <a:pt x="1168977" y="725180"/>
                                </a:cubicBezTo>
                                <a:cubicBezTo>
                                  <a:pt x="1140402" y="727778"/>
                                  <a:pt x="1110961" y="726912"/>
                                  <a:pt x="1081521" y="725180"/>
                                </a:cubicBezTo>
                                <a:cubicBezTo>
                                  <a:pt x="1052080" y="724315"/>
                                  <a:pt x="1022639" y="721717"/>
                                  <a:pt x="993198" y="719985"/>
                                </a:cubicBezTo>
                                <a:cubicBezTo>
                                  <a:pt x="987136" y="719985"/>
                                  <a:pt x="922193" y="719985"/>
                                  <a:pt x="923925" y="722583"/>
                                </a:cubicBezTo>
                                <a:cubicBezTo>
                                  <a:pt x="931718" y="737303"/>
                                  <a:pt x="1015711" y="732108"/>
                                  <a:pt x="1027834" y="732974"/>
                                </a:cubicBezTo>
                                <a:close/>
                                <a:moveTo>
                                  <a:pt x="501361" y="159742"/>
                                </a:moveTo>
                                <a:cubicBezTo>
                                  <a:pt x="516082" y="156278"/>
                                  <a:pt x="492702" y="161474"/>
                                  <a:pt x="501361" y="159742"/>
                                </a:cubicBezTo>
                                <a:lnTo>
                                  <a:pt x="501361" y="159742"/>
                                </a:lnTo>
                                <a:close/>
                                <a:moveTo>
                                  <a:pt x="479714" y="261053"/>
                                </a:moveTo>
                                <a:lnTo>
                                  <a:pt x="479714" y="261053"/>
                                </a:lnTo>
                                <a:cubicBezTo>
                                  <a:pt x="458066" y="269712"/>
                                  <a:pt x="503093" y="273176"/>
                                  <a:pt x="505691" y="273176"/>
                                </a:cubicBezTo>
                                <a:cubicBezTo>
                                  <a:pt x="532534" y="273176"/>
                                  <a:pt x="558511" y="274042"/>
                                  <a:pt x="585355" y="274042"/>
                                </a:cubicBezTo>
                                <a:cubicBezTo>
                                  <a:pt x="626918" y="274907"/>
                                  <a:pt x="668482" y="279237"/>
                                  <a:pt x="710046" y="280103"/>
                                </a:cubicBezTo>
                                <a:cubicBezTo>
                                  <a:pt x="726498" y="280103"/>
                                  <a:pt x="720436" y="269712"/>
                                  <a:pt x="706582" y="269712"/>
                                </a:cubicBezTo>
                                <a:cubicBezTo>
                                  <a:pt x="684068" y="270578"/>
                                  <a:pt x="660689" y="267115"/>
                                  <a:pt x="638175" y="266248"/>
                                </a:cubicBezTo>
                                <a:cubicBezTo>
                                  <a:pt x="608734" y="264517"/>
                                  <a:pt x="579293" y="263651"/>
                                  <a:pt x="548986" y="262785"/>
                                </a:cubicBezTo>
                                <a:cubicBezTo>
                                  <a:pt x="530802" y="262785"/>
                                  <a:pt x="497898" y="254126"/>
                                  <a:pt x="479714" y="261053"/>
                                </a:cubicBezTo>
                                <a:cubicBezTo>
                                  <a:pt x="482311" y="260187"/>
                                  <a:pt x="483177" y="260187"/>
                                  <a:pt x="479714" y="261053"/>
                                </a:cubicBezTo>
                                <a:close/>
                                <a:moveTo>
                                  <a:pt x="698789" y="670628"/>
                                </a:moveTo>
                                <a:cubicBezTo>
                                  <a:pt x="699655" y="683617"/>
                                  <a:pt x="762000" y="676690"/>
                                  <a:pt x="770659" y="677555"/>
                                </a:cubicBezTo>
                                <a:cubicBezTo>
                                  <a:pt x="819150" y="680153"/>
                                  <a:pt x="874568" y="697472"/>
                                  <a:pt x="923059" y="686214"/>
                                </a:cubicBezTo>
                                <a:lnTo>
                                  <a:pt x="923059" y="686214"/>
                                </a:lnTo>
                                <a:cubicBezTo>
                                  <a:pt x="924791" y="685349"/>
                                  <a:pt x="924791" y="686214"/>
                                  <a:pt x="923059" y="686214"/>
                                </a:cubicBezTo>
                                <a:cubicBezTo>
                                  <a:pt x="930852" y="684483"/>
                                  <a:pt x="933450" y="678421"/>
                                  <a:pt x="923925" y="674958"/>
                                </a:cubicBezTo>
                                <a:cubicBezTo>
                                  <a:pt x="910071" y="670628"/>
                                  <a:pt x="893618" y="673226"/>
                                  <a:pt x="879764" y="673226"/>
                                </a:cubicBezTo>
                                <a:cubicBezTo>
                                  <a:pt x="850323" y="672360"/>
                                  <a:pt x="820016" y="670628"/>
                                  <a:pt x="790575" y="668896"/>
                                </a:cubicBezTo>
                                <a:cubicBezTo>
                                  <a:pt x="782782" y="668896"/>
                                  <a:pt x="697923" y="655907"/>
                                  <a:pt x="698789" y="670628"/>
                                </a:cubicBezTo>
                                <a:close/>
                                <a:moveTo>
                                  <a:pt x="1185430" y="734706"/>
                                </a:moveTo>
                                <a:cubicBezTo>
                                  <a:pt x="1185430" y="734706"/>
                                  <a:pt x="1185430" y="734706"/>
                                  <a:pt x="1185430" y="734706"/>
                                </a:cubicBezTo>
                                <a:cubicBezTo>
                                  <a:pt x="1186296" y="734706"/>
                                  <a:pt x="1187162" y="734706"/>
                                  <a:pt x="1185430" y="734706"/>
                                </a:cubicBezTo>
                                <a:close/>
                                <a:moveTo>
                                  <a:pt x="891886" y="533815"/>
                                </a:moveTo>
                                <a:cubicBezTo>
                                  <a:pt x="853786" y="539876"/>
                                  <a:pt x="808759" y="542474"/>
                                  <a:pt x="770659" y="539010"/>
                                </a:cubicBezTo>
                                <a:cubicBezTo>
                                  <a:pt x="756805" y="538144"/>
                                  <a:pt x="743816" y="524290"/>
                                  <a:pt x="729961" y="532949"/>
                                </a:cubicBezTo>
                                <a:cubicBezTo>
                                  <a:pt x="715241" y="541608"/>
                                  <a:pt x="736023" y="552865"/>
                                  <a:pt x="746414" y="550267"/>
                                </a:cubicBezTo>
                                <a:lnTo>
                                  <a:pt x="746414" y="550267"/>
                                </a:lnTo>
                                <a:cubicBezTo>
                                  <a:pt x="777586" y="541608"/>
                                  <a:pt x="819150" y="549401"/>
                                  <a:pt x="851189" y="549401"/>
                                </a:cubicBezTo>
                                <a:cubicBezTo>
                                  <a:pt x="871105" y="549401"/>
                                  <a:pt x="891886" y="550267"/>
                                  <a:pt x="911802" y="545937"/>
                                </a:cubicBezTo>
                                <a:cubicBezTo>
                                  <a:pt x="934316" y="541608"/>
                                  <a:pt x="902277" y="532083"/>
                                  <a:pt x="891886" y="533815"/>
                                </a:cubicBezTo>
                                <a:close/>
                                <a:moveTo>
                                  <a:pt x="752475" y="650712"/>
                                </a:moveTo>
                                <a:cubicBezTo>
                                  <a:pt x="780184" y="651578"/>
                                  <a:pt x="807893" y="651578"/>
                                  <a:pt x="835602" y="651578"/>
                                </a:cubicBezTo>
                                <a:cubicBezTo>
                                  <a:pt x="847725" y="651578"/>
                                  <a:pt x="889289" y="659371"/>
                                  <a:pt x="898814" y="651578"/>
                                </a:cubicBezTo>
                                <a:cubicBezTo>
                                  <a:pt x="897948" y="652444"/>
                                  <a:pt x="897948" y="652444"/>
                                  <a:pt x="898814" y="651578"/>
                                </a:cubicBezTo>
                                <a:lnTo>
                                  <a:pt x="898814" y="651578"/>
                                </a:lnTo>
                                <a:cubicBezTo>
                                  <a:pt x="918730" y="633394"/>
                                  <a:pt x="858982" y="638589"/>
                                  <a:pt x="851189" y="639456"/>
                                </a:cubicBezTo>
                                <a:cubicBezTo>
                                  <a:pt x="823480" y="641187"/>
                                  <a:pt x="794905" y="640321"/>
                                  <a:pt x="767196" y="639456"/>
                                </a:cubicBezTo>
                                <a:cubicBezTo>
                                  <a:pt x="755939" y="638589"/>
                                  <a:pt x="719571" y="625601"/>
                                  <a:pt x="710046" y="634260"/>
                                </a:cubicBezTo>
                                <a:cubicBezTo>
                                  <a:pt x="694459" y="647248"/>
                                  <a:pt x="744682" y="650712"/>
                                  <a:pt x="752475" y="650712"/>
                                </a:cubicBezTo>
                                <a:close/>
                                <a:moveTo>
                                  <a:pt x="1033030" y="702667"/>
                                </a:moveTo>
                                <a:cubicBezTo>
                                  <a:pt x="1031298" y="702667"/>
                                  <a:pt x="1031298" y="702667"/>
                                  <a:pt x="1033030" y="702667"/>
                                </a:cubicBezTo>
                                <a:cubicBezTo>
                                  <a:pt x="1045152" y="701801"/>
                                  <a:pt x="1048616" y="701801"/>
                                  <a:pt x="1048616" y="701801"/>
                                </a:cubicBezTo>
                                <a:cubicBezTo>
                                  <a:pt x="1090180" y="699203"/>
                                  <a:pt x="1131743" y="696605"/>
                                  <a:pt x="1173307" y="697472"/>
                                </a:cubicBezTo>
                                <a:cubicBezTo>
                                  <a:pt x="1180234" y="697472"/>
                                  <a:pt x="1209675" y="684483"/>
                                  <a:pt x="1192357" y="683617"/>
                                </a:cubicBezTo>
                                <a:cubicBezTo>
                                  <a:pt x="1168977" y="682751"/>
                                  <a:pt x="1145598" y="685349"/>
                                  <a:pt x="1123084" y="687081"/>
                                </a:cubicBezTo>
                                <a:cubicBezTo>
                                  <a:pt x="1078057" y="691410"/>
                                  <a:pt x="1034761" y="693142"/>
                                  <a:pt x="989734" y="688812"/>
                                </a:cubicBezTo>
                                <a:cubicBezTo>
                                  <a:pt x="975014" y="687081"/>
                                  <a:pt x="976746" y="704399"/>
                                  <a:pt x="991466" y="706131"/>
                                </a:cubicBezTo>
                                <a:cubicBezTo>
                                  <a:pt x="1005321" y="707862"/>
                                  <a:pt x="1019175" y="703532"/>
                                  <a:pt x="1033030" y="702667"/>
                                </a:cubicBezTo>
                                <a:close/>
                                <a:moveTo>
                                  <a:pt x="1158586" y="770208"/>
                                </a:moveTo>
                                <a:cubicBezTo>
                                  <a:pt x="1156855" y="770208"/>
                                  <a:pt x="1156855" y="770208"/>
                                  <a:pt x="1158586" y="770208"/>
                                </a:cubicBezTo>
                                <a:lnTo>
                                  <a:pt x="1158586" y="770208"/>
                                </a:lnTo>
                                <a:close/>
                                <a:moveTo>
                                  <a:pt x="713509" y="799649"/>
                                </a:moveTo>
                                <a:cubicBezTo>
                                  <a:pt x="706582" y="799649"/>
                                  <a:pt x="691861" y="797051"/>
                                  <a:pt x="686666" y="802246"/>
                                </a:cubicBezTo>
                                <a:cubicBezTo>
                                  <a:pt x="680605" y="807442"/>
                                  <a:pt x="689264" y="812637"/>
                                  <a:pt x="693593" y="813503"/>
                                </a:cubicBezTo>
                                <a:cubicBezTo>
                                  <a:pt x="716107" y="817833"/>
                                  <a:pt x="738621" y="815235"/>
                                  <a:pt x="761134" y="816101"/>
                                </a:cubicBezTo>
                                <a:cubicBezTo>
                                  <a:pt x="807893" y="817833"/>
                                  <a:pt x="855518" y="825626"/>
                                  <a:pt x="902277" y="821296"/>
                                </a:cubicBezTo>
                                <a:cubicBezTo>
                                  <a:pt x="892752" y="822162"/>
                                  <a:pt x="868507" y="824760"/>
                                  <a:pt x="902277" y="821296"/>
                                </a:cubicBezTo>
                                <a:cubicBezTo>
                                  <a:pt x="906607" y="820430"/>
                                  <a:pt x="905741" y="821296"/>
                                  <a:pt x="902277" y="821296"/>
                                </a:cubicBezTo>
                                <a:cubicBezTo>
                                  <a:pt x="912668" y="820430"/>
                                  <a:pt x="916132" y="809174"/>
                                  <a:pt x="905741" y="804844"/>
                                </a:cubicBezTo>
                                <a:cubicBezTo>
                                  <a:pt x="890155" y="797051"/>
                                  <a:pt x="859848" y="804844"/>
                                  <a:pt x="842530" y="805710"/>
                                </a:cubicBezTo>
                                <a:cubicBezTo>
                                  <a:pt x="799234" y="809174"/>
                                  <a:pt x="756805" y="801381"/>
                                  <a:pt x="713509" y="799649"/>
                                </a:cubicBezTo>
                                <a:close/>
                                <a:moveTo>
                                  <a:pt x="868507" y="787526"/>
                                </a:moveTo>
                                <a:cubicBezTo>
                                  <a:pt x="865909" y="787526"/>
                                  <a:pt x="863311" y="787526"/>
                                  <a:pt x="861580" y="787526"/>
                                </a:cubicBezTo>
                                <a:cubicBezTo>
                                  <a:pt x="862446" y="788392"/>
                                  <a:pt x="865043" y="787526"/>
                                  <a:pt x="868507" y="787526"/>
                                </a:cubicBezTo>
                                <a:close/>
                                <a:moveTo>
                                  <a:pt x="892752" y="875849"/>
                                </a:moveTo>
                                <a:cubicBezTo>
                                  <a:pt x="883227" y="864592"/>
                                  <a:pt x="853786" y="871519"/>
                                  <a:pt x="841664" y="873251"/>
                                </a:cubicBezTo>
                                <a:cubicBezTo>
                                  <a:pt x="825211" y="875849"/>
                                  <a:pt x="809625" y="877581"/>
                                  <a:pt x="793173" y="876714"/>
                                </a:cubicBezTo>
                                <a:cubicBezTo>
                                  <a:pt x="773257" y="876714"/>
                                  <a:pt x="755073" y="868921"/>
                                  <a:pt x="735157" y="868055"/>
                                </a:cubicBezTo>
                                <a:cubicBezTo>
                                  <a:pt x="725632" y="868055"/>
                                  <a:pt x="699655" y="865458"/>
                                  <a:pt x="693593" y="874117"/>
                                </a:cubicBezTo>
                                <a:cubicBezTo>
                                  <a:pt x="687532" y="882776"/>
                                  <a:pt x="735157" y="883642"/>
                                  <a:pt x="739486" y="884508"/>
                                </a:cubicBezTo>
                                <a:cubicBezTo>
                                  <a:pt x="785380" y="887972"/>
                                  <a:pt x="831273" y="889703"/>
                                  <a:pt x="877166" y="887105"/>
                                </a:cubicBezTo>
                                <a:cubicBezTo>
                                  <a:pt x="881496" y="887105"/>
                                  <a:pt x="901411" y="886240"/>
                                  <a:pt x="892752" y="875849"/>
                                </a:cubicBezTo>
                                <a:close/>
                                <a:moveTo>
                                  <a:pt x="880630" y="786660"/>
                                </a:moveTo>
                                <a:lnTo>
                                  <a:pt x="880630" y="786660"/>
                                </a:lnTo>
                                <a:cubicBezTo>
                                  <a:pt x="879764" y="786660"/>
                                  <a:pt x="880630" y="786660"/>
                                  <a:pt x="880630" y="786660"/>
                                </a:cubicBezTo>
                                <a:close/>
                                <a:moveTo>
                                  <a:pt x="1153391" y="806576"/>
                                </a:moveTo>
                                <a:cubicBezTo>
                                  <a:pt x="1166380" y="806576"/>
                                  <a:pt x="1180234" y="810040"/>
                                  <a:pt x="1192357" y="804844"/>
                                </a:cubicBezTo>
                                <a:cubicBezTo>
                                  <a:pt x="1210541" y="797051"/>
                                  <a:pt x="1187162" y="789258"/>
                                  <a:pt x="1179368" y="789258"/>
                                </a:cubicBezTo>
                                <a:cubicBezTo>
                                  <a:pt x="1133475" y="790123"/>
                                  <a:pt x="1088448" y="798782"/>
                                  <a:pt x="1042555" y="797917"/>
                                </a:cubicBezTo>
                                <a:cubicBezTo>
                                  <a:pt x="1013980" y="797051"/>
                                  <a:pt x="986271" y="797051"/>
                                  <a:pt x="958561" y="793587"/>
                                </a:cubicBezTo>
                                <a:cubicBezTo>
                                  <a:pt x="923925" y="790123"/>
                                  <a:pt x="917864" y="804844"/>
                                  <a:pt x="955964" y="804844"/>
                                </a:cubicBezTo>
                                <a:cubicBezTo>
                                  <a:pt x="1020907" y="805710"/>
                                  <a:pt x="1086716" y="808308"/>
                                  <a:pt x="1153391" y="806576"/>
                                </a:cubicBezTo>
                                <a:cubicBezTo>
                                  <a:pt x="1149927" y="806576"/>
                                  <a:pt x="1133475" y="806576"/>
                                  <a:pt x="1129146" y="807442"/>
                                </a:cubicBezTo>
                                <a:cubicBezTo>
                                  <a:pt x="1131743" y="807442"/>
                                  <a:pt x="1138671" y="807442"/>
                                  <a:pt x="1153391" y="806576"/>
                                </a:cubicBezTo>
                                <a:close/>
                                <a:moveTo>
                                  <a:pt x="1176771" y="768476"/>
                                </a:moveTo>
                                <a:cubicBezTo>
                                  <a:pt x="1176771" y="768476"/>
                                  <a:pt x="1176771" y="768476"/>
                                  <a:pt x="1176771" y="768476"/>
                                </a:cubicBezTo>
                                <a:cubicBezTo>
                                  <a:pt x="1181966" y="768476"/>
                                  <a:pt x="1193223" y="765012"/>
                                  <a:pt x="1195821" y="760683"/>
                                </a:cubicBezTo>
                                <a:cubicBezTo>
                                  <a:pt x="1200150" y="753756"/>
                                  <a:pt x="1161184" y="757219"/>
                                  <a:pt x="1157721" y="758085"/>
                                </a:cubicBezTo>
                                <a:cubicBezTo>
                                  <a:pt x="1113559" y="765878"/>
                                  <a:pt x="1061605" y="760683"/>
                                  <a:pt x="1017443" y="758085"/>
                                </a:cubicBezTo>
                                <a:cubicBezTo>
                                  <a:pt x="1013114" y="758085"/>
                                  <a:pt x="965489" y="749426"/>
                                  <a:pt x="968952" y="761549"/>
                                </a:cubicBezTo>
                                <a:cubicBezTo>
                                  <a:pt x="971550" y="772805"/>
                                  <a:pt x="1019175" y="769342"/>
                                  <a:pt x="1027834" y="769342"/>
                                </a:cubicBezTo>
                                <a:cubicBezTo>
                                  <a:pt x="1078057" y="768476"/>
                                  <a:pt x="1127414" y="771940"/>
                                  <a:pt x="1176771" y="768476"/>
                                </a:cubicBezTo>
                                <a:cubicBezTo>
                                  <a:pt x="1175039" y="768476"/>
                                  <a:pt x="1162050" y="769342"/>
                                  <a:pt x="1158586" y="770208"/>
                                </a:cubicBezTo>
                                <a:cubicBezTo>
                                  <a:pt x="1160318" y="769342"/>
                                  <a:pt x="1166380" y="769342"/>
                                  <a:pt x="1176771" y="768476"/>
                                </a:cubicBezTo>
                                <a:close/>
                                <a:moveTo>
                                  <a:pt x="851189" y="604819"/>
                                </a:moveTo>
                                <a:cubicBezTo>
                                  <a:pt x="813089" y="603953"/>
                                  <a:pt x="776721" y="604819"/>
                                  <a:pt x="738621" y="598758"/>
                                </a:cubicBezTo>
                                <a:cubicBezTo>
                                  <a:pt x="731693" y="597892"/>
                                  <a:pt x="705716" y="603087"/>
                                  <a:pt x="723034" y="610014"/>
                                </a:cubicBezTo>
                                <a:cubicBezTo>
                                  <a:pt x="737755" y="616076"/>
                                  <a:pt x="764598" y="614344"/>
                                  <a:pt x="781050" y="615210"/>
                                </a:cubicBezTo>
                                <a:cubicBezTo>
                                  <a:pt x="817418" y="616942"/>
                                  <a:pt x="865909" y="625601"/>
                                  <a:pt x="902277" y="616942"/>
                                </a:cubicBezTo>
                                <a:cubicBezTo>
                                  <a:pt x="899680" y="617808"/>
                                  <a:pt x="895350" y="618674"/>
                                  <a:pt x="902277" y="616942"/>
                                </a:cubicBezTo>
                                <a:cubicBezTo>
                                  <a:pt x="905741" y="616076"/>
                                  <a:pt x="904009" y="616076"/>
                                  <a:pt x="902277" y="616942"/>
                                </a:cubicBezTo>
                                <a:cubicBezTo>
                                  <a:pt x="919596" y="612612"/>
                                  <a:pt x="911802" y="602222"/>
                                  <a:pt x="897948" y="600490"/>
                                </a:cubicBezTo>
                                <a:cubicBezTo>
                                  <a:pt x="882361" y="600490"/>
                                  <a:pt x="866775" y="605685"/>
                                  <a:pt x="851189" y="604819"/>
                                </a:cubicBezTo>
                                <a:close/>
                                <a:moveTo>
                                  <a:pt x="897948" y="836017"/>
                                </a:moveTo>
                                <a:cubicBezTo>
                                  <a:pt x="879764" y="835151"/>
                                  <a:pt x="860714" y="839480"/>
                                  <a:pt x="841664" y="839480"/>
                                </a:cubicBezTo>
                                <a:cubicBezTo>
                                  <a:pt x="797502" y="840347"/>
                                  <a:pt x="755073" y="836883"/>
                                  <a:pt x="711777" y="835151"/>
                                </a:cubicBezTo>
                                <a:cubicBezTo>
                                  <a:pt x="697923" y="834285"/>
                                  <a:pt x="697057" y="849006"/>
                                  <a:pt x="711777" y="850737"/>
                                </a:cubicBezTo>
                                <a:cubicBezTo>
                                  <a:pt x="731693" y="853335"/>
                                  <a:pt x="753341" y="852469"/>
                                  <a:pt x="773257" y="852469"/>
                                </a:cubicBezTo>
                                <a:cubicBezTo>
                                  <a:pt x="813089" y="853335"/>
                                  <a:pt x="862446" y="861994"/>
                                  <a:pt x="902277" y="855067"/>
                                </a:cubicBezTo>
                                <a:cubicBezTo>
                                  <a:pt x="899680" y="855933"/>
                                  <a:pt x="897082" y="855933"/>
                                  <a:pt x="902277" y="855067"/>
                                </a:cubicBezTo>
                                <a:cubicBezTo>
                                  <a:pt x="906607" y="854201"/>
                                  <a:pt x="904875" y="855067"/>
                                  <a:pt x="902277" y="855067"/>
                                </a:cubicBezTo>
                                <a:cubicBezTo>
                                  <a:pt x="918730" y="851603"/>
                                  <a:pt x="911802" y="836017"/>
                                  <a:pt x="897948" y="836017"/>
                                </a:cubicBezTo>
                                <a:close/>
                                <a:moveTo>
                                  <a:pt x="876300" y="887972"/>
                                </a:moveTo>
                                <a:cubicBezTo>
                                  <a:pt x="838200" y="889703"/>
                                  <a:pt x="881496" y="887105"/>
                                  <a:pt x="876300" y="887972"/>
                                </a:cubicBezTo>
                                <a:lnTo>
                                  <a:pt x="876300" y="887972"/>
                                </a:lnTo>
                                <a:close/>
                                <a:moveTo>
                                  <a:pt x="701386" y="1057690"/>
                                </a:moveTo>
                                <a:cubicBezTo>
                                  <a:pt x="736023" y="1046433"/>
                                  <a:pt x="786246" y="1055958"/>
                                  <a:pt x="822614" y="1055092"/>
                                </a:cubicBezTo>
                                <a:cubicBezTo>
                                  <a:pt x="836468" y="1055092"/>
                                  <a:pt x="879764" y="1060287"/>
                                  <a:pt x="888423" y="1047299"/>
                                </a:cubicBezTo>
                                <a:cubicBezTo>
                                  <a:pt x="896216" y="1035176"/>
                                  <a:pt x="849457" y="1039506"/>
                                  <a:pt x="845127" y="1039506"/>
                                </a:cubicBezTo>
                                <a:cubicBezTo>
                                  <a:pt x="798368" y="1038639"/>
                                  <a:pt x="755073" y="1048165"/>
                                  <a:pt x="707448" y="1040371"/>
                                </a:cubicBezTo>
                                <a:cubicBezTo>
                                  <a:pt x="701386" y="1039506"/>
                                  <a:pt x="669348" y="1033444"/>
                                  <a:pt x="673677" y="1049896"/>
                                </a:cubicBezTo>
                                <a:cubicBezTo>
                                  <a:pt x="675409" y="1057690"/>
                                  <a:pt x="695325" y="1059421"/>
                                  <a:pt x="701386" y="1057690"/>
                                </a:cubicBezTo>
                                <a:cubicBezTo>
                                  <a:pt x="699655" y="1057690"/>
                                  <a:pt x="699655" y="1058555"/>
                                  <a:pt x="701386" y="1057690"/>
                                </a:cubicBezTo>
                                <a:close/>
                                <a:moveTo>
                                  <a:pt x="1159452" y="1197101"/>
                                </a:moveTo>
                                <a:cubicBezTo>
                                  <a:pt x="1149927" y="1205760"/>
                                  <a:pt x="1166380" y="1191040"/>
                                  <a:pt x="1159452" y="1197101"/>
                                </a:cubicBezTo>
                                <a:lnTo>
                                  <a:pt x="1159452" y="1197101"/>
                                </a:lnTo>
                                <a:close/>
                                <a:moveTo>
                                  <a:pt x="1136073" y="1184112"/>
                                </a:moveTo>
                                <a:cubicBezTo>
                                  <a:pt x="1114425" y="1185844"/>
                                  <a:pt x="1092777" y="1184978"/>
                                  <a:pt x="1071130" y="1184112"/>
                                </a:cubicBezTo>
                                <a:cubicBezTo>
                                  <a:pt x="1027834" y="1183246"/>
                                  <a:pt x="981075" y="1173722"/>
                                  <a:pt x="937780" y="1178051"/>
                                </a:cubicBezTo>
                                <a:cubicBezTo>
                                  <a:pt x="935182" y="1178051"/>
                                  <a:pt x="924791" y="1182381"/>
                                  <a:pt x="929121" y="1186710"/>
                                </a:cubicBezTo>
                                <a:cubicBezTo>
                                  <a:pt x="933450" y="1191905"/>
                                  <a:pt x="952500" y="1189308"/>
                                  <a:pt x="958561" y="1190174"/>
                                </a:cubicBezTo>
                                <a:cubicBezTo>
                                  <a:pt x="982807" y="1191040"/>
                                  <a:pt x="1006186" y="1192771"/>
                                  <a:pt x="1029566" y="1194503"/>
                                </a:cubicBezTo>
                                <a:cubicBezTo>
                                  <a:pt x="1052946" y="1196235"/>
                                  <a:pt x="1076325" y="1198833"/>
                                  <a:pt x="1099705" y="1197967"/>
                                </a:cubicBezTo>
                                <a:cubicBezTo>
                                  <a:pt x="1113559" y="1197967"/>
                                  <a:pt x="1148196" y="1206626"/>
                                  <a:pt x="1159452" y="1196235"/>
                                </a:cubicBezTo>
                                <a:cubicBezTo>
                                  <a:pt x="1178502" y="1179783"/>
                                  <a:pt x="1143000" y="1183246"/>
                                  <a:pt x="1136073" y="1184112"/>
                                </a:cubicBezTo>
                                <a:close/>
                                <a:moveTo>
                                  <a:pt x="687532" y="973696"/>
                                </a:moveTo>
                                <a:cubicBezTo>
                                  <a:pt x="688398" y="996210"/>
                                  <a:pt x="868507" y="995344"/>
                                  <a:pt x="880630" y="991014"/>
                                </a:cubicBezTo>
                                <a:cubicBezTo>
                                  <a:pt x="878898" y="991881"/>
                                  <a:pt x="878032" y="991881"/>
                                  <a:pt x="880630" y="991014"/>
                                </a:cubicBezTo>
                                <a:cubicBezTo>
                                  <a:pt x="880630" y="991014"/>
                                  <a:pt x="880630" y="991014"/>
                                  <a:pt x="880630" y="991014"/>
                                </a:cubicBezTo>
                                <a:cubicBezTo>
                                  <a:pt x="904875" y="981490"/>
                                  <a:pt x="862446" y="973696"/>
                                  <a:pt x="855518" y="973696"/>
                                </a:cubicBezTo>
                                <a:cubicBezTo>
                                  <a:pt x="827809" y="974562"/>
                                  <a:pt x="800100" y="978026"/>
                                  <a:pt x="773257" y="979758"/>
                                </a:cubicBezTo>
                                <a:cubicBezTo>
                                  <a:pt x="764598" y="979758"/>
                                  <a:pt x="687532" y="969367"/>
                                  <a:pt x="687532" y="973696"/>
                                </a:cubicBezTo>
                                <a:close/>
                                <a:moveTo>
                                  <a:pt x="882361" y="989282"/>
                                </a:moveTo>
                                <a:cubicBezTo>
                                  <a:pt x="882361" y="989282"/>
                                  <a:pt x="881496" y="989282"/>
                                  <a:pt x="880630" y="990149"/>
                                </a:cubicBezTo>
                                <a:cubicBezTo>
                                  <a:pt x="880630" y="990149"/>
                                  <a:pt x="880630" y="990149"/>
                                  <a:pt x="880630" y="990149"/>
                                </a:cubicBezTo>
                                <a:cubicBezTo>
                                  <a:pt x="881496" y="990149"/>
                                  <a:pt x="882361" y="990149"/>
                                  <a:pt x="882361" y="989282"/>
                                </a:cubicBezTo>
                                <a:close/>
                                <a:moveTo>
                                  <a:pt x="1412298" y="397867"/>
                                </a:moveTo>
                                <a:cubicBezTo>
                                  <a:pt x="1392382" y="396135"/>
                                  <a:pt x="1373332" y="394403"/>
                                  <a:pt x="1353416" y="392671"/>
                                </a:cubicBezTo>
                                <a:cubicBezTo>
                                  <a:pt x="1310121" y="388342"/>
                                  <a:pt x="1266825" y="385744"/>
                                  <a:pt x="1223530" y="385744"/>
                                </a:cubicBezTo>
                                <a:cubicBezTo>
                                  <a:pt x="1212273" y="385744"/>
                                  <a:pt x="1205346" y="403928"/>
                                  <a:pt x="1220932" y="404794"/>
                                </a:cubicBezTo>
                                <a:cubicBezTo>
                                  <a:pt x="1241714" y="404794"/>
                                  <a:pt x="1261630" y="398733"/>
                                  <a:pt x="1283277" y="399599"/>
                                </a:cubicBezTo>
                                <a:cubicBezTo>
                                  <a:pt x="1307523" y="400464"/>
                                  <a:pt x="1332634" y="403062"/>
                                  <a:pt x="1356880" y="406526"/>
                                </a:cubicBezTo>
                                <a:cubicBezTo>
                                  <a:pt x="1376796" y="409123"/>
                                  <a:pt x="1399309" y="419514"/>
                                  <a:pt x="1418359" y="416051"/>
                                </a:cubicBezTo>
                                <a:cubicBezTo>
                                  <a:pt x="1438275" y="413453"/>
                                  <a:pt x="1423555" y="399599"/>
                                  <a:pt x="1412298" y="397867"/>
                                </a:cubicBezTo>
                                <a:close/>
                                <a:moveTo>
                                  <a:pt x="1141268" y="898362"/>
                                </a:moveTo>
                                <a:cubicBezTo>
                                  <a:pt x="1110096" y="899228"/>
                                  <a:pt x="1078057" y="897496"/>
                                  <a:pt x="1046884" y="897496"/>
                                </a:cubicBezTo>
                                <a:cubicBezTo>
                                  <a:pt x="1037359" y="897496"/>
                                  <a:pt x="938646" y="887105"/>
                                  <a:pt x="934316" y="901826"/>
                                </a:cubicBezTo>
                                <a:cubicBezTo>
                                  <a:pt x="929986" y="915680"/>
                                  <a:pt x="962025" y="909619"/>
                                  <a:pt x="968086" y="908753"/>
                                </a:cubicBezTo>
                                <a:cubicBezTo>
                                  <a:pt x="993198" y="905290"/>
                                  <a:pt x="1018309" y="906155"/>
                                  <a:pt x="1043421" y="907021"/>
                                </a:cubicBezTo>
                                <a:cubicBezTo>
                                  <a:pt x="1073727" y="908753"/>
                                  <a:pt x="1104034" y="911351"/>
                                  <a:pt x="1135207" y="912217"/>
                                </a:cubicBezTo>
                                <a:cubicBezTo>
                                  <a:pt x="1148196" y="913083"/>
                                  <a:pt x="1181100" y="923474"/>
                                  <a:pt x="1191491" y="913949"/>
                                </a:cubicBezTo>
                                <a:cubicBezTo>
                                  <a:pt x="1212273" y="894899"/>
                                  <a:pt x="1148196" y="898362"/>
                                  <a:pt x="1141268" y="898362"/>
                                </a:cubicBezTo>
                                <a:close/>
                                <a:moveTo>
                                  <a:pt x="1190625" y="913949"/>
                                </a:moveTo>
                                <a:cubicBezTo>
                                  <a:pt x="1183698" y="920010"/>
                                  <a:pt x="1198418" y="907021"/>
                                  <a:pt x="1190625" y="913949"/>
                                </a:cubicBezTo>
                                <a:lnTo>
                                  <a:pt x="1190625" y="913949"/>
                                </a:lnTo>
                                <a:close/>
                                <a:moveTo>
                                  <a:pt x="1250373" y="721717"/>
                                </a:moveTo>
                                <a:cubicBezTo>
                                  <a:pt x="1285875" y="712192"/>
                                  <a:pt x="1330902" y="714790"/>
                                  <a:pt x="1367271" y="713924"/>
                                </a:cubicBezTo>
                                <a:cubicBezTo>
                                  <a:pt x="1378527" y="713924"/>
                                  <a:pt x="1416627" y="720851"/>
                                  <a:pt x="1423555" y="712192"/>
                                </a:cubicBezTo>
                                <a:cubicBezTo>
                                  <a:pt x="1434812" y="698337"/>
                                  <a:pt x="1412298" y="692276"/>
                                  <a:pt x="1403639" y="693142"/>
                                </a:cubicBezTo>
                                <a:cubicBezTo>
                                  <a:pt x="1360343" y="696605"/>
                                  <a:pt x="1317048" y="694873"/>
                                  <a:pt x="1273752" y="700069"/>
                                </a:cubicBezTo>
                                <a:cubicBezTo>
                                  <a:pt x="1264227" y="700935"/>
                                  <a:pt x="1235652" y="700069"/>
                                  <a:pt x="1229591" y="710460"/>
                                </a:cubicBezTo>
                                <a:cubicBezTo>
                                  <a:pt x="1223530" y="723449"/>
                                  <a:pt x="1242580" y="723449"/>
                                  <a:pt x="1250373" y="721717"/>
                                </a:cubicBezTo>
                                <a:cubicBezTo>
                                  <a:pt x="1265093" y="717387"/>
                                  <a:pt x="1254702" y="719985"/>
                                  <a:pt x="1250373" y="721717"/>
                                </a:cubicBezTo>
                                <a:close/>
                                <a:moveTo>
                                  <a:pt x="490970" y="543339"/>
                                </a:moveTo>
                                <a:lnTo>
                                  <a:pt x="490970" y="543339"/>
                                </a:lnTo>
                                <a:cubicBezTo>
                                  <a:pt x="500496" y="554597"/>
                                  <a:pt x="529936" y="547669"/>
                                  <a:pt x="542059" y="545937"/>
                                </a:cubicBezTo>
                                <a:cubicBezTo>
                                  <a:pt x="558511" y="543339"/>
                                  <a:pt x="574964" y="541608"/>
                                  <a:pt x="590550" y="542474"/>
                                </a:cubicBezTo>
                                <a:cubicBezTo>
                                  <a:pt x="610466" y="542474"/>
                                  <a:pt x="628650" y="550267"/>
                                  <a:pt x="648566" y="551133"/>
                                </a:cubicBezTo>
                                <a:cubicBezTo>
                                  <a:pt x="658091" y="551133"/>
                                  <a:pt x="684068" y="553730"/>
                                  <a:pt x="690130" y="545071"/>
                                </a:cubicBezTo>
                                <a:cubicBezTo>
                                  <a:pt x="696191" y="536412"/>
                                  <a:pt x="648566" y="535546"/>
                                  <a:pt x="644236" y="534680"/>
                                </a:cubicBezTo>
                                <a:cubicBezTo>
                                  <a:pt x="598343" y="531217"/>
                                  <a:pt x="552450" y="529485"/>
                                  <a:pt x="506557" y="532083"/>
                                </a:cubicBezTo>
                                <a:cubicBezTo>
                                  <a:pt x="506557" y="532083"/>
                                  <a:pt x="506557" y="532083"/>
                                  <a:pt x="507423" y="532083"/>
                                </a:cubicBezTo>
                                <a:cubicBezTo>
                                  <a:pt x="507423" y="532083"/>
                                  <a:pt x="507423" y="532083"/>
                                  <a:pt x="506557" y="532083"/>
                                </a:cubicBezTo>
                                <a:cubicBezTo>
                                  <a:pt x="506557" y="532083"/>
                                  <a:pt x="506557" y="532083"/>
                                  <a:pt x="506557" y="532083"/>
                                </a:cubicBezTo>
                                <a:cubicBezTo>
                                  <a:pt x="502227" y="532083"/>
                                  <a:pt x="483177" y="533815"/>
                                  <a:pt x="490970" y="543339"/>
                                </a:cubicBezTo>
                                <a:close/>
                                <a:moveTo>
                                  <a:pt x="1211407" y="952049"/>
                                </a:moveTo>
                                <a:cubicBezTo>
                                  <a:pt x="1211407" y="952049"/>
                                  <a:pt x="1211407" y="952049"/>
                                  <a:pt x="1211407" y="952049"/>
                                </a:cubicBezTo>
                                <a:cubicBezTo>
                                  <a:pt x="1257300" y="943389"/>
                                  <a:pt x="1303193" y="942524"/>
                                  <a:pt x="1349086" y="942524"/>
                                </a:cubicBezTo>
                                <a:cubicBezTo>
                                  <a:pt x="1370734" y="942524"/>
                                  <a:pt x="1392382" y="942524"/>
                                  <a:pt x="1414030" y="940792"/>
                                </a:cubicBezTo>
                                <a:cubicBezTo>
                                  <a:pt x="1420091" y="939926"/>
                                  <a:pt x="1433080" y="938194"/>
                                  <a:pt x="1427018" y="928669"/>
                                </a:cubicBezTo>
                                <a:cubicBezTo>
                                  <a:pt x="1421823" y="920876"/>
                                  <a:pt x="1404505" y="922608"/>
                                  <a:pt x="1395846" y="922608"/>
                                </a:cubicBezTo>
                                <a:cubicBezTo>
                                  <a:pt x="1347355" y="923474"/>
                                  <a:pt x="1297998" y="930401"/>
                                  <a:pt x="1249507" y="932998"/>
                                </a:cubicBezTo>
                                <a:cubicBezTo>
                                  <a:pt x="1233055" y="933865"/>
                                  <a:pt x="1207943" y="931267"/>
                                  <a:pt x="1192357" y="939060"/>
                                </a:cubicBezTo>
                                <a:cubicBezTo>
                                  <a:pt x="1172441" y="950317"/>
                                  <a:pt x="1203614" y="953780"/>
                                  <a:pt x="1211407" y="952049"/>
                                </a:cubicBezTo>
                                <a:cubicBezTo>
                                  <a:pt x="1210541" y="952049"/>
                                  <a:pt x="1210541" y="952049"/>
                                  <a:pt x="1211407" y="952049"/>
                                </a:cubicBezTo>
                                <a:close/>
                                <a:moveTo>
                                  <a:pt x="1229591" y="948585"/>
                                </a:moveTo>
                                <a:cubicBezTo>
                                  <a:pt x="1227859" y="948585"/>
                                  <a:pt x="1220066" y="950317"/>
                                  <a:pt x="1215737" y="951183"/>
                                </a:cubicBezTo>
                                <a:cubicBezTo>
                                  <a:pt x="1224396" y="949451"/>
                                  <a:pt x="1228725" y="949451"/>
                                  <a:pt x="1229591" y="948585"/>
                                </a:cubicBezTo>
                                <a:close/>
                                <a:moveTo>
                                  <a:pt x="1232189" y="442028"/>
                                </a:moveTo>
                                <a:cubicBezTo>
                                  <a:pt x="1256434" y="439430"/>
                                  <a:pt x="1281546" y="437699"/>
                                  <a:pt x="1305791" y="437699"/>
                                </a:cubicBezTo>
                                <a:cubicBezTo>
                                  <a:pt x="1328305" y="437699"/>
                                  <a:pt x="1349952" y="441162"/>
                                  <a:pt x="1372466" y="442894"/>
                                </a:cubicBezTo>
                                <a:cubicBezTo>
                                  <a:pt x="1380259" y="443760"/>
                                  <a:pt x="1413164" y="455017"/>
                                  <a:pt x="1418359" y="447224"/>
                                </a:cubicBezTo>
                                <a:cubicBezTo>
                                  <a:pt x="1433080" y="422978"/>
                                  <a:pt x="1325707" y="428173"/>
                                  <a:pt x="1311852" y="428173"/>
                                </a:cubicBezTo>
                                <a:cubicBezTo>
                                  <a:pt x="1289339" y="428173"/>
                                  <a:pt x="1265959" y="430771"/>
                                  <a:pt x="1242580" y="429905"/>
                                </a:cubicBezTo>
                                <a:cubicBezTo>
                                  <a:pt x="1228725" y="429040"/>
                                  <a:pt x="1207943" y="423844"/>
                                  <a:pt x="1196687" y="434235"/>
                                </a:cubicBezTo>
                                <a:cubicBezTo>
                                  <a:pt x="1178502" y="451553"/>
                                  <a:pt x="1227859" y="442028"/>
                                  <a:pt x="1232189" y="442028"/>
                                </a:cubicBezTo>
                                <a:close/>
                                <a:moveTo>
                                  <a:pt x="485775" y="583171"/>
                                </a:moveTo>
                                <a:cubicBezTo>
                                  <a:pt x="503959" y="584037"/>
                                  <a:pt x="523009" y="580574"/>
                                  <a:pt x="542059" y="579708"/>
                                </a:cubicBezTo>
                                <a:cubicBezTo>
                                  <a:pt x="586221" y="578842"/>
                                  <a:pt x="628650" y="582305"/>
                                  <a:pt x="671946" y="584037"/>
                                </a:cubicBezTo>
                                <a:cubicBezTo>
                                  <a:pt x="685800" y="584903"/>
                                  <a:pt x="686666" y="570183"/>
                                  <a:pt x="671946" y="568451"/>
                                </a:cubicBezTo>
                                <a:cubicBezTo>
                                  <a:pt x="652030" y="565853"/>
                                  <a:pt x="630382" y="566719"/>
                                  <a:pt x="610466" y="566719"/>
                                </a:cubicBezTo>
                                <a:cubicBezTo>
                                  <a:pt x="570634" y="565853"/>
                                  <a:pt x="521277" y="557194"/>
                                  <a:pt x="481446" y="564121"/>
                                </a:cubicBezTo>
                                <a:cubicBezTo>
                                  <a:pt x="484043" y="563256"/>
                                  <a:pt x="486641" y="563256"/>
                                  <a:pt x="481446" y="564121"/>
                                </a:cubicBezTo>
                                <a:cubicBezTo>
                                  <a:pt x="477116" y="564987"/>
                                  <a:pt x="478848" y="564121"/>
                                  <a:pt x="481446" y="564121"/>
                                </a:cubicBezTo>
                                <a:cubicBezTo>
                                  <a:pt x="464993" y="567585"/>
                                  <a:pt x="471921" y="583171"/>
                                  <a:pt x="485775" y="583171"/>
                                </a:cubicBezTo>
                                <a:close/>
                                <a:moveTo>
                                  <a:pt x="507423" y="176194"/>
                                </a:moveTo>
                                <a:cubicBezTo>
                                  <a:pt x="529071" y="175328"/>
                                  <a:pt x="549852" y="173597"/>
                                  <a:pt x="571500" y="171865"/>
                                </a:cubicBezTo>
                                <a:cubicBezTo>
                                  <a:pt x="614796" y="169267"/>
                                  <a:pt x="656359" y="169267"/>
                                  <a:pt x="697923" y="177926"/>
                                </a:cubicBezTo>
                                <a:cubicBezTo>
                                  <a:pt x="712643" y="181389"/>
                                  <a:pt x="721302" y="168401"/>
                                  <a:pt x="706582" y="160608"/>
                                </a:cubicBezTo>
                                <a:cubicBezTo>
                                  <a:pt x="689264" y="152814"/>
                                  <a:pt x="656359" y="158876"/>
                                  <a:pt x="638175" y="158876"/>
                                </a:cubicBezTo>
                                <a:cubicBezTo>
                                  <a:pt x="613064" y="158010"/>
                                  <a:pt x="587952" y="158010"/>
                                  <a:pt x="562841" y="158876"/>
                                </a:cubicBezTo>
                                <a:cubicBezTo>
                                  <a:pt x="542925" y="158876"/>
                                  <a:pt x="521277" y="155412"/>
                                  <a:pt x="501361" y="158876"/>
                                </a:cubicBezTo>
                                <a:cubicBezTo>
                                  <a:pt x="484043" y="163206"/>
                                  <a:pt x="492702" y="177060"/>
                                  <a:pt x="507423" y="176194"/>
                                </a:cubicBezTo>
                                <a:close/>
                                <a:moveTo>
                                  <a:pt x="884959" y="954646"/>
                                </a:moveTo>
                                <a:cubicBezTo>
                                  <a:pt x="893618" y="950317"/>
                                  <a:pt x="883227" y="941657"/>
                                  <a:pt x="878898" y="940792"/>
                                </a:cubicBezTo>
                                <a:cubicBezTo>
                                  <a:pt x="870239" y="939060"/>
                                  <a:pt x="861580" y="941657"/>
                                  <a:pt x="852921" y="943389"/>
                                </a:cubicBezTo>
                                <a:cubicBezTo>
                                  <a:pt x="830407" y="946853"/>
                                  <a:pt x="807893" y="943389"/>
                                  <a:pt x="785380" y="945121"/>
                                </a:cubicBezTo>
                                <a:cubicBezTo>
                                  <a:pt x="777586" y="945987"/>
                                  <a:pt x="708314" y="934730"/>
                                  <a:pt x="706582" y="941657"/>
                                </a:cubicBezTo>
                                <a:cubicBezTo>
                                  <a:pt x="701386" y="959842"/>
                                  <a:pt x="871105" y="961574"/>
                                  <a:pt x="884959" y="954646"/>
                                </a:cubicBezTo>
                                <a:close/>
                                <a:moveTo>
                                  <a:pt x="508289" y="531217"/>
                                </a:moveTo>
                                <a:cubicBezTo>
                                  <a:pt x="516948" y="530351"/>
                                  <a:pt x="521277" y="530351"/>
                                  <a:pt x="523009" y="530351"/>
                                </a:cubicBezTo>
                                <a:cubicBezTo>
                                  <a:pt x="520411" y="531217"/>
                                  <a:pt x="510886" y="531217"/>
                                  <a:pt x="508289" y="531217"/>
                                </a:cubicBezTo>
                                <a:close/>
                                <a:moveTo>
                                  <a:pt x="507423" y="532083"/>
                                </a:moveTo>
                                <a:cubicBezTo>
                                  <a:pt x="507423" y="532083"/>
                                  <a:pt x="507423" y="532083"/>
                                  <a:pt x="507423" y="532083"/>
                                </a:cubicBezTo>
                                <a:cubicBezTo>
                                  <a:pt x="507423" y="532083"/>
                                  <a:pt x="507423" y="532083"/>
                                  <a:pt x="507423" y="532083"/>
                                </a:cubicBezTo>
                                <a:close/>
                                <a:moveTo>
                                  <a:pt x="873702" y="1007467"/>
                                </a:moveTo>
                                <a:cubicBezTo>
                                  <a:pt x="854652" y="1005735"/>
                                  <a:pt x="833871" y="1009199"/>
                                  <a:pt x="813955" y="1009199"/>
                                </a:cubicBezTo>
                                <a:cubicBezTo>
                                  <a:pt x="794905" y="1009199"/>
                                  <a:pt x="775855" y="1010930"/>
                                  <a:pt x="756805" y="1009199"/>
                                </a:cubicBezTo>
                                <a:cubicBezTo>
                                  <a:pt x="741218" y="1008333"/>
                                  <a:pt x="724766" y="998808"/>
                                  <a:pt x="710046" y="999674"/>
                                </a:cubicBezTo>
                                <a:cubicBezTo>
                                  <a:pt x="700521" y="1000540"/>
                                  <a:pt x="683202" y="1009199"/>
                                  <a:pt x="701386" y="1015260"/>
                                </a:cubicBezTo>
                                <a:cubicBezTo>
                                  <a:pt x="719571" y="1020456"/>
                                  <a:pt x="741218" y="1014394"/>
                                  <a:pt x="760268" y="1018724"/>
                                </a:cubicBezTo>
                                <a:cubicBezTo>
                                  <a:pt x="781916" y="1023053"/>
                                  <a:pt x="803564" y="1021321"/>
                                  <a:pt x="824346" y="1024785"/>
                                </a:cubicBezTo>
                                <a:cubicBezTo>
                                  <a:pt x="840798" y="1027383"/>
                                  <a:pt x="862446" y="1033444"/>
                                  <a:pt x="878898" y="1026517"/>
                                </a:cubicBezTo>
                                <a:lnTo>
                                  <a:pt x="878898" y="1026517"/>
                                </a:lnTo>
                                <a:cubicBezTo>
                                  <a:pt x="880630" y="1025651"/>
                                  <a:pt x="879764" y="1025651"/>
                                  <a:pt x="878898" y="1026517"/>
                                </a:cubicBezTo>
                                <a:cubicBezTo>
                                  <a:pt x="891021" y="1020456"/>
                                  <a:pt x="884959" y="1008333"/>
                                  <a:pt x="873702" y="1007467"/>
                                </a:cubicBezTo>
                                <a:close/>
                                <a:moveTo>
                                  <a:pt x="458932" y="743365"/>
                                </a:moveTo>
                                <a:cubicBezTo>
                                  <a:pt x="472786" y="747694"/>
                                  <a:pt x="489239" y="745097"/>
                                  <a:pt x="503093" y="745097"/>
                                </a:cubicBezTo>
                                <a:cubicBezTo>
                                  <a:pt x="532534" y="745962"/>
                                  <a:pt x="562841" y="747694"/>
                                  <a:pt x="592282" y="749426"/>
                                </a:cubicBezTo>
                                <a:cubicBezTo>
                                  <a:pt x="601807" y="749426"/>
                                  <a:pt x="686666" y="763280"/>
                                  <a:pt x="685800" y="748560"/>
                                </a:cubicBezTo>
                                <a:cubicBezTo>
                                  <a:pt x="684934" y="735571"/>
                                  <a:pt x="622589" y="742498"/>
                                  <a:pt x="613930" y="741633"/>
                                </a:cubicBezTo>
                                <a:cubicBezTo>
                                  <a:pt x="565439" y="739035"/>
                                  <a:pt x="510020" y="721717"/>
                                  <a:pt x="461530" y="732974"/>
                                </a:cubicBezTo>
                                <a:lnTo>
                                  <a:pt x="461530" y="732974"/>
                                </a:lnTo>
                                <a:cubicBezTo>
                                  <a:pt x="459798" y="733839"/>
                                  <a:pt x="459798" y="732974"/>
                                  <a:pt x="461530" y="732974"/>
                                </a:cubicBezTo>
                                <a:cubicBezTo>
                                  <a:pt x="452005" y="734706"/>
                                  <a:pt x="450273" y="740767"/>
                                  <a:pt x="458932" y="743365"/>
                                </a:cubicBezTo>
                                <a:close/>
                                <a:moveTo>
                                  <a:pt x="909205" y="920876"/>
                                </a:moveTo>
                                <a:cubicBezTo>
                                  <a:pt x="908339" y="921742"/>
                                  <a:pt x="908339" y="922608"/>
                                  <a:pt x="909205" y="920876"/>
                                </a:cubicBezTo>
                                <a:lnTo>
                                  <a:pt x="909205" y="920876"/>
                                </a:lnTo>
                                <a:cubicBezTo>
                                  <a:pt x="929986" y="901826"/>
                                  <a:pt x="826943" y="904424"/>
                                  <a:pt x="817418" y="904424"/>
                                </a:cubicBezTo>
                                <a:cubicBezTo>
                                  <a:pt x="803564" y="904424"/>
                                  <a:pt x="671080" y="896631"/>
                                  <a:pt x="671080" y="906155"/>
                                </a:cubicBezTo>
                                <a:cubicBezTo>
                                  <a:pt x="671946" y="916546"/>
                                  <a:pt x="777586" y="913949"/>
                                  <a:pt x="787977" y="914815"/>
                                </a:cubicBezTo>
                                <a:cubicBezTo>
                                  <a:pt x="811357" y="915680"/>
                                  <a:pt x="835602" y="917412"/>
                                  <a:pt x="858982" y="919144"/>
                                </a:cubicBezTo>
                                <a:cubicBezTo>
                                  <a:pt x="869373" y="920876"/>
                                  <a:pt x="901411" y="928669"/>
                                  <a:pt x="909205" y="920876"/>
                                </a:cubicBezTo>
                                <a:close/>
                                <a:moveTo>
                                  <a:pt x="613064" y="879312"/>
                                </a:moveTo>
                                <a:cubicBezTo>
                                  <a:pt x="626918" y="880178"/>
                                  <a:pt x="639907" y="894032"/>
                                  <a:pt x="653761" y="885373"/>
                                </a:cubicBezTo>
                                <a:cubicBezTo>
                                  <a:pt x="668482" y="876714"/>
                                  <a:pt x="647700" y="865458"/>
                                  <a:pt x="637309" y="868055"/>
                                </a:cubicBezTo>
                                <a:cubicBezTo>
                                  <a:pt x="633846" y="868921"/>
                                  <a:pt x="634711" y="868921"/>
                                  <a:pt x="637309" y="868055"/>
                                </a:cubicBezTo>
                                <a:cubicBezTo>
                                  <a:pt x="606136" y="876714"/>
                                  <a:pt x="564573" y="868921"/>
                                  <a:pt x="532534" y="868921"/>
                                </a:cubicBezTo>
                                <a:cubicBezTo>
                                  <a:pt x="512618" y="868921"/>
                                  <a:pt x="491836" y="868055"/>
                                  <a:pt x="471921" y="872385"/>
                                </a:cubicBezTo>
                                <a:cubicBezTo>
                                  <a:pt x="449407" y="876714"/>
                                  <a:pt x="481446" y="886240"/>
                                  <a:pt x="491836" y="884508"/>
                                </a:cubicBezTo>
                                <a:lnTo>
                                  <a:pt x="491836" y="884508"/>
                                </a:lnTo>
                                <a:cubicBezTo>
                                  <a:pt x="529071" y="879312"/>
                                  <a:pt x="574964" y="876714"/>
                                  <a:pt x="613064" y="879312"/>
                                </a:cubicBezTo>
                                <a:close/>
                                <a:moveTo>
                                  <a:pt x="1210541" y="1025651"/>
                                </a:moveTo>
                                <a:cubicBezTo>
                                  <a:pt x="1211407" y="1024785"/>
                                  <a:pt x="1211407" y="1025651"/>
                                  <a:pt x="1210541" y="1025651"/>
                                </a:cubicBezTo>
                                <a:cubicBezTo>
                                  <a:pt x="1217468" y="1019589"/>
                                  <a:pt x="1250373" y="1024785"/>
                                  <a:pt x="1258166" y="1023919"/>
                                </a:cubicBezTo>
                                <a:cubicBezTo>
                                  <a:pt x="1287607" y="1023919"/>
                                  <a:pt x="1317048" y="1023053"/>
                                  <a:pt x="1347355" y="1022187"/>
                                </a:cubicBezTo>
                                <a:cubicBezTo>
                                  <a:pt x="1368136" y="1021321"/>
                                  <a:pt x="1394980" y="1024785"/>
                                  <a:pt x="1414896" y="1017858"/>
                                </a:cubicBezTo>
                                <a:cubicBezTo>
                                  <a:pt x="1438275" y="1010930"/>
                                  <a:pt x="1419225" y="998808"/>
                                  <a:pt x="1404505" y="1001405"/>
                                </a:cubicBezTo>
                                <a:cubicBezTo>
                                  <a:pt x="1354282" y="1010930"/>
                                  <a:pt x="1304925" y="1008333"/>
                                  <a:pt x="1254702" y="1006601"/>
                                </a:cubicBezTo>
                                <a:cubicBezTo>
                                  <a:pt x="1237384" y="1006601"/>
                                  <a:pt x="1207943" y="1002271"/>
                                  <a:pt x="1191491" y="1009199"/>
                                </a:cubicBezTo>
                                <a:cubicBezTo>
                                  <a:pt x="1175039" y="1017858"/>
                                  <a:pt x="1200150" y="1035176"/>
                                  <a:pt x="1210541" y="1025651"/>
                                </a:cubicBezTo>
                                <a:close/>
                                <a:moveTo>
                                  <a:pt x="139411" y="1120035"/>
                                </a:moveTo>
                                <a:cubicBezTo>
                                  <a:pt x="146339" y="1120901"/>
                                  <a:pt x="155864" y="1124365"/>
                                  <a:pt x="163657" y="1120901"/>
                                </a:cubicBezTo>
                                <a:cubicBezTo>
                                  <a:pt x="172316" y="1116571"/>
                                  <a:pt x="165389" y="1108778"/>
                                  <a:pt x="159327" y="1107046"/>
                                </a:cubicBezTo>
                                <a:cubicBezTo>
                                  <a:pt x="140277" y="1100985"/>
                                  <a:pt x="118630" y="1102717"/>
                                  <a:pt x="99580" y="1106180"/>
                                </a:cubicBezTo>
                                <a:lnTo>
                                  <a:pt x="101311" y="1106180"/>
                                </a:lnTo>
                                <a:lnTo>
                                  <a:pt x="99580" y="1106180"/>
                                </a:lnTo>
                                <a:cubicBezTo>
                                  <a:pt x="67541" y="1112242"/>
                                  <a:pt x="34636" y="1109644"/>
                                  <a:pt x="1732" y="1112242"/>
                                </a:cubicBezTo>
                                <a:lnTo>
                                  <a:pt x="1732" y="1126097"/>
                                </a:lnTo>
                                <a:cubicBezTo>
                                  <a:pt x="7793" y="1124365"/>
                                  <a:pt x="13855" y="1123498"/>
                                  <a:pt x="19050" y="1122633"/>
                                </a:cubicBezTo>
                                <a:cubicBezTo>
                                  <a:pt x="57150" y="1120901"/>
                                  <a:pt x="99580" y="1117437"/>
                                  <a:pt x="139411" y="1120035"/>
                                </a:cubicBezTo>
                                <a:close/>
                                <a:moveTo>
                                  <a:pt x="119495" y="1081935"/>
                                </a:moveTo>
                                <a:cubicBezTo>
                                  <a:pt x="129886" y="1081069"/>
                                  <a:pt x="153266" y="1085399"/>
                                  <a:pt x="162791" y="1080203"/>
                                </a:cubicBezTo>
                                <a:cubicBezTo>
                                  <a:pt x="171450" y="1075008"/>
                                  <a:pt x="163657" y="1067214"/>
                                  <a:pt x="158461" y="1064617"/>
                                </a:cubicBezTo>
                                <a:cubicBezTo>
                                  <a:pt x="150668" y="1060287"/>
                                  <a:pt x="141143" y="1063751"/>
                                  <a:pt x="133350" y="1065483"/>
                                </a:cubicBezTo>
                                <a:cubicBezTo>
                                  <a:pt x="135082" y="1065483"/>
                                  <a:pt x="135082" y="1065483"/>
                                  <a:pt x="133350" y="1065483"/>
                                </a:cubicBezTo>
                                <a:cubicBezTo>
                                  <a:pt x="123825" y="1067214"/>
                                  <a:pt x="129886" y="1066349"/>
                                  <a:pt x="133350" y="1065483"/>
                                </a:cubicBezTo>
                                <a:cubicBezTo>
                                  <a:pt x="91786" y="1075008"/>
                                  <a:pt x="45027" y="1075873"/>
                                  <a:pt x="1732" y="1076740"/>
                                </a:cubicBezTo>
                                <a:cubicBezTo>
                                  <a:pt x="1732" y="1076740"/>
                                  <a:pt x="1732" y="1076740"/>
                                  <a:pt x="1732" y="1076740"/>
                                </a:cubicBezTo>
                                <a:lnTo>
                                  <a:pt x="1732" y="1093192"/>
                                </a:lnTo>
                                <a:cubicBezTo>
                                  <a:pt x="2598" y="1093192"/>
                                  <a:pt x="2598" y="1093192"/>
                                  <a:pt x="3464" y="1092326"/>
                                </a:cubicBezTo>
                                <a:cubicBezTo>
                                  <a:pt x="39832" y="1081069"/>
                                  <a:pt x="81395" y="1084533"/>
                                  <a:pt x="119495" y="1081935"/>
                                </a:cubicBezTo>
                                <a:close/>
                                <a:moveTo>
                                  <a:pt x="176645" y="1185844"/>
                                </a:moveTo>
                                <a:cubicBezTo>
                                  <a:pt x="161059" y="1179783"/>
                                  <a:pt x="144607" y="1181514"/>
                                  <a:pt x="128155" y="1182381"/>
                                </a:cubicBezTo>
                                <a:cubicBezTo>
                                  <a:pt x="129020" y="1182381"/>
                                  <a:pt x="129020" y="1182381"/>
                                  <a:pt x="126423" y="1182381"/>
                                </a:cubicBezTo>
                                <a:cubicBezTo>
                                  <a:pt x="84859" y="1185844"/>
                                  <a:pt x="42430" y="1190174"/>
                                  <a:pt x="0" y="1191040"/>
                                </a:cubicBezTo>
                                <a:lnTo>
                                  <a:pt x="0" y="1202296"/>
                                </a:lnTo>
                                <a:cubicBezTo>
                                  <a:pt x="50223" y="1199699"/>
                                  <a:pt x="100445" y="1197101"/>
                                  <a:pt x="150668" y="1195369"/>
                                </a:cubicBezTo>
                                <a:cubicBezTo>
                                  <a:pt x="156730" y="1195369"/>
                                  <a:pt x="200891" y="1194503"/>
                                  <a:pt x="176645" y="1185844"/>
                                </a:cubicBezTo>
                                <a:close/>
                                <a:moveTo>
                                  <a:pt x="116898" y="1158135"/>
                                </a:moveTo>
                                <a:cubicBezTo>
                                  <a:pt x="129886" y="1159001"/>
                                  <a:pt x="160193" y="1166794"/>
                                  <a:pt x="172316" y="1159867"/>
                                </a:cubicBezTo>
                                <a:cubicBezTo>
                                  <a:pt x="188768" y="1149476"/>
                                  <a:pt x="121227" y="1137353"/>
                                  <a:pt x="110836" y="1145146"/>
                                </a:cubicBezTo>
                                <a:cubicBezTo>
                                  <a:pt x="109105" y="1146878"/>
                                  <a:pt x="109970" y="1146012"/>
                                  <a:pt x="110836" y="1145146"/>
                                </a:cubicBezTo>
                                <a:cubicBezTo>
                                  <a:pt x="102177" y="1150342"/>
                                  <a:pt x="76200" y="1146878"/>
                                  <a:pt x="66675" y="1147744"/>
                                </a:cubicBezTo>
                                <a:cubicBezTo>
                                  <a:pt x="45027" y="1148610"/>
                                  <a:pt x="23380" y="1149476"/>
                                  <a:pt x="1732" y="1152074"/>
                                </a:cubicBezTo>
                                <a:lnTo>
                                  <a:pt x="1732" y="1171123"/>
                                </a:lnTo>
                                <a:cubicBezTo>
                                  <a:pt x="19050" y="1169392"/>
                                  <a:pt x="37234" y="1163331"/>
                                  <a:pt x="53686" y="1162464"/>
                                </a:cubicBezTo>
                                <a:cubicBezTo>
                                  <a:pt x="73602" y="1159867"/>
                                  <a:pt x="95250" y="1157269"/>
                                  <a:pt x="116898" y="1158135"/>
                                </a:cubicBezTo>
                                <a:close/>
                                <a:moveTo>
                                  <a:pt x="115166" y="1183246"/>
                                </a:moveTo>
                                <a:cubicBezTo>
                                  <a:pt x="116032" y="1183246"/>
                                  <a:pt x="119495" y="1183246"/>
                                  <a:pt x="126423" y="1182381"/>
                                </a:cubicBezTo>
                                <a:lnTo>
                                  <a:pt x="128155" y="1182381"/>
                                </a:lnTo>
                                <a:cubicBezTo>
                                  <a:pt x="126423" y="1182381"/>
                                  <a:pt x="116898" y="1183246"/>
                                  <a:pt x="115166" y="1183246"/>
                                </a:cubicBezTo>
                                <a:close/>
                                <a:moveTo>
                                  <a:pt x="109970" y="1144280"/>
                                </a:moveTo>
                                <a:cubicBezTo>
                                  <a:pt x="109970" y="1144280"/>
                                  <a:pt x="109970" y="1144280"/>
                                  <a:pt x="109970" y="1144280"/>
                                </a:cubicBezTo>
                                <a:cubicBezTo>
                                  <a:pt x="111702" y="1143415"/>
                                  <a:pt x="110836" y="1144280"/>
                                  <a:pt x="109970" y="1144280"/>
                                </a:cubicBezTo>
                                <a:close/>
                                <a:moveTo>
                                  <a:pt x="71870" y="935597"/>
                                </a:moveTo>
                                <a:cubicBezTo>
                                  <a:pt x="94384" y="935597"/>
                                  <a:pt x="117764" y="932998"/>
                                  <a:pt x="141143" y="933865"/>
                                </a:cubicBezTo>
                                <a:cubicBezTo>
                                  <a:pt x="154998" y="934730"/>
                                  <a:pt x="175780" y="939926"/>
                                  <a:pt x="187036" y="929535"/>
                                </a:cubicBezTo>
                                <a:cubicBezTo>
                                  <a:pt x="205220" y="912217"/>
                                  <a:pt x="155864" y="921742"/>
                                  <a:pt x="151534" y="921742"/>
                                </a:cubicBezTo>
                                <a:cubicBezTo>
                                  <a:pt x="127289" y="924339"/>
                                  <a:pt x="102177" y="926071"/>
                                  <a:pt x="77932" y="926071"/>
                                </a:cubicBezTo>
                                <a:cubicBezTo>
                                  <a:pt x="55418" y="926071"/>
                                  <a:pt x="33770" y="922608"/>
                                  <a:pt x="11257" y="920876"/>
                                </a:cubicBezTo>
                                <a:cubicBezTo>
                                  <a:pt x="9525" y="920876"/>
                                  <a:pt x="5195" y="920010"/>
                                  <a:pt x="866" y="918278"/>
                                </a:cubicBezTo>
                                <a:lnTo>
                                  <a:pt x="866" y="933865"/>
                                </a:lnTo>
                                <a:cubicBezTo>
                                  <a:pt x="29441" y="937328"/>
                                  <a:pt x="64943" y="935597"/>
                                  <a:pt x="71870" y="935597"/>
                                </a:cubicBezTo>
                                <a:close/>
                                <a:moveTo>
                                  <a:pt x="132484" y="1065483"/>
                                </a:moveTo>
                                <a:cubicBezTo>
                                  <a:pt x="132484" y="1065483"/>
                                  <a:pt x="133350" y="1065483"/>
                                  <a:pt x="132484" y="1065483"/>
                                </a:cubicBezTo>
                                <a:cubicBezTo>
                                  <a:pt x="133350" y="1065483"/>
                                  <a:pt x="133350" y="1065483"/>
                                  <a:pt x="132484" y="1065483"/>
                                </a:cubicBezTo>
                                <a:lnTo>
                                  <a:pt x="132484" y="1065483"/>
                                </a:lnTo>
                                <a:close/>
                                <a:moveTo>
                                  <a:pt x="159327" y="978892"/>
                                </a:moveTo>
                                <a:cubicBezTo>
                                  <a:pt x="170584" y="978892"/>
                                  <a:pt x="177511" y="960708"/>
                                  <a:pt x="161925" y="959842"/>
                                </a:cubicBezTo>
                                <a:cubicBezTo>
                                  <a:pt x="141143" y="959842"/>
                                  <a:pt x="121227" y="965903"/>
                                  <a:pt x="99580" y="965037"/>
                                </a:cubicBezTo>
                                <a:cubicBezTo>
                                  <a:pt x="75334" y="964171"/>
                                  <a:pt x="50223" y="961574"/>
                                  <a:pt x="25977" y="958110"/>
                                </a:cubicBezTo>
                                <a:cubicBezTo>
                                  <a:pt x="17318" y="957244"/>
                                  <a:pt x="8659" y="954646"/>
                                  <a:pt x="0" y="952049"/>
                                </a:cubicBezTo>
                                <a:lnTo>
                                  <a:pt x="0" y="968501"/>
                                </a:lnTo>
                                <a:cubicBezTo>
                                  <a:pt x="9525" y="969367"/>
                                  <a:pt x="19916" y="970233"/>
                                  <a:pt x="29441" y="971099"/>
                                </a:cubicBezTo>
                                <a:cubicBezTo>
                                  <a:pt x="73602" y="976294"/>
                                  <a:pt x="116032" y="978892"/>
                                  <a:pt x="159327" y="978892"/>
                                </a:cubicBezTo>
                                <a:close/>
                                <a:moveTo>
                                  <a:pt x="122959" y="1045567"/>
                                </a:moveTo>
                                <a:cubicBezTo>
                                  <a:pt x="156730" y="1050762"/>
                                  <a:pt x="158461" y="1020456"/>
                                  <a:pt x="123825" y="1028248"/>
                                </a:cubicBezTo>
                                <a:cubicBezTo>
                                  <a:pt x="126423" y="1027383"/>
                                  <a:pt x="127289" y="1027383"/>
                                  <a:pt x="123825" y="1028248"/>
                                </a:cubicBezTo>
                                <a:cubicBezTo>
                                  <a:pt x="123825" y="1028248"/>
                                  <a:pt x="123825" y="1028248"/>
                                  <a:pt x="123825" y="1028248"/>
                                </a:cubicBezTo>
                                <a:cubicBezTo>
                                  <a:pt x="86591" y="1036907"/>
                                  <a:pt x="45893" y="1037774"/>
                                  <a:pt x="7793" y="1036042"/>
                                </a:cubicBezTo>
                                <a:cubicBezTo>
                                  <a:pt x="6061" y="1036042"/>
                                  <a:pt x="3464" y="1036042"/>
                                  <a:pt x="866" y="1035176"/>
                                </a:cubicBezTo>
                                <a:lnTo>
                                  <a:pt x="866" y="1049030"/>
                                </a:lnTo>
                                <a:cubicBezTo>
                                  <a:pt x="39832" y="1044701"/>
                                  <a:pt x="84859" y="1039506"/>
                                  <a:pt x="122959" y="1045567"/>
                                </a:cubicBezTo>
                                <a:close/>
                                <a:moveTo>
                                  <a:pt x="119495" y="1029115"/>
                                </a:moveTo>
                                <a:cubicBezTo>
                                  <a:pt x="116032" y="1029980"/>
                                  <a:pt x="114300" y="1029980"/>
                                  <a:pt x="113434" y="1030847"/>
                                </a:cubicBezTo>
                                <a:cubicBezTo>
                                  <a:pt x="114300" y="1030847"/>
                                  <a:pt x="116898" y="1029980"/>
                                  <a:pt x="119495" y="1029115"/>
                                </a:cubicBezTo>
                                <a:close/>
                                <a:moveTo>
                                  <a:pt x="76200" y="898362"/>
                                </a:moveTo>
                                <a:cubicBezTo>
                                  <a:pt x="103043" y="898362"/>
                                  <a:pt x="133350" y="894032"/>
                                  <a:pt x="159327" y="898362"/>
                                </a:cubicBezTo>
                                <a:cubicBezTo>
                                  <a:pt x="177511" y="901826"/>
                                  <a:pt x="184439" y="880178"/>
                                  <a:pt x="164523" y="879312"/>
                                </a:cubicBezTo>
                                <a:cubicBezTo>
                                  <a:pt x="146339" y="878446"/>
                                  <a:pt x="129020" y="885373"/>
                                  <a:pt x="110836" y="885373"/>
                                </a:cubicBezTo>
                                <a:cubicBezTo>
                                  <a:pt x="83127" y="886240"/>
                                  <a:pt x="53686" y="886240"/>
                                  <a:pt x="25977" y="882776"/>
                                </a:cubicBezTo>
                                <a:cubicBezTo>
                                  <a:pt x="20782" y="881910"/>
                                  <a:pt x="11257" y="879312"/>
                                  <a:pt x="0" y="876714"/>
                                </a:cubicBezTo>
                                <a:lnTo>
                                  <a:pt x="0" y="890569"/>
                                </a:lnTo>
                                <a:cubicBezTo>
                                  <a:pt x="1732" y="890569"/>
                                  <a:pt x="3464" y="890569"/>
                                  <a:pt x="4330" y="890569"/>
                                </a:cubicBezTo>
                                <a:cubicBezTo>
                                  <a:pt x="29441" y="894032"/>
                                  <a:pt x="51955" y="898362"/>
                                  <a:pt x="76200" y="898362"/>
                                </a:cubicBezTo>
                                <a:close/>
                                <a:moveTo>
                                  <a:pt x="156730" y="1013528"/>
                                </a:moveTo>
                                <a:cubicBezTo>
                                  <a:pt x="166255" y="1014394"/>
                                  <a:pt x="180109" y="1014394"/>
                                  <a:pt x="179243" y="1001405"/>
                                </a:cubicBezTo>
                                <a:cubicBezTo>
                                  <a:pt x="178377" y="991014"/>
                                  <a:pt x="129020" y="997942"/>
                                  <a:pt x="121227" y="997076"/>
                                </a:cubicBezTo>
                                <a:cubicBezTo>
                                  <a:pt x="94384" y="993612"/>
                                  <a:pt x="67541" y="993612"/>
                                  <a:pt x="40698" y="992746"/>
                                </a:cubicBezTo>
                                <a:cubicBezTo>
                                  <a:pt x="27709" y="991881"/>
                                  <a:pt x="14720" y="991014"/>
                                  <a:pt x="1732" y="990149"/>
                                </a:cubicBezTo>
                                <a:lnTo>
                                  <a:pt x="1732" y="1006601"/>
                                </a:lnTo>
                                <a:cubicBezTo>
                                  <a:pt x="11257" y="1004869"/>
                                  <a:pt x="19916" y="1004003"/>
                                  <a:pt x="29441" y="1004003"/>
                                </a:cubicBezTo>
                                <a:cubicBezTo>
                                  <a:pt x="71870" y="1004869"/>
                                  <a:pt x="113434" y="1008333"/>
                                  <a:pt x="156730" y="1013528"/>
                                </a:cubicBezTo>
                                <a:close/>
                                <a:moveTo>
                                  <a:pt x="164523" y="1392796"/>
                                </a:moveTo>
                                <a:cubicBezTo>
                                  <a:pt x="181841" y="1391930"/>
                                  <a:pt x="180975" y="1381540"/>
                                  <a:pt x="165389" y="1377210"/>
                                </a:cubicBezTo>
                                <a:cubicBezTo>
                                  <a:pt x="148936" y="1372881"/>
                                  <a:pt x="130752" y="1373746"/>
                                  <a:pt x="114300" y="1375478"/>
                                </a:cubicBezTo>
                                <a:cubicBezTo>
                                  <a:pt x="109970" y="1375478"/>
                                  <a:pt x="75334" y="1378076"/>
                                  <a:pt x="112568" y="1375478"/>
                                </a:cubicBezTo>
                                <a:cubicBezTo>
                                  <a:pt x="75334" y="1378076"/>
                                  <a:pt x="38100" y="1380674"/>
                                  <a:pt x="866" y="1383271"/>
                                </a:cubicBezTo>
                                <a:lnTo>
                                  <a:pt x="866" y="1399724"/>
                                </a:lnTo>
                                <a:cubicBezTo>
                                  <a:pt x="11257" y="1397992"/>
                                  <a:pt x="19916" y="1396260"/>
                                  <a:pt x="25111" y="1395394"/>
                                </a:cubicBezTo>
                                <a:cubicBezTo>
                                  <a:pt x="71870" y="1391930"/>
                                  <a:pt x="117764" y="1394528"/>
                                  <a:pt x="164523" y="1392796"/>
                                </a:cubicBezTo>
                                <a:close/>
                                <a:moveTo>
                                  <a:pt x="130752" y="1455142"/>
                                </a:moveTo>
                                <a:cubicBezTo>
                                  <a:pt x="132484" y="1453410"/>
                                  <a:pt x="133350" y="1452544"/>
                                  <a:pt x="130752" y="1455142"/>
                                </a:cubicBezTo>
                                <a:lnTo>
                                  <a:pt x="130752" y="1455142"/>
                                </a:lnTo>
                                <a:close/>
                                <a:moveTo>
                                  <a:pt x="161059" y="1236067"/>
                                </a:moveTo>
                                <a:cubicBezTo>
                                  <a:pt x="173182" y="1237799"/>
                                  <a:pt x="204355" y="1228274"/>
                                  <a:pt x="178377" y="1220480"/>
                                </a:cubicBezTo>
                                <a:cubicBezTo>
                                  <a:pt x="155864" y="1213553"/>
                                  <a:pt x="122959" y="1217883"/>
                                  <a:pt x="99580" y="1219615"/>
                                </a:cubicBezTo>
                                <a:cubicBezTo>
                                  <a:pt x="86591" y="1220480"/>
                                  <a:pt x="90920" y="1220480"/>
                                  <a:pt x="96982" y="1219615"/>
                                </a:cubicBezTo>
                                <a:cubicBezTo>
                                  <a:pt x="64943" y="1222212"/>
                                  <a:pt x="32905" y="1225676"/>
                                  <a:pt x="866" y="1229139"/>
                                </a:cubicBezTo>
                                <a:lnTo>
                                  <a:pt x="866" y="1245592"/>
                                </a:lnTo>
                                <a:cubicBezTo>
                                  <a:pt x="10391" y="1243860"/>
                                  <a:pt x="19050" y="1242128"/>
                                  <a:pt x="28575" y="1242128"/>
                                </a:cubicBezTo>
                                <a:cubicBezTo>
                                  <a:pt x="73602" y="1239530"/>
                                  <a:pt x="116032" y="1230006"/>
                                  <a:pt x="161059" y="1236067"/>
                                </a:cubicBezTo>
                                <a:close/>
                                <a:moveTo>
                                  <a:pt x="130752" y="1455142"/>
                                </a:moveTo>
                                <a:cubicBezTo>
                                  <a:pt x="130752" y="1455142"/>
                                  <a:pt x="130752" y="1455142"/>
                                  <a:pt x="130752" y="1455142"/>
                                </a:cubicBezTo>
                                <a:lnTo>
                                  <a:pt x="130752" y="1455142"/>
                                </a:lnTo>
                                <a:cubicBezTo>
                                  <a:pt x="130752" y="1455142"/>
                                  <a:pt x="130752" y="1455142"/>
                                  <a:pt x="130752" y="1455142"/>
                                </a:cubicBezTo>
                                <a:close/>
                                <a:moveTo>
                                  <a:pt x="148070" y="1468996"/>
                                </a:moveTo>
                                <a:cubicBezTo>
                                  <a:pt x="156730" y="1468996"/>
                                  <a:pt x="165389" y="1470728"/>
                                  <a:pt x="174048" y="1470728"/>
                                </a:cubicBezTo>
                                <a:cubicBezTo>
                                  <a:pt x="183573" y="1469862"/>
                                  <a:pt x="187036" y="1459472"/>
                                  <a:pt x="176645" y="1456873"/>
                                </a:cubicBezTo>
                                <a:cubicBezTo>
                                  <a:pt x="167120" y="1453410"/>
                                  <a:pt x="139411" y="1448214"/>
                                  <a:pt x="130752" y="1456008"/>
                                </a:cubicBezTo>
                                <a:cubicBezTo>
                                  <a:pt x="129020" y="1457740"/>
                                  <a:pt x="129886" y="1456873"/>
                                  <a:pt x="130752" y="1456008"/>
                                </a:cubicBezTo>
                                <a:cubicBezTo>
                                  <a:pt x="122959" y="1462935"/>
                                  <a:pt x="95250" y="1457740"/>
                                  <a:pt x="84859" y="1457740"/>
                                </a:cubicBezTo>
                                <a:cubicBezTo>
                                  <a:pt x="56284" y="1458605"/>
                                  <a:pt x="28575" y="1461203"/>
                                  <a:pt x="866" y="1463801"/>
                                </a:cubicBezTo>
                                <a:lnTo>
                                  <a:pt x="866" y="1476790"/>
                                </a:lnTo>
                                <a:cubicBezTo>
                                  <a:pt x="50223" y="1471594"/>
                                  <a:pt x="97848" y="1467264"/>
                                  <a:pt x="148070" y="1468996"/>
                                </a:cubicBezTo>
                                <a:close/>
                                <a:moveTo>
                                  <a:pt x="181841" y="1423103"/>
                                </a:moveTo>
                                <a:cubicBezTo>
                                  <a:pt x="187036" y="1410980"/>
                                  <a:pt x="163657" y="1414444"/>
                                  <a:pt x="156730" y="1415310"/>
                                </a:cubicBezTo>
                                <a:cubicBezTo>
                                  <a:pt x="157595" y="1415310"/>
                                  <a:pt x="157595" y="1415310"/>
                                  <a:pt x="156730" y="1415310"/>
                                </a:cubicBezTo>
                                <a:cubicBezTo>
                                  <a:pt x="135082" y="1418774"/>
                                  <a:pt x="113434" y="1415310"/>
                                  <a:pt x="91786" y="1417042"/>
                                </a:cubicBezTo>
                                <a:cubicBezTo>
                                  <a:pt x="64077" y="1419639"/>
                                  <a:pt x="36368" y="1423969"/>
                                  <a:pt x="9525" y="1425701"/>
                                </a:cubicBezTo>
                                <a:cubicBezTo>
                                  <a:pt x="6927" y="1425701"/>
                                  <a:pt x="3464" y="1425701"/>
                                  <a:pt x="866" y="1425701"/>
                                </a:cubicBezTo>
                                <a:lnTo>
                                  <a:pt x="866" y="1441287"/>
                                </a:lnTo>
                                <a:cubicBezTo>
                                  <a:pt x="43295" y="1437824"/>
                                  <a:pt x="84859" y="1430896"/>
                                  <a:pt x="127289" y="1430896"/>
                                </a:cubicBezTo>
                                <a:cubicBezTo>
                                  <a:pt x="136814" y="1430896"/>
                                  <a:pt x="177511" y="1434360"/>
                                  <a:pt x="181841" y="1423103"/>
                                </a:cubicBezTo>
                                <a:close/>
                                <a:moveTo>
                                  <a:pt x="148936" y="1275033"/>
                                </a:moveTo>
                                <a:cubicBezTo>
                                  <a:pt x="152400" y="1275033"/>
                                  <a:pt x="193098" y="1269837"/>
                                  <a:pt x="174048" y="1261178"/>
                                </a:cubicBezTo>
                                <a:cubicBezTo>
                                  <a:pt x="163657" y="1255983"/>
                                  <a:pt x="148936" y="1259446"/>
                                  <a:pt x="137680" y="1259446"/>
                                </a:cubicBezTo>
                                <a:cubicBezTo>
                                  <a:pt x="138545" y="1259446"/>
                                  <a:pt x="138545" y="1259446"/>
                                  <a:pt x="137680" y="1259446"/>
                                </a:cubicBezTo>
                                <a:cubicBezTo>
                                  <a:pt x="91786" y="1261178"/>
                                  <a:pt x="45893" y="1268972"/>
                                  <a:pt x="0" y="1272435"/>
                                </a:cubicBezTo>
                                <a:lnTo>
                                  <a:pt x="0" y="1287155"/>
                                </a:lnTo>
                                <a:cubicBezTo>
                                  <a:pt x="50223" y="1281094"/>
                                  <a:pt x="100445" y="1273301"/>
                                  <a:pt x="148936" y="1275033"/>
                                </a:cubicBezTo>
                                <a:close/>
                                <a:moveTo>
                                  <a:pt x="148070" y="1352099"/>
                                </a:moveTo>
                                <a:cubicBezTo>
                                  <a:pt x="153266" y="1352099"/>
                                  <a:pt x="193098" y="1355562"/>
                                  <a:pt x="175780" y="1339976"/>
                                </a:cubicBezTo>
                                <a:cubicBezTo>
                                  <a:pt x="160193" y="1326987"/>
                                  <a:pt x="127289" y="1333915"/>
                                  <a:pt x="109105" y="1334780"/>
                                </a:cubicBezTo>
                                <a:cubicBezTo>
                                  <a:pt x="112568" y="1334780"/>
                                  <a:pt x="113434" y="1334780"/>
                                  <a:pt x="109105" y="1334780"/>
                                </a:cubicBezTo>
                                <a:lnTo>
                                  <a:pt x="109105" y="1334780"/>
                                </a:lnTo>
                                <a:cubicBezTo>
                                  <a:pt x="98714" y="1334780"/>
                                  <a:pt x="68407" y="1336512"/>
                                  <a:pt x="109105" y="1334780"/>
                                </a:cubicBezTo>
                                <a:cubicBezTo>
                                  <a:pt x="72736" y="1336512"/>
                                  <a:pt x="37234" y="1342574"/>
                                  <a:pt x="1732" y="1346037"/>
                                </a:cubicBezTo>
                                <a:lnTo>
                                  <a:pt x="1732" y="1359026"/>
                                </a:lnTo>
                                <a:cubicBezTo>
                                  <a:pt x="5195" y="1358160"/>
                                  <a:pt x="7793" y="1358160"/>
                                  <a:pt x="11257" y="1358160"/>
                                </a:cubicBezTo>
                                <a:cubicBezTo>
                                  <a:pt x="56284" y="1355562"/>
                                  <a:pt x="101311" y="1349501"/>
                                  <a:pt x="148070" y="1352099"/>
                                </a:cubicBezTo>
                                <a:close/>
                                <a:moveTo>
                                  <a:pt x="138545" y="1259446"/>
                                </a:moveTo>
                                <a:lnTo>
                                  <a:pt x="138545" y="1259446"/>
                                </a:lnTo>
                                <a:cubicBezTo>
                                  <a:pt x="133350" y="1259446"/>
                                  <a:pt x="96116" y="1260312"/>
                                  <a:pt x="138545" y="1259446"/>
                                </a:cubicBezTo>
                                <a:close/>
                                <a:moveTo>
                                  <a:pt x="110836" y="1297546"/>
                                </a:moveTo>
                                <a:cubicBezTo>
                                  <a:pt x="110836" y="1297546"/>
                                  <a:pt x="110836" y="1297546"/>
                                  <a:pt x="110836" y="1297546"/>
                                </a:cubicBezTo>
                                <a:cubicBezTo>
                                  <a:pt x="104775" y="1297546"/>
                                  <a:pt x="96982" y="1298412"/>
                                  <a:pt x="110836" y="1297546"/>
                                </a:cubicBezTo>
                                <a:close/>
                                <a:moveTo>
                                  <a:pt x="135948" y="1313133"/>
                                </a:moveTo>
                                <a:cubicBezTo>
                                  <a:pt x="140277" y="1313133"/>
                                  <a:pt x="191366" y="1319194"/>
                                  <a:pt x="179243" y="1304474"/>
                                </a:cubicBezTo>
                                <a:cubicBezTo>
                                  <a:pt x="167986" y="1289753"/>
                                  <a:pt x="127289" y="1297546"/>
                                  <a:pt x="110836" y="1298412"/>
                                </a:cubicBezTo>
                                <a:cubicBezTo>
                                  <a:pt x="116032" y="1298412"/>
                                  <a:pt x="119495" y="1298412"/>
                                  <a:pt x="109970" y="1298412"/>
                                </a:cubicBezTo>
                                <a:cubicBezTo>
                                  <a:pt x="72736" y="1300144"/>
                                  <a:pt x="36368" y="1306206"/>
                                  <a:pt x="0" y="1310535"/>
                                </a:cubicBezTo>
                                <a:lnTo>
                                  <a:pt x="0" y="1323524"/>
                                </a:lnTo>
                                <a:cubicBezTo>
                                  <a:pt x="866" y="1323524"/>
                                  <a:pt x="1732" y="1323524"/>
                                  <a:pt x="2598" y="1323524"/>
                                </a:cubicBezTo>
                                <a:cubicBezTo>
                                  <a:pt x="47625" y="1319194"/>
                                  <a:pt x="91786" y="1308803"/>
                                  <a:pt x="135948" y="1313133"/>
                                </a:cubicBezTo>
                                <a:close/>
                                <a:moveTo>
                                  <a:pt x="122959" y="579708"/>
                                </a:moveTo>
                                <a:cubicBezTo>
                                  <a:pt x="141143" y="580574"/>
                                  <a:pt x="154998" y="584903"/>
                                  <a:pt x="171450" y="575378"/>
                                </a:cubicBezTo>
                                <a:cubicBezTo>
                                  <a:pt x="188768" y="564987"/>
                                  <a:pt x="171450" y="562389"/>
                                  <a:pt x="161059" y="562389"/>
                                </a:cubicBezTo>
                                <a:cubicBezTo>
                                  <a:pt x="135948" y="561524"/>
                                  <a:pt x="111702" y="558926"/>
                                  <a:pt x="86591" y="561524"/>
                                </a:cubicBezTo>
                                <a:cubicBezTo>
                                  <a:pt x="77066" y="562389"/>
                                  <a:pt x="38100" y="561524"/>
                                  <a:pt x="866" y="565853"/>
                                </a:cubicBezTo>
                                <a:lnTo>
                                  <a:pt x="866" y="584903"/>
                                </a:lnTo>
                                <a:cubicBezTo>
                                  <a:pt x="18184" y="582305"/>
                                  <a:pt x="35502" y="581440"/>
                                  <a:pt x="53686" y="580574"/>
                                </a:cubicBezTo>
                                <a:cubicBezTo>
                                  <a:pt x="76200" y="578842"/>
                                  <a:pt x="99580" y="578842"/>
                                  <a:pt x="122959" y="579708"/>
                                </a:cubicBezTo>
                                <a:close/>
                                <a:moveTo>
                                  <a:pt x="173182" y="332058"/>
                                </a:moveTo>
                                <a:lnTo>
                                  <a:pt x="173182" y="332058"/>
                                </a:lnTo>
                                <a:cubicBezTo>
                                  <a:pt x="176645" y="329460"/>
                                  <a:pt x="174914" y="331192"/>
                                  <a:pt x="173182" y="332058"/>
                                </a:cubicBezTo>
                                <a:close/>
                                <a:moveTo>
                                  <a:pt x="122959" y="858530"/>
                                </a:moveTo>
                                <a:cubicBezTo>
                                  <a:pt x="133350" y="859396"/>
                                  <a:pt x="165389" y="872385"/>
                                  <a:pt x="172316" y="863726"/>
                                </a:cubicBezTo>
                                <a:cubicBezTo>
                                  <a:pt x="187036" y="846407"/>
                                  <a:pt x="161925" y="845542"/>
                                  <a:pt x="149802" y="848139"/>
                                </a:cubicBezTo>
                                <a:cubicBezTo>
                                  <a:pt x="129886" y="852469"/>
                                  <a:pt x="109105" y="847274"/>
                                  <a:pt x="89189" y="844676"/>
                                </a:cubicBezTo>
                                <a:cubicBezTo>
                                  <a:pt x="64943" y="841212"/>
                                  <a:pt x="40698" y="840347"/>
                                  <a:pt x="16452" y="836883"/>
                                </a:cubicBezTo>
                                <a:cubicBezTo>
                                  <a:pt x="12123" y="836017"/>
                                  <a:pt x="6061" y="834285"/>
                                  <a:pt x="0" y="833419"/>
                                </a:cubicBezTo>
                                <a:lnTo>
                                  <a:pt x="0" y="848139"/>
                                </a:lnTo>
                                <a:cubicBezTo>
                                  <a:pt x="20782" y="849871"/>
                                  <a:pt x="40698" y="851603"/>
                                  <a:pt x="61480" y="853335"/>
                                </a:cubicBezTo>
                                <a:cubicBezTo>
                                  <a:pt x="82261" y="854201"/>
                                  <a:pt x="102177" y="856799"/>
                                  <a:pt x="122959" y="858530"/>
                                </a:cubicBezTo>
                                <a:close/>
                                <a:moveTo>
                                  <a:pt x="190500" y="419514"/>
                                </a:moveTo>
                                <a:cubicBezTo>
                                  <a:pt x="211282" y="408258"/>
                                  <a:pt x="180975" y="404794"/>
                                  <a:pt x="172316" y="406526"/>
                                </a:cubicBezTo>
                                <a:lnTo>
                                  <a:pt x="172316" y="406526"/>
                                </a:lnTo>
                                <a:cubicBezTo>
                                  <a:pt x="127289" y="415185"/>
                                  <a:pt x="80530" y="416051"/>
                                  <a:pt x="34636" y="416051"/>
                                </a:cubicBezTo>
                                <a:cubicBezTo>
                                  <a:pt x="23380" y="416051"/>
                                  <a:pt x="12123" y="416051"/>
                                  <a:pt x="866" y="416051"/>
                                </a:cubicBezTo>
                                <a:lnTo>
                                  <a:pt x="866" y="435101"/>
                                </a:lnTo>
                                <a:cubicBezTo>
                                  <a:pt x="45027" y="433369"/>
                                  <a:pt x="89189" y="427308"/>
                                  <a:pt x="133350" y="424710"/>
                                </a:cubicBezTo>
                                <a:cubicBezTo>
                                  <a:pt x="149802" y="424710"/>
                                  <a:pt x="175780" y="428173"/>
                                  <a:pt x="190500" y="419514"/>
                                </a:cubicBezTo>
                                <a:close/>
                                <a:moveTo>
                                  <a:pt x="154132" y="332923"/>
                                </a:moveTo>
                                <a:cubicBezTo>
                                  <a:pt x="168852" y="332058"/>
                                  <a:pt x="174914" y="328594"/>
                                  <a:pt x="177511" y="314740"/>
                                </a:cubicBezTo>
                                <a:cubicBezTo>
                                  <a:pt x="179243" y="306946"/>
                                  <a:pt x="197427" y="311276"/>
                                  <a:pt x="195695" y="300019"/>
                                </a:cubicBezTo>
                                <a:cubicBezTo>
                                  <a:pt x="193098" y="286165"/>
                                  <a:pt x="154132" y="285298"/>
                                  <a:pt x="143741" y="284433"/>
                                </a:cubicBezTo>
                                <a:cubicBezTo>
                                  <a:pt x="118630" y="282701"/>
                                  <a:pt x="94384" y="281835"/>
                                  <a:pt x="69273" y="280969"/>
                                </a:cubicBezTo>
                                <a:cubicBezTo>
                                  <a:pt x="58882" y="280969"/>
                                  <a:pt x="23380" y="278371"/>
                                  <a:pt x="866" y="277506"/>
                                </a:cubicBezTo>
                                <a:lnTo>
                                  <a:pt x="866" y="291360"/>
                                </a:lnTo>
                                <a:cubicBezTo>
                                  <a:pt x="13855" y="293092"/>
                                  <a:pt x="34636" y="294824"/>
                                  <a:pt x="66675" y="297421"/>
                                </a:cubicBezTo>
                                <a:cubicBezTo>
                                  <a:pt x="89189" y="299153"/>
                                  <a:pt x="110836" y="303483"/>
                                  <a:pt x="132484" y="304349"/>
                                </a:cubicBezTo>
                                <a:cubicBezTo>
                                  <a:pt x="139411" y="304349"/>
                                  <a:pt x="167120" y="311276"/>
                                  <a:pt x="174048" y="308678"/>
                                </a:cubicBezTo>
                                <a:cubicBezTo>
                                  <a:pt x="143741" y="319069"/>
                                  <a:pt x="102177" y="309544"/>
                                  <a:pt x="70139" y="308678"/>
                                </a:cubicBezTo>
                                <a:cubicBezTo>
                                  <a:pt x="50223" y="307812"/>
                                  <a:pt x="31173" y="307812"/>
                                  <a:pt x="11257" y="308678"/>
                                </a:cubicBezTo>
                                <a:cubicBezTo>
                                  <a:pt x="7793" y="308678"/>
                                  <a:pt x="4330" y="308678"/>
                                  <a:pt x="0" y="308678"/>
                                </a:cubicBezTo>
                                <a:lnTo>
                                  <a:pt x="0" y="328594"/>
                                </a:lnTo>
                                <a:cubicBezTo>
                                  <a:pt x="7793" y="328594"/>
                                  <a:pt x="15586" y="328594"/>
                                  <a:pt x="24245" y="328594"/>
                                </a:cubicBezTo>
                                <a:cubicBezTo>
                                  <a:pt x="67541" y="330326"/>
                                  <a:pt x="110836" y="334655"/>
                                  <a:pt x="154132" y="332923"/>
                                </a:cubicBezTo>
                                <a:close/>
                                <a:moveTo>
                                  <a:pt x="161059" y="388342"/>
                                </a:moveTo>
                                <a:cubicBezTo>
                                  <a:pt x="168852" y="389208"/>
                                  <a:pt x="200025" y="394403"/>
                                  <a:pt x="201757" y="382280"/>
                                </a:cubicBezTo>
                                <a:cubicBezTo>
                                  <a:pt x="204355" y="367560"/>
                                  <a:pt x="162791" y="361498"/>
                                  <a:pt x="154132" y="368426"/>
                                </a:cubicBezTo>
                                <a:lnTo>
                                  <a:pt x="149802" y="369292"/>
                                </a:lnTo>
                                <a:cubicBezTo>
                                  <a:pt x="139411" y="371024"/>
                                  <a:pt x="111702" y="366694"/>
                                  <a:pt x="102177" y="366694"/>
                                </a:cubicBezTo>
                                <a:cubicBezTo>
                                  <a:pt x="71005" y="367560"/>
                                  <a:pt x="40698" y="369292"/>
                                  <a:pt x="9525" y="370157"/>
                                </a:cubicBezTo>
                                <a:cubicBezTo>
                                  <a:pt x="7793" y="370157"/>
                                  <a:pt x="5195" y="370157"/>
                                  <a:pt x="1732" y="370157"/>
                                </a:cubicBezTo>
                                <a:lnTo>
                                  <a:pt x="1732" y="391805"/>
                                </a:lnTo>
                                <a:cubicBezTo>
                                  <a:pt x="3464" y="390940"/>
                                  <a:pt x="5195" y="390940"/>
                                  <a:pt x="6061" y="390940"/>
                                </a:cubicBezTo>
                                <a:cubicBezTo>
                                  <a:pt x="51955" y="377085"/>
                                  <a:pt x="113434" y="384012"/>
                                  <a:pt x="161059" y="388342"/>
                                </a:cubicBezTo>
                                <a:close/>
                                <a:moveTo>
                                  <a:pt x="114300" y="278371"/>
                                </a:moveTo>
                                <a:cubicBezTo>
                                  <a:pt x="134216" y="279237"/>
                                  <a:pt x="159327" y="284433"/>
                                  <a:pt x="179243" y="280103"/>
                                </a:cubicBezTo>
                                <a:cubicBezTo>
                                  <a:pt x="198293" y="275774"/>
                                  <a:pt x="187902" y="261053"/>
                                  <a:pt x="174048" y="260187"/>
                                </a:cubicBezTo>
                                <a:cubicBezTo>
                                  <a:pt x="154998" y="258456"/>
                                  <a:pt x="135948" y="261053"/>
                                  <a:pt x="117764" y="259321"/>
                                </a:cubicBezTo>
                                <a:cubicBezTo>
                                  <a:pt x="85725" y="256724"/>
                                  <a:pt x="54552" y="254126"/>
                                  <a:pt x="22514" y="253260"/>
                                </a:cubicBezTo>
                                <a:cubicBezTo>
                                  <a:pt x="18184" y="253260"/>
                                  <a:pt x="10391" y="252394"/>
                                  <a:pt x="866" y="250662"/>
                                </a:cubicBezTo>
                                <a:lnTo>
                                  <a:pt x="866" y="268847"/>
                                </a:lnTo>
                                <a:cubicBezTo>
                                  <a:pt x="10391" y="269712"/>
                                  <a:pt x="19050" y="270578"/>
                                  <a:pt x="20782" y="270578"/>
                                </a:cubicBezTo>
                                <a:cubicBezTo>
                                  <a:pt x="51955" y="272310"/>
                                  <a:pt x="83127" y="276639"/>
                                  <a:pt x="114300" y="278371"/>
                                </a:cubicBezTo>
                                <a:close/>
                                <a:moveTo>
                                  <a:pt x="158461" y="164071"/>
                                </a:moveTo>
                                <a:cubicBezTo>
                                  <a:pt x="167986" y="162339"/>
                                  <a:pt x="192232" y="145887"/>
                                  <a:pt x="172316" y="139826"/>
                                </a:cubicBezTo>
                                <a:cubicBezTo>
                                  <a:pt x="164523" y="137228"/>
                                  <a:pt x="154998" y="143290"/>
                                  <a:pt x="147205" y="144155"/>
                                </a:cubicBezTo>
                                <a:cubicBezTo>
                                  <a:pt x="131618" y="145887"/>
                                  <a:pt x="115166" y="145887"/>
                                  <a:pt x="98714" y="145021"/>
                                </a:cubicBezTo>
                                <a:cubicBezTo>
                                  <a:pt x="71870" y="144155"/>
                                  <a:pt x="45893" y="144155"/>
                                  <a:pt x="19916" y="139826"/>
                                </a:cubicBezTo>
                                <a:cubicBezTo>
                                  <a:pt x="12989" y="138960"/>
                                  <a:pt x="6927" y="138094"/>
                                  <a:pt x="866" y="137228"/>
                                </a:cubicBezTo>
                                <a:lnTo>
                                  <a:pt x="866" y="156278"/>
                                </a:lnTo>
                                <a:cubicBezTo>
                                  <a:pt x="12123" y="157144"/>
                                  <a:pt x="23380" y="157144"/>
                                  <a:pt x="35502" y="158010"/>
                                </a:cubicBezTo>
                                <a:cubicBezTo>
                                  <a:pt x="74468" y="159742"/>
                                  <a:pt x="120361" y="169267"/>
                                  <a:pt x="158461" y="164071"/>
                                </a:cubicBezTo>
                                <a:close/>
                                <a:moveTo>
                                  <a:pt x="25111" y="118178"/>
                                </a:moveTo>
                                <a:cubicBezTo>
                                  <a:pt x="52820" y="118178"/>
                                  <a:pt x="80530" y="118178"/>
                                  <a:pt x="109105" y="119044"/>
                                </a:cubicBezTo>
                                <a:cubicBezTo>
                                  <a:pt x="127289" y="119044"/>
                                  <a:pt x="148070" y="129435"/>
                                  <a:pt x="165389" y="125972"/>
                                </a:cubicBezTo>
                                <a:cubicBezTo>
                                  <a:pt x="180109" y="122508"/>
                                  <a:pt x="185305" y="112117"/>
                                  <a:pt x="167986" y="107787"/>
                                </a:cubicBezTo>
                                <a:cubicBezTo>
                                  <a:pt x="144607" y="101726"/>
                                  <a:pt x="116898" y="104324"/>
                                  <a:pt x="93518" y="104324"/>
                                </a:cubicBezTo>
                                <a:cubicBezTo>
                                  <a:pt x="64077" y="103458"/>
                                  <a:pt x="34636" y="104324"/>
                                  <a:pt x="5195" y="103458"/>
                                </a:cubicBezTo>
                                <a:cubicBezTo>
                                  <a:pt x="4330" y="103458"/>
                                  <a:pt x="3464" y="103458"/>
                                  <a:pt x="1732" y="103458"/>
                                </a:cubicBezTo>
                                <a:lnTo>
                                  <a:pt x="1732" y="119044"/>
                                </a:lnTo>
                                <a:cubicBezTo>
                                  <a:pt x="12989" y="118178"/>
                                  <a:pt x="23380" y="118178"/>
                                  <a:pt x="25111" y="118178"/>
                                </a:cubicBezTo>
                                <a:close/>
                                <a:moveTo>
                                  <a:pt x="27709" y="466274"/>
                                </a:moveTo>
                                <a:cubicBezTo>
                                  <a:pt x="78798" y="468871"/>
                                  <a:pt x="129020" y="471469"/>
                                  <a:pt x="180109" y="462810"/>
                                </a:cubicBezTo>
                                <a:cubicBezTo>
                                  <a:pt x="197427" y="460212"/>
                                  <a:pt x="187036" y="446358"/>
                                  <a:pt x="173182" y="447224"/>
                                </a:cubicBezTo>
                                <a:cubicBezTo>
                                  <a:pt x="146339" y="448089"/>
                                  <a:pt x="119495" y="448956"/>
                                  <a:pt x="92652" y="448956"/>
                                </a:cubicBezTo>
                                <a:cubicBezTo>
                                  <a:pt x="70139" y="448956"/>
                                  <a:pt x="47625" y="447224"/>
                                  <a:pt x="25111" y="447224"/>
                                </a:cubicBezTo>
                                <a:cubicBezTo>
                                  <a:pt x="19916" y="447224"/>
                                  <a:pt x="11257" y="446358"/>
                                  <a:pt x="1732" y="446358"/>
                                </a:cubicBezTo>
                                <a:lnTo>
                                  <a:pt x="1732" y="468006"/>
                                </a:lnTo>
                                <a:cubicBezTo>
                                  <a:pt x="9525" y="466274"/>
                                  <a:pt x="18184" y="466274"/>
                                  <a:pt x="27709" y="466274"/>
                                </a:cubicBezTo>
                                <a:close/>
                                <a:moveTo>
                                  <a:pt x="46759" y="194378"/>
                                </a:moveTo>
                                <a:cubicBezTo>
                                  <a:pt x="71005" y="191780"/>
                                  <a:pt x="95250" y="202171"/>
                                  <a:pt x="120361" y="203037"/>
                                </a:cubicBezTo>
                                <a:cubicBezTo>
                                  <a:pt x="135082" y="203903"/>
                                  <a:pt x="180975" y="213428"/>
                                  <a:pt x="188768" y="194378"/>
                                </a:cubicBezTo>
                                <a:cubicBezTo>
                                  <a:pt x="193098" y="183987"/>
                                  <a:pt x="110836" y="185719"/>
                                  <a:pt x="108239" y="184853"/>
                                </a:cubicBezTo>
                                <a:cubicBezTo>
                                  <a:pt x="81395" y="183987"/>
                                  <a:pt x="54552" y="181389"/>
                                  <a:pt x="28575" y="180524"/>
                                </a:cubicBezTo>
                                <a:cubicBezTo>
                                  <a:pt x="20782" y="180524"/>
                                  <a:pt x="11257" y="177926"/>
                                  <a:pt x="1732" y="176194"/>
                                </a:cubicBezTo>
                                <a:lnTo>
                                  <a:pt x="1732" y="195244"/>
                                </a:lnTo>
                                <a:cubicBezTo>
                                  <a:pt x="16452" y="196110"/>
                                  <a:pt x="30307" y="196110"/>
                                  <a:pt x="46759" y="194378"/>
                                </a:cubicBezTo>
                                <a:close/>
                                <a:moveTo>
                                  <a:pt x="103909" y="238540"/>
                                </a:moveTo>
                                <a:cubicBezTo>
                                  <a:pt x="121227" y="243735"/>
                                  <a:pt x="161925" y="251528"/>
                                  <a:pt x="179243" y="242003"/>
                                </a:cubicBezTo>
                                <a:cubicBezTo>
                                  <a:pt x="205220" y="226417"/>
                                  <a:pt x="170584" y="225551"/>
                                  <a:pt x="158461" y="225551"/>
                                </a:cubicBezTo>
                                <a:cubicBezTo>
                                  <a:pt x="132484" y="224685"/>
                                  <a:pt x="106507" y="222087"/>
                                  <a:pt x="80530" y="218623"/>
                                </a:cubicBezTo>
                                <a:cubicBezTo>
                                  <a:pt x="77066" y="218623"/>
                                  <a:pt x="36368" y="213428"/>
                                  <a:pt x="1732" y="210831"/>
                                </a:cubicBezTo>
                                <a:lnTo>
                                  <a:pt x="1732" y="229881"/>
                                </a:lnTo>
                                <a:cubicBezTo>
                                  <a:pt x="13855" y="230746"/>
                                  <a:pt x="24245" y="230746"/>
                                  <a:pt x="25111" y="230746"/>
                                </a:cubicBezTo>
                                <a:cubicBezTo>
                                  <a:pt x="48491" y="231612"/>
                                  <a:pt x="80530" y="231612"/>
                                  <a:pt x="103909" y="238540"/>
                                </a:cubicBezTo>
                                <a:close/>
                                <a:moveTo>
                                  <a:pt x="129886" y="350242"/>
                                </a:moveTo>
                                <a:cubicBezTo>
                                  <a:pt x="147205" y="350242"/>
                                  <a:pt x="176645" y="354571"/>
                                  <a:pt x="193098" y="347644"/>
                                </a:cubicBezTo>
                                <a:cubicBezTo>
                                  <a:pt x="209550" y="340717"/>
                                  <a:pt x="183573" y="323399"/>
                                  <a:pt x="173182" y="332923"/>
                                </a:cubicBezTo>
                                <a:cubicBezTo>
                                  <a:pt x="172316" y="333790"/>
                                  <a:pt x="172316" y="333790"/>
                                  <a:pt x="173182" y="332923"/>
                                </a:cubicBezTo>
                                <a:cubicBezTo>
                                  <a:pt x="166255" y="338985"/>
                                  <a:pt x="133350" y="333790"/>
                                  <a:pt x="125557" y="334655"/>
                                </a:cubicBezTo>
                                <a:cubicBezTo>
                                  <a:pt x="96116" y="334655"/>
                                  <a:pt x="66675" y="335521"/>
                                  <a:pt x="36368" y="336387"/>
                                </a:cubicBezTo>
                                <a:cubicBezTo>
                                  <a:pt x="25111" y="336387"/>
                                  <a:pt x="12123" y="336387"/>
                                  <a:pt x="0" y="336387"/>
                                </a:cubicBezTo>
                                <a:lnTo>
                                  <a:pt x="0" y="352839"/>
                                </a:lnTo>
                                <a:cubicBezTo>
                                  <a:pt x="44161" y="346778"/>
                                  <a:pt x="86591" y="349376"/>
                                  <a:pt x="129886" y="350242"/>
                                </a:cubicBezTo>
                                <a:close/>
                                <a:moveTo>
                                  <a:pt x="175780" y="695740"/>
                                </a:moveTo>
                                <a:cubicBezTo>
                                  <a:pt x="194830" y="681019"/>
                                  <a:pt x="152400" y="679287"/>
                                  <a:pt x="145473" y="680153"/>
                                </a:cubicBezTo>
                                <a:cubicBezTo>
                                  <a:pt x="106507" y="683617"/>
                                  <a:pt x="70139" y="687946"/>
                                  <a:pt x="31173" y="687946"/>
                                </a:cubicBezTo>
                                <a:cubicBezTo>
                                  <a:pt x="21648" y="687946"/>
                                  <a:pt x="11257" y="687081"/>
                                  <a:pt x="866" y="686214"/>
                                </a:cubicBezTo>
                                <a:lnTo>
                                  <a:pt x="866" y="705264"/>
                                </a:lnTo>
                                <a:cubicBezTo>
                                  <a:pt x="39832" y="705264"/>
                                  <a:pt x="78798" y="703532"/>
                                  <a:pt x="118630" y="702667"/>
                                </a:cubicBezTo>
                                <a:cubicBezTo>
                                  <a:pt x="134216" y="702667"/>
                                  <a:pt x="162791" y="706131"/>
                                  <a:pt x="175780" y="695740"/>
                                </a:cubicBezTo>
                                <a:close/>
                                <a:moveTo>
                                  <a:pt x="146339" y="679287"/>
                                </a:moveTo>
                                <a:cubicBezTo>
                                  <a:pt x="157595" y="678421"/>
                                  <a:pt x="133350" y="681019"/>
                                  <a:pt x="146339" y="679287"/>
                                </a:cubicBezTo>
                                <a:lnTo>
                                  <a:pt x="146339" y="679287"/>
                                </a:lnTo>
                                <a:close/>
                                <a:moveTo>
                                  <a:pt x="149802" y="739035"/>
                                </a:moveTo>
                                <a:cubicBezTo>
                                  <a:pt x="173182" y="738169"/>
                                  <a:pt x="173182" y="711326"/>
                                  <a:pt x="154132" y="719985"/>
                                </a:cubicBezTo>
                                <a:cubicBezTo>
                                  <a:pt x="147205" y="723449"/>
                                  <a:pt x="150668" y="721717"/>
                                  <a:pt x="154132" y="719985"/>
                                </a:cubicBezTo>
                                <a:cubicBezTo>
                                  <a:pt x="139411" y="726912"/>
                                  <a:pt x="120361" y="723449"/>
                                  <a:pt x="104775" y="724315"/>
                                </a:cubicBezTo>
                                <a:cubicBezTo>
                                  <a:pt x="77066" y="725180"/>
                                  <a:pt x="50223" y="725180"/>
                                  <a:pt x="22514" y="725180"/>
                                </a:cubicBezTo>
                                <a:cubicBezTo>
                                  <a:pt x="21648" y="725180"/>
                                  <a:pt x="12123" y="724315"/>
                                  <a:pt x="0" y="724315"/>
                                </a:cubicBezTo>
                                <a:lnTo>
                                  <a:pt x="0" y="740767"/>
                                </a:lnTo>
                                <a:cubicBezTo>
                                  <a:pt x="23380" y="739901"/>
                                  <a:pt x="47625" y="738169"/>
                                  <a:pt x="71005" y="738169"/>
                                </a:cubicBezTo>
                                <a:cubicBezTo>
                                  <a:pt x="97848" y="739035"/>
                                  <a:pt x="123825" y="739035"/>
                                  <a:pt x="149802" y="739035"/>
                                </a:cubicBezTo>
                                <a:close/>
                                <a:moveTo>
                                  <a:pt x="129886" y="821296"/>
                                </a:moveTo>
                                <a:cubicBezTo>
                                  <a:pt x="146339" y="823028"/>
                                  <a:pt x="163657" y="835151"/>
                                  <a:pt x="177511" y="821296"/>
                                </a:cubicBezTo>
                                <a:cubicBezTo>
                                  <a:pt x="190500" y="808308"/>
                                  <a:pt x="154132" y="810040"/>
                                  <a:pt x="148936" y="810040"/>
                                </a:cubicBezTo>
                                <a:cubicBezTo>
                                  <a:pt x="129020" y="810905"/>
                                  <a:pt x="108239" y="807442"/>
                                  <a:pt x="88323" y="804844"/>
                                </a:cubicBezTo>
                                <a:cubicBezTo>
                                  <a:pt x="66675" y="802246"/>
                                  <a:pt x="45893" y="797917"/>
                                  <a:pt x="24245" y="795319"/>
                                </a:cubicBezTo>
                                <a:cubicBezTo>
                                  <a:pt x="18184" y="794453"/>
                                  <a:pt x="9525" y="791855"/>
                                  <a:pt x="866" y="790123"/>
                                </a:cubicBezTo>
                                <a:lnTo>
                                  <a:pt x="866" y="806576"/>
                                </a:lnTo>
                                <a:cubicBezTo>
                                  <a:pt x="19916" y="807442"/>
                                  <a:pt x="38966" y="810040"/>
                                  <a:pt x="58016" y="812637"/>
                                </a:cubicBezTo>
                                <a:cubicBezTo>
                                  <a:pt x="82261" y="816967"/>
                                  <a:pt x="105641" y="817833"/>
                                  <a:pt x="129886" y="821296"/>
                                </a:cubicBezTo>
                                <a:close/>
                                <a:moveTo>
                                  <a:pt x="105641" y="778867"/>
                                </a:moveTo>
                                <a:cubicBezTo>
                                  <a:pt x="122959" y="780599"/>
                                  <a:pt x="144607" y="790123"/>
                                  <a:pt x="161925" y="784928"/>
                                </a:cubicBezTo>
                                <a:cubicBezTo>
                                  <a:pt x="171450" y="782331"/>
                                  <a:pt x="176645" y="768476"/>
                                  <a:pt x="163657" y="766744"/>
                                </a:cubicBezTo>
                                <a:cubicBezTo>
                                  <a:pt x="142009" y="764146"/>
                                  <a:pt x="119495" y="767610"/>
                                  <a:pt x="96982" y="765012"/>
                                </a:cubicBezTo>
                                <a:cubicBezTo>
                                  <a:pt x="71870" y="762415"/>
                                  <a:pt x="45893" y="763280"/>
                                  <a:pt x="20782" y="762415"/>
                                </a:cubicBezTo>
                                <a:cubicBezTo>
                                  <a:pt x="16452" y="762415"/>
                                  <a:pt x="8659" y="760683"/>
                                  <a:pt x="0" y="758951"/>
                                </a:cubicBezTo>
                                <a:lnTo>
                                  <a:pt x="0" y="775403"/>
                                </a:lnTo>
                                <a:cubicBezTo>
                                  <a:pt x="17318" y="776269"/>
                                  <a:pt x="32905" y="776269"/>
                                  <a:pt x="36368" y="776269"/>
                                </a:cubicBezTo>
                                <a:cubicBezTo>
                                  <a:pt x="60614" y="776269"/>
                                  <a:pt x="83127" y="777135"/>
                                  <a:pt x="105641" y="778867"/>
                                </a:cubicBezTo>
                                <a:close/>
                                <a:moveTo>
                                  <a:pt x="112568" y="543339"/>
                                </a:moveTo>
                                <a:cubicBezTo>
                                  <a:pt x="125557" y="543339"/>
                                  <a:pt x="161925" y="551133"/>
                                  <a:pt x="173182" y="541608"/>
                                </a:cubicBezTo>
                                <a:cubicBezTo>
                                  <a:pt x="200025" y="519094"/>
                                  <a:pt x="122959" y="524290"/>
                                  <a:pt x="116032" y="525155"/>
                                </a:cubicBezTo>
                                <a:cubicBezTo>
                                  <a:pt x="77932" y="526887"/>
                                  <a:pt x="38966" y="528619"/>
                                  <a:pt x="866" y="531217"/>
                                </a:cubicBezTo>
                                <a:lnTo>
                                  <a:pt x="866" y="550267"/>
                                </a:lnTo>
                                <a:cubicBezTo>
                                  <a:pt x="10391" y="548535"/>
                                  <a:pt x="19916" y="546803"/>
                                  <a:pt x="25111" y="545937"/>
                                </a:cubicBezTo>
                                <a:cubicBezTo>
                                  <a:pt x="54552" y="543339"/>
                                  <a:pt x="83127" y="543339"/>
                                  <a:pt x="112568" y="543339"/>
                                </a:cubicBezTo>
                                <a:close/>
                                <a:moveTo>
                                  <a:pt x="148936" y="509569"/>
                                </a:moveTo>
                                <a:cubicBezTo>
                                  <a:pt x="156730" y="509569"/>
                                  <a:pt x="180975" y="494849"/>
                                  <a:pt x="165389" y="487921"/>
                                </a:cubicBezTo>
                                <a:cubicBezTo>
                                  <a:pt x="153266" y="482726"/>
                                  <a:pt x="124691" y="480128"/>
                                  <a:pt x="112568" y="483592"/>
                                </a:cubicBezTo>
                                <a:cubicBezTo>
                                  <a:pt x="112568" y="483592"/>
                                  <a:pt x="112568" y="483592"/>
                                  <a:pt x="111702" y="483592"/>
                                </a:cubicBezTo>
                                <a:cubicBezTo>
                                  <a:pt x="91786" y="488787"/>
                                  <a:pt x="70139" y="485324"/>
                                  <a:pt x="49357" y="485324"/>
                                </a:cubicBezTo>
                                <a:cubicBezTo>
                                  <a:pt x="32905" y="485324"/>
                                  <a:pt x="16452" y="487055"/>
                                  <a:pt x="0" y="488787"/>
                                </a:cubicBezTo>
                                <a:lnTo>
                                  <a:pt x="0" y="507837"/>
                                </a:lnTo>
                                <a:cubicBezTo>
                                  <a:pt x="6927" y="506105"/>
                                  <a:pt x="12989" y="505240"/>
                                  <a:pt x="18184" y="505240"/>
                                </a:cubicBezTo>
                                <a:cubicBezTo>
                                  <a:pt x="62345" y="505240"/>
                                  <a:pt x="106507" y="512167"/>
                                  <a:pt x="148936" y="509569"/>
                                </a:cubicBezTo>
                                <a:close/>
                                <a:moveTo>
                                  <a:pt x="153266" y="650712"/>
                                </a:moveTo>
                                <a:cubicBezTo>
                                  <a:pt x="154132" y="643785"/>
                                  <a:pt x="134216" y="639456"/>
                                  <a:pt x="111702" y="640321"/>
                                </a:cubicBezTo>
                                <a:cubicBezTo>
                                  <a:pt x="79664" y="641187"/>
                                  <a:pt x="37234" y="647248"/>
                                  <a:pt x="16452" y="647248"/>
                                </a:cubicBezTo>
                                <a:cubicBezTo>
                                  <a:pt x="12989" y="647248"/>
                                  <a:pt x="7793" y="646383"/>
                                  <a:pt x="866" y="646383"/>
                                </a:cubicBezTo>
                                <a:lnTo>
                                  <a:pt x="866" y="667165"/>
                                </a:lnTo>
                                <a:cubicBezTo>
                                  <a:pt x="37234" y="665433"/>
                                  <a:pt x="73602" y="665433"/>
                                  <a:pt x="109970" y="661103"/>
                                </a:cubicBezTo>
                                <a:cubicBezTo>
                                  <a:pt x="119495" y="660237"/>
                                  <a:pt x="152400" y="662835"/>
                                  <a:pt x="153266" y="650712"/>
                                </a:cubicBezTo>
                                <a:close/>
                                <a:moveTo>
                                  <a:pt x="52820" y="1496706"/>
                                </a:moveTo>
                                <a:cubicBezTo>
                                  <a:pt x="63211" y="1495839"/>
                                  <a:pt x="78798" y="1494974"/>
                                  <a:pt x="52820" y="1496706"/>
                                </a:cubicBezTo>
                                <a:cubicBezTo>
                                  <a:pt x="35502" y="1497571"/>
                                  <a:pt x="18184" y="1498437"/>
                                  <a:pt x="866" y="1499303"/>
                                </a:cubicBezTo>
                                <a:lnTo>
                                  <a:pt x="866" y="1512292"/>
                                </a:lnTo>
                                <a:cubicBezTo>
                                  <a:pt x="3464" y="1512292"/>
                                  <a:pt x="6061" y="1511426"/>
                                  <a:pt x="8659" y="1511426"/>
                                </a:cubicBezTo>
                                <a:cubicBezTo>
                                  <a:pt x="35502" y="1511426"/>
                                  <a:pt x="62345" y="1509694"/>
                                  <a:pt x="89189" y="1510560"/>
                                </a:cubicBezTo>
                                <a:cubicBezTo>
                                  <a:pt x="106507" y="1511426"/>
                                  <a:pt x="184439" y="1530476"/>
                                  <a:pt x="188768" y="1503633"/>
                                </a:cubicBezTo>
                                <a:cubicBezTo>
                                  <a:pt x="190500" y="1489778"/>
                                  <a:pt x="69273" y="1495839"/>
                                  <a:pt x="52820" y="1496706"/>
                                </a:cubicBezTo>
                                <a:close/>
                                <a:moveTo>
                                  <a:pt x="148936" y="623003"/>
                                </a:moveTo>
                                <a:cubicBezTo>
                                  <a:pt x="157595" y="623869"/>
                                  <a:pt x="177511" y="629065"/>
                                  <a:pt x="177511" y="614344"/>
                                </a:cubicBezTo>
                                <a:cubicBezTo>
                                  <a:pt x="177511" y="608282"/>
                                  <a:pt x="170584" y="603953"/>
                                  <a:pt x="165389" y="603087"/>
                                </a:cubicBezTo>
                                <a:cubicBezTo>
                                  <a:pt x="141143" y="597892"/>
                                  <a:pt x="57150" y="602222"/>
                                  <a:pt x="866" y="607417"/>
                                </a:cubicBezTo>
                                <a:lnTo>
                                  <a:pt x="866" y="623869"/>
                                </a:lnTo>
                                <a:cubicBezTo>
                                  <a:pt x="49357" y="614344"/>
                                  <a:pt x="100445" y="617808"/>
                                  <a:pt x="148936" y="623003"/>
                                </a:cubicBezTo>
                                <a:close/>
                                <a:moveTo>
                                  <a:pt x="400916" y="1504498"/>
                                </a:moveTo>
                                <a:cubicBezTo>
                                  <a:pt x="349827" y="1505365"/>
                                  <a:pt x="299605" y="1502767"/>
                                  <a:pt x="248516" y="1505365"/>
                                </a:cubicBezTo>
                                <a:cubicBezTo>
                                  <a:pt x="251980" y="1505365"/>
                                  <a:pt x="292677" y="1502767"/>
                                  <a:pt x="248516" y="1505365"/>
                                </a:cubicBezTo>
                                <a:cubicBezTo>
                                  <a:pt x="248516" y="1505365"/>
                                  <a:pt x="248516" y="1505365"/>
                                  <a:pt x="248516" y="1505365"/>
                                </a:cubicBezTo>
                                <a:cubicBezTo>
                                  <a:pt x="238125" y="1506230"/>
                                  <a:pt x="199159" y="1524415"/>
                                  <a:pt x="226002" y="1524415"/>
                                </a:cubicBezTo>
                                <a:cubicBezTo>
                                  <a:pt x="267566" y="1524415"/>
                                  <a:pt x="308264" y="1514024"/>
                                  <a:pt x="350693" y="1515756"/>
                                </a:cubicBezTo>
                                <a:cubicBezTo>
                                  <a:pt x="368877" y="1516621"/>
                                  <a:pt x="394855" y="1525280"/>
                                  <a:pt x="413039" y="1520951"/>
                                </a:cubicBezTo>
                                <a:cubicBezTo>
                                  <a:pt x="436418" y="1515756"/>
                                  <a:pt x="411307" y="1504498"/>
                                  <a:pt x="400916" y="1504498"/>
                                </a:cubicBezTo>
                                <a:close/>
                                <a:moveTo>
                                  <a:pt x="1175039" y="1425701"/>
                                </a:moveTo>
                                <a:cubicBezTo>
                                  <a:pt x="1143000" y="1428299"/>
                                  <a:pt x="1110961" y="1429165"/>
                                  <a:pt x="1079789" y="1431762"/>
                                </a:cubicBezTo>
                                <a:cubicBezTo>
                                  <a:pt x="1033896" y="1434360"/>
                                  <a:pt x="989734" y="1436092"/>
                                  <a:pt x="943841" y="1433494"/>
                                </a:cubicBezTo>
                                <a:cubicBezTo>
                                  <a:pt x="939511" y="1433494"/>
                                  <a:pt x="912668" y="1430896"/>
                                  <a:pt x="919596" y="1442153"/>
                                </a:cubicBezTo>
                                <a:cubicBezTo>
                                  <a:pt x="929121" y="1458605"/>
                                  <a:pt x="981941" y="1450812"/>
                                  <a:pt x="996661" y="1449946"/>
                                </a:cubicBezTo>
                                <a:cubicBezTo>
                                  <a:pt x="997527" y="1449946"/>
                                  <a:pt x="997527" y="1449946"/>
                                  <a:pt x="998393" y="1449946"/>
                                </a:cubicBezTo>
                                <a:cubicBezTo>
                                  <a:pt x="1059873" y="1446483"/>
                                  <a:pt x="1122218" y="1442153"/>
                                  <a:pt x="1184564" y="1443019"/>
                                </a:cubicBezTo>
                                <a:cubicBezTo>
                                  <a:pt x="1206211" y="1442153"/>
                                  <a:pt x="1192357" y="1423969"/>
                                  <a:pt x="1175039" y="1425701"/>
                                </a:cubicBezTo>
                                <a:close/>
                                <a:moveTo>
                                  <a:pt x="902277" y="1496706"/>
                                </a:moveTo>
                                <a:cubicBezTo>
                                  <a:pt x="900546" y="1496706"/>
                                  <a:pt x="896216" y="1497571"/>
                                  <a:pt x="891886" y="1497571"/>
                                </a:cubicBezTo>
                                <a:cubicBezTo>
                                  <a:pt x="894484" y="1497571"/>
                                  <a:pt x="897948" y="1496706"/>
                                  <a:pt x="902277" y="1496706"/>
                                </a:cubicBezTo>
                                <a:close/>
                                <a:moveTo>
                                  <a:pt x="1383723" y="1406651"/>
                                </a:moveTo>
                                <a:cubicBezTo>
                                  <a:pt x="1397577" y="1406651"/>
                                  <a:pt x="1417493" y="1413578"/>
                                  <a:pt x="1430482" y="1404919"/>
                                </a:cubicBezTo>
                                <a:cubicBezTo>
                                  <a:pt x="1440873" y="1397992"/>
                                  <a:pt x="1418359" y="1391930"/>
                                  <a:pt x="1414030" y="1391065"/>
                                </a:cubicBezTo>
                                <a:cubicBezTo>
                                  <a:pt x="1390650" y="1389333"/>
                                  <a:pt x="1366405" y="1390199"/>
                                  <a:pt x="1343025" y="1390199"/>
                                </a:cubicBezTo>
                                <a:cubicBezTo>
                                  <a:pt x="1328305" y="1390199"/>
                                  <a:pt x="1210541" y="1380674"/>
                                  <a:pt x="1208809" y="1391930"/>
                                </a:cubicBezTo>
                                <a:cubicBezTo>
                                  <a:pt x="1206211" y="1405785"/>
                                  <a:pt x="1300596" y="1404053"/>
                                  <a:pt x="1312718" y="1404053"/>
                                </a:cubicBezTo>
                                <a:cubicBezTo>
                                  <a:pt x="1336098" y="1405785"/>
                                  <a:pt x="1359477" y="1405785"/>
                                  <a:pt x="1383723" y="1406651"/>
                                </a:cubicBezTo>
                                <a:close/>
                                <a:moveTo>
                                  <a:pt x="1013114" y="1448214"/>
                                </a:moveTo>
                                <a:cubicBezTo>
                                  <a:pt x="1012248" y="1448214"/>
                                  <a:pt x="1007918" y="1448214"/>
                                  <a:pt x="998393" y="1449081"/>
                                </a:cubicBezTo>
                                <a:cubicBezTo>
                                  <a:pt x="998393" y="1449081"/>
                                  <a:pt x="998393" y="1449081"/>
                                  <a:pt x="998393" y="1449081"/>
                                </a:cubicBezTo>
                                <a:cubicBezTo>
                                  <a:pt x="1003589" y="1449081"/>
                                  <a:pt x="1012248" y="1448214"/>
                                  <a:pt x="1013114" y="1448214"/>
                                </a:cubicBezTo>
                                <a:close/>
                                <a:moveTo>
                                  <a:pt x="1394980" y="1357294"/>
                                </a:moveTo>
                                <a:cubicBezTo>
                                  <a:pt x="1370734" y="1357294"/>
                                  <a:pt x="1347355" y="1358160"/>
                                  <a:pt x="1323109" y="1356428"/>
                                </a:cubicBezTo>
                                <a:cubicBezTo>
                                  <a:pt x="1300596" y="1355562"/>
                                  <a:pt x="1277216" y="1351233"/>
                                  <a:pt x="1254702" y="1352099"/>
                                </a:cubicBezTo>
                                <a:cubicBezTo>
                                  <a:pt x="1242580" y="1352964"/>
                                  <a:pt x="1219200" y="1343440"/>
                                  <a:pt x="1209675" y="1352099"/>
                                </a:cubicBezTo>
                                <a:cubicBezTo>
                                  <a:pt x="1194955" y="1366819"/>
                                  <a:pt x="1236518" y="1367685"/>
                                  <a:pt x="1242580" y="1367685"/>
                                </a:cubicBezTo>
                                <a:cubicBezTo>
                                  <a:pt x="1265959" y="1369417"/>
                                  <a:pt x="1288473" y="1369417"/>
                                  <a:pt x="1311852" y="1369417"/>
                                </a:cubicBezTo>
                                <a:cubicBezTo>
                                  <a:pt x="1335232" y="1369417"/>
                                  <a:pt x="1357746" y="1369417"/>
                                  <a:pt x="1381125" y="1369417"/>
                                </a:cubicBezTo>
                                <a:cubicBezTo>
                                  <a:pt x="1391516" y="1369417"/>
                                  <a:pt x="1425287" y="1376344"/>
                                  <a:pt x="1433080" y="1369417"/>
                                </a:cubicBezTo>
                                <a:cubicBezTo>
                                  <a:pt x="1433080" y="1369417"/>
                                  <a:pt x="1432214" y="1370283"/>
                                  <a:pt x="1432214" y="1370283"/>
                                </a:cubicBezTo>
                                <a:cubicBezTo>
                                  <a:pt x="1432214" y="1370283"/>
                                  <a:pt x="1433080" y="1370283"/>
                                  <a:pt x="1433080" y="1369417"/>
                                </a:cubicBezTo>
                                <a:cubicBezTo>
                                  <a:pt x="1434812" y="1367685"/>
                                  <a:pt x="1433946" y="1368551"/>
                                  <a:pt x="1433080" y="1369417"/>
                                </a:cubicBezTo>
                                <a:cubicBezTo>
                                  <a:pt x="1451264" y="1356428"/>
                                  <a:pt x="1397577" y="1357294"/>
                                  <a:pt x="1394980" y="1357294"/>
                                </a:cubicBezTo>
                                <a:close/>
                                <a:moveTo>
                                  <a:pt x="1277216" y="1443019"/>
                                </a:moveTo>
                                <a:cubicBezTo>
                                  <a:pt x="1309255" y="1443019"/>
                                  <a:pt x="1341293" y="1443019"/>
                                  <a:pt x="1372466" y="1443019"/>
                                </a:cubicBezTo>
                                <a:cubicBezTo>
                                  <a:pt x="1380259" y="1443019"/>
                                  <a:pt x="1427884" y="1453410"/>
                                  <a:pt x="1432214" y="1443885"/>
                                </a:cubicBezTo>
                                <a:lnTo>
                                  <a:pt x="1432214" y="1443885"/>
                                </a:lnTo>
                                <a:cubicBezTo>
                                  <a:pt x="1442605" y="1422237"/>
                                  <a:pt x="1382857" y="1429165"/>
                                  <a:pt x="1372466" y="1428299"/>
                                </a:cubicBezTo>
                                <a:cubicBezTo>
                                  <a:pt x="1341293" y="1427433"/>
                                  <a:pt x="1310121" y="1424835"/>
                                  <a:pt x="1278948" y="1424835"/>
                                </a:cubicBezTo>
                                <a:cubicBezTo>
                                  <a:pt x="1259898" y="1424835"/>
                                  <a:pt x="1224396" y="1418774"/>
                                  <a:pt x="1207077" y="1430896"/>
                                </a:cubicBezTo>
                                <a:cubicBezTo>
                                  <a:pt x="1188027" y="1445617"/>
                                  <a:pt x="1274618" y="1443019"/>
                                  <a:pt x="1277216" y="1443019"/>
                                </a:cubicBezTo>
                                <a:close/>
                                <a:moveTo>
                                  <a:pt x="891886" y="1497571"/>
                                </a:moveTo>
                                <a:cubicBezTo>
                                  <a:pt x="888423" y="1497571"/>
                                  <a:pt x="886691" y="1498437"/>
                                  <a:pt x="885825" y="1498437"/>
                                </a:cubicBezTo>
                                <a:cubicBezTo>
                                  <a:pt x="886691" y="1498437"/>
                                  <a:pt x="889289" y="1497571"/>
                                  <a:pt x="891886" y="1497571"/>
                                </a:cubicBezTo>
                                <a:close/>
                                <a:moveTo>
                                  <a:pt x="867641" y="1481985"/>
                                </a:moveTo>
                                <a:cubicBezTo>
                                  <a:pt x="820016" y="1485449"/>
                                  <a:pt x="768061" y="1488912"/>
                                  <a:pt x="721302" y="1479387"/>
                                </a:cubicBezTo>
                                <a:cubicBezTo>
                                  <a:pt x="713509" y="1477655"/>
                                  <a:pt x="680605" y="1475058"/>
                                  <a:pt x="692727" y="1493242"/>
                                </a:cubicBezTo>
                                <a:cubicBezTo>
                                  <a:pt x="698789" y="1501901"/>
                                  <a:pt x="734291" y="1492376"/>
                                  <a:pt x="744682" y="1493242"/>
                                </a:cubicBezTo>
                                <a:cubicBezTo>
                                  <a:pt x="797502" y="1495839"/>
                                  <a:pt x="849457" y="1502767"/>
                                  <a:pt x="902277" y="1496706"/>
                                </a:cubicBezTo>
                                <a:lnTo>
                                  <a:pt x="902277" y="1496706"/>
                                </a:lnTo>
                                <a:lnTo>
                                  <a:pt x="902277" y="1496706"/>
                                </a:lnTo>
                                <a:lnTo>
                                  <a:pt x="902277" y="1496706"/>
                                </a:lnTo>
                                <a:cubicBezTo>
                                  <a:pt x="906607" y="1495839"/>
                                  <a:pt x="930852" y="1495839"/>
                                  <a:pt x="922193" y="1486315"/>
                                </a:cubicBezTo>
                                <a:cubicBezTo>
                                  <a:pt x="913534" y="1475058"/>
                                  <a:pt x="879764" y="1481119"/>
                                  <a:pt x="867641" y="1481985"/>
                                </a:cubicBezTo>
                                <a:close/>
                                <a:moveTo>
                                  <a:pt x="1095375" y="1483717"/>
                                </a:moveTo>
                                <a:cubicBezTo>
                                  <a:pt x="1095375" y="1483717"/>
                                  <a:pt x="1095375" y="1483717"/>
                                  <a:pt x="1095375" y="1483717"/>
                                </a:cubicBezTo>
                                <a:cubicBezTo>
                                  <a:pt x="1080655" y="1486315"/>
                                  <a:pt x="1088448" y="1485449"/>
                                  <a:pt x="1095375" y="1483717"/>
                                </a:cubicBezTo>
                                <a:close/>
                                <a:moveTo>
                                  <a:pt x="1182832" y="1496706"/>
                                </a:moveTo>
                                <a:cubicBezTo>
                                  <a:pt x="1167246" y="1490644"/>
                                  <a:pt x="1141268" y="1500169"/>
                                  <a:pt x="1124816" y="1501901"/>
                                </a:cubicBezTo>
                                <a:cubicBezTo>
                                  <a:pt x="1096241" y="1504498"/>
                                  <a:pt x="1067666" y="1504498"/>
                                  <a:pt x="1039091" y="1505365"/>
                                </a:cubicBezTo>
                                <a:cubicBezTo>
                                  <a:pt x="1018309" y="1506230"/>
                                  <a:pt x="1002723" y="1505365"/>
                                  <a:pt x="982807" y="1501901"/>
                                </a:cubicBezTo>
                                <a:cubicBezTo>
                                  <a:pt x="975014" y="1500169"/>
                                  <a:pt x="935182" y="1513158"/>
                                  <a:pt x="952500" y="1518353"/>
                                </a:cubicBezTo>
                                <a:cubicBezTo>
                                  <a:pt x="970684" y="1523549"/>
                                  <a:pt x="995796" y="1520085"/>
                                  <a:pt x="1014846" y="1520085"/>
                                </a:cubicBezTo>
                                <a:cubicBezTo>
                                  <a:pt x="1043421" y="1520085"/>
                                  <a:pt x="1071996" y="1519219"/>
                                  <a:pt x="1100571" y="1518353"/>
                                </a:cubicBezTo>
                                <a:cubicBezTo>
                                  <a:pt x="1094509" y="1518353"/>
                                  <a:pt x="1086716" y="1518353"/>
                                  <a:pt x="1085850" y="1519219"/>
                                </a:cubicBezTo>
                                <a:cubicBezTo>
                                  <a:pt x="1086716" y="1519219"/>
                                  <a:pt x="1091046" y="1519219"/>
                                  <a:pt x="1102302" y="1518353"/>
                                </a:cubicBezTo>
                                <a:cubicBezTo>
                                  <a:pt x="1121352" y="1517487"/>
                                  <a:pt x="1140402" y="1519219"/>
                                  <a:pt x="1158586" y="1515756"/>
                                </a:cubicBezTo>
                                <a:cubicBezTo>
                                  <a:pt x="1161184" y="1516621"/>
                                  <a:pt x="1198418" y="1502767"/>
                                  <a:pt x="1182832" y="1496706"/>
                                </a:cubicBezTo>
                                <a:close/>
                                <a:moveTo>
                                  <a:pt x="1095375" y="1483717"/>
                                </a:moveTo>
                                <a:cubicBezTo>
                                  <a:pt x="1107498" y="1481985"/>
                                  <a:pt x="1101436" y="1482851"/>
                                  <a:pt x="1095375" y="1483717"/>
                                </a:cubicBezTo>
                                <a:cubicBezTo>
                                  <a:pt x="1116157" y="1480253"/>
                                  <a:pt x="1136939" y="1482851"/>
                                  <a:pt x="1156855" y="1479387"/>
                                </a:cubicBezTo>
                                <a:cubicBezTo>
                                  <a:pt x="1171575" y="1476790"/>
                                  <a:pt x="1193223" y="1458605"/>
                                  <a:pt x="1167246" y="1460337"/>
                                </a:cubicBezTo>
                                <a:cubicBezTo>
                                  <a:pt x="1119621" y="1463801"/>
                                  <a:pt x="1073727" y="1472460"/>
                                  <a:pt x="1026102" y="1468996"/>
                                </a:cubicBezTo>
                                <a:cubicBezTo>
                                  <a:pt x="1005321" y="1467264"/>
                                  <a:pt x="984539" y="1466399"/>
                                  <a:pt x="963757" y="1466399"/>
                                </a:cubicBezTo>
                                <a:cubicBezTo>
                                  <a:pt x="942975" y="1466399"/>
                                  <a:pt x="924791" y="1481119"/>
                                  <a:pt x="955098" y="1482851"/>
                                </a:cubicBezTo>
                                <a:cubicBezTo>
                                  <a:pt x="999259" y="1488046"/>
                                  <a:pt x="1051214" y="1490644"/>
                                  <a:pt x="1095375" y="1483717"/>
                                </a:cubicBezTo>
                                <a:close/>
                                <a:moveTo>
                                  <a:pt x="1276350" y="1171990"/>
                                </a:moveTo>
                                <a:cubicBezTo>
                                  <a:pt x="1303193" y="1172855"/>
                                  <a:pt x="1330037" y="1175453"/>
                                  <a:pt x="1356014" y="1176319"/>
                                </a:cubicBezTo>
                                <a:cubicBezTo>
                                  <a:pt x="1378527" y="1177185"/>
                                  <a:pt x="1411432" y="1190174"/>
                                  <a:pt x="1433080" y="1183246"/>
                                </a:cubicBezTo>
                                <a:cubicBezTo>
                                  <a:pt x="1430482" y="1184112"/>
                                  <a:pt x="1427018" y="1184978"/>
                                  <a:pt x="1433080" y="1183246"/>
                                </a:cubicBezTo>
                                <a:cubicBezTo>
                                  <a:pt x="1436543" y="1182381"/>
                                  <a:pt x="1434812" y="1182381"/>
                                  <a:pt x="1433080" y="1183246"/>
                                </a:cubicBezTo>
                                <a:cubicBezTo>
                                  <a:pt x="1440873" y="1180649"/>
                                  <a:pt x="1443471" y="1171123"/>
                                  <a:pt x="1436543" y="1166794"/>
                                </a:cubicBezTo>
                                <a:cubicBezTo>
                                  <a:pt x="1427018" y="1160733"/>
                                  <a:pt x="1412298" y="1164196"/>
                                  <a:pt x="1401907" y="1163331"/>
                                </a:cubicBezTo>
                                <a:cubicBezTo>
                                  <a:pt x="1378527" y="1160733"/>
                                  <a:pt x="1360343" y="1159867"/>
                                  <a:pt x="1336964" y="1162464"/>
                                </a:cubicBezTo>
                                <a:cubicBezTo>
                                  <a:pt x="1311852" y="1165062"/>
                                  <a:pt x="1288473" y="1154671"/>
                                  <a:pt x="1263362" y="1153805"/>
                                </a:cubicBezTo>
                                <a:cubicBezTo>
                                  <a:pt x="1248641" y="1152940"/>
                                  <a:pt x="1202748" y="1143415"/>
                                  <a:pt x="1194955" y="1162464"/>
                                </a:cubicBezTo>
                                <a:cubicBezTo>
                                  <a:pt x="1191491" y="1172855"/>
                                  <a:pt x="1273752" y="1171990"/>
                                  <a:pt x="1276350" y="1171990"/>
                                </a:cubicBezTo>
                                <a:close/>
                                <a:moveTo>
                                  <a:pt x="1424421" y="1333915"/>
                                </a:moveTo>
                                <a:cubicBezTo>
                                  <a:pt x="1420957" y="1334780"/>
                                  <a:pt x="1419225" y="1335646"/>
                                  <a:pt x="1419225" y="1335646"/>
                                </a:cubicBezTo>
                                <a:cubicBezTo>
                                  <a:pt x="1420091" y="1335646"/>
                                  <a:pt x="1427884" y="1333049"/>
                                  <a:pt x="1424421" y="1333915"/>
                                </a:cubicBezTo>
                                <a:close/>
                                <a:moveTo>
                                  <a:pt x="1246043" y="108653"/>
                                </a:moveTo>
                                <a:lnTo>
                                  <a:pt x="1246043" y="108653"/>
                                </a:lnTo>
                                <a:cubicBezTo>
                                  <a:pt x="1251239" y="107787"/>
                                  <a:pt x="1287607" y="106921"/>
                                  <a:pt x="1246043" y="108653"/>
                                </a:cubicBezTo>
                                <a:close/>
                                <a:moveTo>
                                  <a:pt x="1421823" y="1510560"/>
                                </a:moveTo>
                                <a:cubicBezTo>
                                  <a:pt x="1394980" y="1511426"/>
                                  <a:pt x="1368136" y="1509694"/>
                                  <a:pt x="1342159" y="1508828"/>
                                </a:cubicBezTo>
                                <a:cubicBezTo>
                                  <a:pt x="1328305" y="1508828"/>
                                  <a:pt x="1218334" y="1495839"/>
                                  <a:pt x="1217468" y="1511426"/>
                                </a:cubicBezTo>
                                <a:cubicBezTo>
                                  <a:pt x="1216602" y="1521817"/>
                                  <a:pt x="1290205" y="1519219"/>
                                  <a:pt x="1293668" y="1519219"/>
                                </a:cubicBezTo>
                                <a:cubicBezTo>
                                  <a:pt x="1321377" y="1519219"/>
                                  <a:pt x="1349086" y="1520085"/>
                                  <a:pt x="1377662" y="1520951"/>
                                </a:cubicBezTo>
                                <a:cubicBezTo>
                                  <a:pt x="1389784" y="1520951"/>
                                  <a:pt x="1428750" y="1528744"/>
                                  <a:pt x="1439141" y="1520085"/>
                                </a:cubicBezTo>
                                <a:cubicBezTo>
                                  <a:pt x="1438275" y="1520951"/>
                                  <a:pt x="1437409" y="1521817"/>
                                  <a:pt x="1439141" y="1520085"/>
                                </a:cubicBezTo>
                                <a:lnTo>
                                  <a:pt x="1439141" y="1520085"/>
                                </a:lnTo>
                                <a:cubicBezTo>
                                  <a:pt x="1450398" y="1510560"/>
                                  <a:pt x="1427884" y="1510560"/>
                                  <a:pt x="1421823" y="1510560"/>
                                </a:cubicBezTo>
                                <a:close/>
                                <a:moveTo>
                                  <a:pt x="1275484" y="32453"/>
                                </a:moveTo>
                                <a:cubicBezTo>
                                  <a:pt x="1275484" y="32453"/>
                                  <a:pt x="1275484" y="32453"/>
                                  <a:pt x="1275484" y="32453"/>
                                </a:cubicBezTo>
                                <a:cubicBezTo>
                                  <a:pt x="1285875" y="32453"/>
                                  <a:pt x="1316182" y="30722"/>
                                  <a:pt x="1275484" y="32453"/>
                                </a:cubicBezTo>
                                <a:close/>
                                <a:moveTo>
                                  <a:pt x="1440007" y="415"/>
                                </a:moveTo>
                                <a:cubicBezTo>
                                  <a:pt x="1420091" y="-2183"/>
                                  <a:pt x="1394114" y="8208"/>
                                  <a:pt x="1374198" y="9939"/>
                                </a:cubicBezTo>
                                <a:cubicBezTo>
                                  <a:pt x="1328305" y="13403"/>
                                  <a:pt x="1283277" y="19464"/>
                                  <a:pt x="1236518" y="16867"/>
                                </a:cubicBezTo>
                                <a:cubicBezTo>
                                  <a:pt x="1231323" y="16867"/>
                                  <a:pt x="1191491" y="13403"/>
                                  <a:pt x="1208809" y="28990"/>
                                </a:cubicBezTo>
                                <a:cubicBezTo>
                                  <a:pt x="1224396" y="41978"/>
                                  <a:pt x="1257300" y="35051"/>
                                  <a:pt x="1275484" y="34185"/>
                                </a:cubicBezTo>
                                <a:cubicBezTo>
                                  <a:pt x="1272021" y="34185"/>
                                  <a:pt x="1271155" y="34185"/>
                                  <a:pt x="1275484" y="34185"/>
                                </a:cubicBezTo>
                                <a:cubicBezTo>
                                  <a:pt x="1325707" y="32453"/>
                                  <a:pt x="1374198" y="21196"/>
                                  <a:pt x="1424421" y="19464"/>
                                </a:cubicBezTo>
                                <a:cubicBezTo>
                                  <a:pt x="1431348" y="19464"/>
                                  <a:pt x="1445202" y="21196"/>
                                  <a:pt x="1451264" y="15135"/>
                                </a:cubicBezTo>
                                <a:cubicBezTo>
                                  <a:pt x="1457325" y="7342"/>
                                  <a:pt x="1444336" y="415"/>
                                  <a:pt x="1440007" y="415"/>
                                </a:cubicBezTo>
                                <a:close/>
                                <a:moveTo>
                                  <a:pt x="1438275" y="80944"/>
                                </a:moveTo>
                                <a:cubicBezTo>
                                  <a:pt x="1427018" y="78347"/>
                                  <a:pt x="1414030" y="77480"/>
                                  <a:pt x="1402773" y="78347"/>
                                </a:cubicBezTo>
                                <a:cubicBezTo>
                                  <a:pt x="1347355" y="83542"/>
                                  <a:pt x="1290205" y="93933"/>
                                  <a:pt x="1234787" y="92201"/>
                                </a:cubicBezTo>
                                <a:cubicBezTo>
                                  <a:pt x="1231323" y="92201"/>
                                  <a:pt x="1190625" y="97396"/>
                                  <a:pt x="1209675" y="106055"/>
                                </a:cubicBezTo>
                                <a:cubicBezTo>
                                  <a:pt x="1220066" y="111251"/>
                                  <a:pt x="1234787" y="107787"/>
                                  <a:pt x="1246043" y="107787"/>
                                </a:cubicBezTo>
                                <a:cubicBezTo>
                                  <a:pt x="1245177" y="107787"/>
                                  <a:pt x="1245177" y="107787"/>
                                  <a:pt x="1246043" y="107787"/>
                                </a:cubicBezTo>
                                <a:cubicBezTo>
                                  <a:pt x="1302327" y="106055"/>
                                  <a:pt x="1356880" y="94798"/>
                                  <a:pt x="1413164" y="93067"/>
                                </a:cubicBezTo>
                                <a:cubicBezTo>
                                  <a:pt x="1417493" y="93933"/>
                                  <a:pt x="1458191" y="86139"/>
                                  <a:pt x="1438275" y="80944"/>
                                </a:cubicBezTo>
                                <a:close/>
                                <a:moveTo>
                                  <a:pt x="1383723" y="1276764"/>
                                </a:moveTo>
                                <a:cubicBezTo>
                                  <a:pt x="1333500" y="1272435"/>
                                  <a:pt x="1285875" y="1264642"/>
                                  <a:pt x="1234787" y="1267240"/>
                                </a:cubicBezTo>
                                <a:cubicBezTo>
                                  <a:pt x="1229591" y="1267240"/>
                                  <a:pt x="1188027" y="1281094"/>
                                  <a:pt x="1210541" y="1287155"/>
                                </a:cubicBezTo>
                                <a:cubicBezTo>
                                  <a:pt x="1230457" y="1292351"/>
                                  <a:pt x="1258166" y="1287155"/>
                                  <a:pt x="1278948" y="1287155"/>
                                </a:cubicBezTo>
                                <a:cubicBezTo>
                                  <a:pt x="1307523" y="1288021"/>
                                  <a:pt x="1336098" y="1288021"/>
                                  <a:pt x="1364673" y="1291485"/>
                                </a:cubicBezTo>
                                <a:cubicBezTo>
                                  <a:pt x="1377662" y="1293217"/>
                                  <a:pt x="1426152" y="1307937"/>
                                  <a:pt x="1436543" y="1295815"/>
                                </a:cubicBezTo>
                                <a:cubicBezTo>
                                  <a:pt x="1449532" y="1280228"/>
                                  <a:pt x="1391516" y="1277631"/>
                                  <a:pt x="1383723" y="1276764"/>
                                </a:cubicBezTo>
                                <a:close/>
                                <a:moveTo>
                                  <a:pt x="1415761" y="1318328"/>
                                </a:moveTo>
                                <a:cubicBezTo>
                                  <a:pt x="1394114" y="1319194"/>
                                  <a:pt x="1373332" y="1319194"/>
                                  <a:pt x="1351684" y="1316597"/>
                                </a:cubicBezTo>
                                <a:cubicBezTo>
                                  <a:pt x="1327439" y="1313998"/>
                                  <a:pt x="1303193" y="1311401"/>
                                  <a:pt x="1278082" y="1309669"/>
                                </a:cubicBezTo>
                                <a:cubicBezTo>
                                  <a:pt x="1265959" y="1308803"/>
                                  <a:pt x="1222664" y="1299278"/>
                                  <a:pt x="1213139" y="1307937"/>
                                </a:cubicBezTo>
                                <a:cubicBezTo>
                                  <a:pt x="1198418" y="1322658"/>
                                  <a:pt x="1220932" y="1323524"/>
                                  <a:pt x="1231323" y="1323524"/>
                                </a:cubicBezTo>
                                <a:cubicBezTo>
                                  <a:pt x="1251239" y="1322658"/>
                                  <a:pt x="1271155" y="1326121"/>
                                  <a:pt x="1291071" y="1328719"/>
                                </a:cubicBezTo>
                                <a:cubicBezTo>
                                  <a:pt x="1330037" y="1333915"/>
                                  <a:pt x="1386321" y="1347769"/>
                                  <a:pt x="1424421" y="1334780"/>
                                </a:cubicBezTo>
                                <a:cubicBezTo>
                                  <a:pt x="1441739" y="1328719"/>
                                  <a:pt x="1425287" y="1318328"/>
                                  <a:pt x="1415761" y="1318328"/>
                                </a:cubicBezTo>
                                <a:close/>
                                <a:moveTo>
                                  <a:pt x="1414030" y="1203162"/>
                                </a:moveTo>
                                <a:cubicBezTo>
                                  <a:pt x="1391516" y="1204028"/>
                                  <a:pt x="1371600" y="1200565"/>
                                  <a:pt x="1349086" y="1198833"/>
                                </a:cubicBezTo>
                                <a:cubicBezTo>
                                  <a:pt x="1310121" y="1197101"/>
                                  <a:pt x="1264227" y="1187576"/>
                                  <a:pt x="1226127" y="1192771"/>
                                </a:cubicBezTo>
                                <a:cubicBezTo>
                                  <a:pt x="1216602" y="1194503"/>
                                  <a:pt x="1192357" y="1210956"/>
                                  <a:pt x="1212273" y="1217017"/>
                                </a:cubicBezTo>
                                <a:cubicBezTo>
                                  <a:pt x="1220066" y="1219615"/>
                                  <a:pt x="1229591" y="1213553"/>
                                  <a:pt x="1237384" y="1212687"/>
                                </a:cubicBezTo>
                                <a:cubicBezTo>
                                  <a:pt x="1252971" y="1210956"/>
                                  <a:pt x="1269423" y="1210956"/>
                                  <a:pt x="1285875" y="1211821"/>
                                </a:cubicBezTo>
                                <a:cubicBezTo>
                                  <a:pt x="1312718" y="1212687"/>
                                  <a:pt x="1338696" y="1214419"/>
                                  <a:pt x="1364673" y="1217017"/>
                                </a:cubicBezTo>
                                <a:cubicBezTo>
                                  <a:pt x="1386321" y="1218748"/>
                                  <a:pt x="1414030" y="1226542"/>
                                  <a:pt x="1434812" y="1219615"/>
                                </a:cubicBezTo>
                                <a:lnTo>
                                  <a:pt x="1434812" y="1219615"/>
                                </a:lnTo>
                                <a:cubicBezTo>
                                  <a:pt x="1438275" y="1218748"/>
                                  <a:pt x="1437409" y="1218748"/>
                                  <a:pt x="1434812" y="1219615"/>
                                </a:cubicBezTo>
                                <a:cubicBezTo>
                                  <a:pt x="1454727" y="1211821"/>
                                  <a:pt x="1419225" y="1202296"/>
                                  <a:pt x="1414030" y="1203162"/>
                                </a:cubicBezTo>
                                <a:close/>
                                <a:moveTo>
                                  <a:pt x="1358612" y="1237799"/>
                                </a:moveTo>
                                <a:cubicBezTo>
                                  <a:pt x="1330902" y="1237799"/>
                                  <a:pt x="1303193" y="1237799"/>
                                  <a:pt x="1274618" y="1236933"/>
                                </a:cubicBezTo>
                                <a:cubicBezTo>
                                  <a:pt x="1256434" y="1236933"/>
                                  <a:pt x="1235652" y="1226542"/>
                                  <a:pt x="1218334" y="1230006"/>
                                </a:cubicBezTo>
                                <a:cubicBezTo>
                                  <a:pt x="1203614" y="1233469"/>
                                  <a:pt x="1198418" y="1243860"/>
                                  <a:pt x="1215737" y="1248190"/>
                                </a:cubicBezTo>
                                <a:cubicBezTo>
                                  <a:pt x="1239116" y="1254251"/>
                                  <a:pt x="1266825" y="1251653"/>
                                  <a:pt x="1290205" y="1251653"/>
                                </a:cubicBezTo>
                                <a:cubicBezTo>
                                  <a:pt x="1319646" y="1252519"/>
                                  <a:pt x="1349086" y="1251653"/>
                                  <a:pt x="1378527" y="1252519"/>
                                </a:cubicBezTo>
                                <a:cubicBezTo>
                                  <a:pt x="1388918" y="1252519"/>
                                  <a:pt x="1427018" y="1265508"/>
                                  <a:pt x="1435677" y="1255117"/>
                                </a:cubicBezTo>
                                <a:cubicBezTo>
                                  <a:pt x="1454727" y="1235201"/>
                                  <a:pt x="1364673" y="1237799"/>
                                  <a:pt x="1358612" y="1237799"/>
                                </a:cubicBezTo>
                                <a:close/>
                                <a:moveTo>
                                  <a:pt x="1325707" y="1483717"/>
                                </a:moveTo>
                                <a:cubicBezTo>
                                  <a:pt x="1323975" y="1483717"/>
                                  <a:pt x="1323109" y="1483717"/>
                                  <a:pt x="1325707" y="1483717"/>
                                </a:cubicBezTo>
                                <a:cubicBezTo>
                                  <a:pt x="1339562" y="1481119"/>
                                  <a:pt x="1421823" y="1492376"/>
                                  <a:pt x="1427884" y="1481119"/>
                                </a:cubicBezTo>
                                <a:cubicBezTo>
                                  <a:pt x="1437409" y="1462069"/>
                                  <a:pt x="1328305" y="1466399"/>
                                  <a:pt x="1317914" y="1467264"/>
                                </a:cubicBezTo>
                                <a:cubicBezTo>
                                  <a:pt x="1304059" y="1468131"/>
                                  <a:pt x="1197552" y="1463801"/>
                                  <a:pt x="1199284" y="1476790"/>
                                </a:cubicBezTo>
                                <a:cubicBezTo>
                                  <a:pt x="1201016" y="1489778"/>
                                  <a:pt x="1311852" y="1486315"/>
                                  <a:pt x="1325707" y="1483717"/>
                                </a:cubicBezTo>
                                <a:close/>
                                <a:moveTo>
                                  <a:pt x="478848" y="1475924"/>
                                </a:moveTo>
                                <a:cubicBezTo>
                                  <a:pt x="484043" y="1471594"/>
                                  <a:pt x="475384" y="1477655"/>
                                  <a:pt x="478848" y="1475924"/>
                                </a:cubicBezTo>
                                <a:lnTo>
                                  <a:pt x="478848" y="1475924"/>
                                </a:lnTo>
                                <a:close/>
                                <a:moveTo>
                                  <a:pt x="223405" y="1305339"/>
                                </a:moveTo>
                                <a:cubicBezTo>
                                  <a:pt x="245052" y="1299278"/>
                                  <a:pt x="267566" y="1299278"/>
                                  <a:pt x="290080" y="1299278"/>
                                </a:cubicBezTo>
                                <a:cubicBezTo>
                                  <a:pt x="313459" y="1299278"/>
                                  <a:pt x="335973" y="1300144"/>
                                  <a:pt x="359352" y="1301010"/>
                                </a:cubicBezTo>
                                <a:cubicBezTo>
                                  <a:pt x="378402" y="1301876"/>
                                  <a:pt x="403514" y="1310535"/>
                                  <a:pt x="421698" y="1307071"/>
                                </a:cubicBezTo>
                                <a:cubicBezTo>
                                  <a:pt x="445077" y="1302742"/>
                                  <a:pt x="426893" y="1289753"/>
                                  <a:pt x="412173" y="1290619"/>
                                </a:cubicBezTo>
                                <a:cubicBezTo>
                                  <a:pt x="390525" y="1291485"/>
                                  <a:pt x="368877" y="1291485"/>
                                  <a:pt x="347230" y="1290619"/>
                                </a:cubicBezTo>
                                <a:cubicBezTo>
                                  <a:pt x="322984" y="1289753"/>
                                  <a:pt x="298739" y="1288887"/>
                                  <a:pt x="273627" y="1288021"/>
                                </a:cubicBezTo>
                                <a:cubicBezTo>
                                  <a:pt x="258907" y="1287155"/>
                                  <a:pt x="218209" y="1279362"/>
                                  <a:pt x="206086" y="1289753"/>
                                </a:cubicBezTo>
                                <a:cubicBezTo>
                                  <a:pt x="207818" y="1288021"/>
                                  <a:pt x="208684" y="1287155"/>
                                  <a:pt x="206086" y="1289753"/>
                                </a:cubicBezTo>
                                <a:cubicBezTo>
                                  <a:pt x="202623" y="1293217"/>
                                  <a:pt x="204355" y="1291485"/>
                                  <a:pt x="206086" y="1289753"/>
                                </a:cubicBezTo>
                                <a:cubicBezTo>
                                  <a:pt x="188768" y="1306206"/>
                                  <a:pt x="213014" y="1308803"/>
                                  <a:pt x="223405" y="1305339"/>
                                </a:cubicBezTo>
                                <a:close/>
                                <a:moveTo>
                                  <a:pt x="207818" y="1361623"/>
                                </a:moveTo>
                                <a:cubicBezTo>
                                  <a:pt x="210416" y="1359026"/>
                                  <a:pt x="196561" y="1372014"/>
                                  <a:pt x="207818" y="1361623"/>
                                </a:cubicBezTo>
                                <a:lnTo>
                                  <a:pt x="207818" y="1361623"/>
                                </a:lnTo>
                                <a:close/>
                                <a:moveTo>
                                  <a:pt x="302202" y="1408383"/>
                                </a:moveTo>
                                <a:cubicBezTo>
                                  <a:pt x="331643" y="1408383"/>
                                  <a:pt x="361084" y="1409248"/>
                                  <a:pt x="391391" y="1410980"/>
                                </a:cubicBezTo>
                                <a:cubicBezTo>
                                  <a:pt x="393989" y="1410980"/>
                                  <a:pt x="451139" y="1424835"/>
                                  <a:pt x="440748" y="1405785"/>
                                </a:cubicBezTo>
                                <a:cubicBezTo>
                                  <a:pt x="433820" y="1393662"/>
                                  <a:pt x="355889" y="1399724"/>
                                  <a:pt x="347230" y="1399724"/>
                                </a:cubicBezTo>
                                <a:cubicBezTo>
                                  <a:pt x="316923" y="1397992"/>
                                  <a:pt x="285750" y="1396260"/>
                                  <a:pt x="255443" y="1395394"/>
                                </a:cubicBezTo>
                                <a:cubicBezTo>
                                  <a:pt x="245918" y="1395394"/>
                                  <a:pt x="211282" y="1388467"/>
                                  <a:pt x="206086" y="1397126"/>
                                </a:cubicBezTo>
                                <a:cubicBezTo>
                                  <a:pt x="206952" y="1396260"/>
                                  <a:pt x="206952" y="1395394"/>
                                  <a:pt x="206086" y="1397126"/>
                                </a:cubicBezTo>
                                <a:lnTo>
                                  <a:pt x="206086" y="1397126"/>
                                </a:lnTo>
                                <a:cubicBezTo>
                                  <a:pt x="193964" y="1417042"/>
                                  <a:pt x="294409" y="1408383"/>
                                  <a:pt x="302202" y="1408383"/>
                                </a:cubicBezTo>
                                <a:close/>
                                <a:moveTo>
                                  <a:pt x="906607" y="1511426"/>
                                </a:moveTo>
                                <a:cubicBezTo>
                                  <a:pt x="887557" y="1513158"/>
                                  <a:pt x="868507" y="1514024"/>
                                  <a:pt x="849457" y="1514889"/>
                                </a:cubicBezTo>
                                <a:cubicBezTo>
                                  <a:pt x="807027" y="1515756"/>
                                  <a:pt x="767196" y="1516621"/>
                                  <a:pt x="724766" y="1511426"/>
                                </a:cubicBezTo>
                                <a:cubicBezTo>
                                  <a:pt x="714375" y="1510560"/>
                                  <a:pt x="699655" y="1520951"/>
                                  <a:pt x="711777" y="1530476"/>
                                </a:cubicBezTo>
                                <a:cubicBezTo>
                                  <a:pt x="723034" y="1539135"/>
                                  <a:pt x="765464" y="1531342"/>
                                  <a:pt x="779318" y="1531342"/>
                                </a:cubicBezTo>
                                <a:cubicBezTo>
                                  <a:pt x="774989" y="1531342"/>
                                  <a:pt x="772391" y="1531342"/>
                                  <a:pt x="779318" y="1531342"/>
                                </a:cubicBezTo>
                                <a:cubicBezTo>
                                  <a:pt x="807027" y="1530476"/>
                                  <a:pt x="789709" y="1531342"/>
                                  <a:pt x="780184" y="1531342"/>
                                </a:cubicBezTo>
                                <a:cubicBezTo>
                                  <a:pt x="821748" y="1530476"/>
                                  <a:pt x="870239" y="1533074"/>
                                  <a:pt x="910071" y="1521817"/>
                                </a:cubicBezTo>
                                <a:cubicBezTo>
                                  <a:pt x="922193" y="1516621"/>
                                  <a:pt x="918730" y="1509694"/>
                                  <a:pt x="906607" y="1511426"/>
                                </a:cubicBezTo>
                                <a:close/>
                                <a:moveTo>
                                  <a:pt x="214745" y="1273301"/>
                                </a:moveTo>
                                <a:cubicBezTo>
                                  <a:pt x="238991" y="1270703"/>
                                  <a:pt x="263236" y="1264642"/>
                                  <a:pt x="287482" y="1262910"/>
                                </a:cubicBezTo>
                                <a:cubicBezTo>
                                  <a:pt x="309995" y="1261178"/>
                                  <a:pt x="332509" y="1259446"/>
                                  <a:pt x="354157" y="1261178"/>
                                </a:cubicBezTo>
                                <a:cubicBezTo>
                                  <a:pt x="373207" y="1262910"/>
                                  <a:pt x="398318" y="1275899"/>
                                  <a:pt x="417368" y="1268105"/>
                                </a:cubicBezTo>
                                <a:cubicBezTo>
                                  <a:pt x="448541" y="1255117"/>
                                  <a:pt x="398318" y="1251653"/>
                                  <a:pt x="390525" y="1251653"/>
                                </a:cubicBezTo>
                                <a:cubicBezTo>
                                  <a:pt x="382732" y="1251653"/>
                                  <a:pt x="355889" y="1246458"/>
                                  <a:pt x="349827" y="1251653"/>
                                </a:cubicBezTo>
                                <a:cubicBezTo>
                                  <a:pt x="348961" y="1252519"/>
                                  <a:pt x="348961" y="1252519"/>
                                  <a:pt x="349827" y="1251653"/>
                                </a:cubicBezTo>
                                <a:cubicBezTo>
                                  <a:pt x="343766" y="1256849"/>
                                  <a:pt x="313459" y="1252519"/>
                                  <a:pt x="306532" y="1252519"/>
                                </a:cubicBezTo>
                                <a:cubicBezTo>
                                  <a:pt x="278823" y="1253385"/>
                                  <a:pt x="250248" y="1255117"/>
                                  <a:pt x="222539" y="1256849"/>
                                </a:cubicBezTo>
                                <a:cubicBezTo>
                                  <a:pt x="217343" y="1256849"/>
                                  <a:pt x="202623" y="1255117"/>
                                  <a:pt x="199159" y="1261178"/>
                                </a:cubicBezTo>
                                <a:cubicBezTo>
                                  <a:pt x="192232" y="1270703"/>
                                  <a:pt x="208684" y="1273301"/>
                                  <a:pt x="214745" y="1273301"/>
                                </a:cubicBezTo>
                                <a:close/>
                                <a:moveTo>
                                  <a:pt x="385330" y="1214419"/>
                                </a:moveTo>
                                <a:cubicBezTo>
                                  <a:pt x="385330" y="1214419"/>
                                  <a:pt x="385330" y="1214419"/>
                                  <a:pt x="385330" y="1214419"/>
                                </a:cubicBezTo>
                                <a:cubicBezTo>
                                  <a:pt x="341168" y="1223078"/>
                                  <a:pt x="292677" y="1221347"/>
                                  <a:pt x="247650" y="1220480"/>
                                </a:cubicBezTo>
                                <a:cubicBezTo>
                                  <a:pt x="236393" y="1220480"/>
                                  <a:pt x="208684" y="1211821"/>
                                  <a:pt x="208684" y="1230871"/>
                                </a:cubicBezTo>
                                <a:cubicBezTo>
                                  <a:pt x="208684" y="1242128"/>
                                  <a:pt x="239857" y="1235201"/>
                                  <a:pt x="245918" y="1234335"/>
                                </a:cubicBezTo>
                                <a:cubicBezTo>
                                  <a:pt x="265834" y="1230871"/>
                                  <a:pt x="286616" y="1230871"/>
                                  <a:pt x="306532" y="1229139"/>
                                </a:cubicBezTo>
                                <a:cubicBezTo>
                                  <a:pt x="326448" y="1228274"/>
                                  <a:pt x="348961" y="1223078"/>
                                  <a:pt x="368877" y="1225676"/>
                                </a:cubicBezTo>
                                <a:cubicBezTo>
                                  <a:pt x="381000" y="1227408"/>
                                  <a:pt x="396586" y="1235201"/>
                                  <a:pt x="406111" y="1223078"/>
                                </a:cubicBezTo>
                                <a:cubicBezTo>
                                  <a:pt x="418234" y="1211821"/>
                                  <a:pt x="392257" y="1213553"/>
                                  <a:pt x="385330" y="1214419"/>
                                </a:cubicBezTo>
                                <a:cubicBezTo>
                                  <a:pt x="386195" y="1214419"/>
                                  <a:pt x="386195" y="1214419"/>
                                  <a:pt x="385330" y="1214419"/>
                                </a:cubicBezTo>
                                <a:close/>
                                <a:moveTo>
                                  <a:pt x="375805" y="1217017"/>
                                </a:moveTo>
                                <a:cubicBezTo>
                                  <a:pt x="377536" y="1217017"/>
                                  <a:pt x="378402" y="1216151"/>
                                  <a:pt x="380134" y="1216151"/>
                                </a:cubicBezTo>
                                <a:cubicBezTo>
                                  <a:pt x="378402" y="1216151"/>
                                  <a:pt x="376671" y="1217017"/>
                                  <a:pt x="375805" y="1217017"/>
                                </a:cubicBezTo>
                                <a:close/>
                                <a:moveTo>
                                  <a:pt x="214745" y="1164196"/>
                                </a:moveTo>
                                <a:cubicBezTo>
                                  <a:pt x="265834" y="1155537"/>
                                  <a:pt x="316923" y="1153805"/>
                                  <a:pt x="368877" y="1153805"/>
                                </a:cubicBezTo>
                                <a:cubicBezTo>
                                  <a:pt x="381000" y="1153805"/>
                                  <a:pt x="399184" y="1161599"/>
                                  <a:pt x="411307" y="1154671"/>
                                </a:cubicBezTo>
                                <a:cubicBezTo>
                                  <a:pt x="423430" y="1146878"/>
                                  <a:pt x="397452" y="1137353"/>
                                  <a:pt x="390525" y="1143415"/>
                                </a:cubicBezTo>
                                <a:cubicBezTo>
                                  <a:pt x="389659" y="1144280"/>
                                  <a:pt x="389659" y="1144280"/>
                                  <a:pt x="390525" y="1143415"/>
                                </a:cubicBezTo>
                                <a:cubicBezTo>
                                  <a:pt x="383598" y="1149476"/>
                                  <a:pt x="349827" y="1144280"/>
                                  <a:pt x="341168" y="1144280"/>
                                </a:cubicBezTo>
                                <a:cubicBezTo>
                                  <a:pt x="312593" y="1145146"/>
                                  <a:pt x="284018" y="1145146"/>
                                  <a:pt x="255443" y="1146012"/>
                                </a:cubicBezTo>
                                <a:cubicBezTo>
                                  <a:pt x="238991" y="1146878"/>
                                  <a:pt x="220807" y="1145146"/>
                                  <a:pt x="203489" y="1147744"/>
                                </a:cubicBezTo>
                                <a:cubicBezTo>
                                  <a:pt x="176645" y="1152940"/>
                                  <a:pt x="195695" y="1167660"/>
                                  <a:pt x="214745" y="1164196"/>
                                </a:cubicBezTo>
                                <a:close/>
                                <a:moveTo>
                                  <a:pt x="240723" y="1126962"/>
                                </a:moveTo>
                                <a:cubicBezTo>
                                  <a:pt x="278823" y="1119169"/>
                                  <a:pt x="321252" y="1113974"/>
                                  <a:pt x="361084" y="1115706"/>
                                </a:cubicBezTo>
                                <a:cubicBezTo>
                                  <a:pt x="371475" y="1116571"/>
                                  <a:pt x="393989" y="1129560"/>
                                  <a:pt x="399184" y="1114839"/>
                                </a:cubicBezTo>
                                <a:cubicBezTo>
                                  <a:pt x="403514" y="1102717"/>
                                  <a:pt x="353291" y="1105315"/>
                                  <a:pt x="346364" y="1107046"/>
                                </a:cubicBezTo>
                                <a:cubicBezTo>
                                  <a:pt x="342034" y="1107912"/>
                                  <a:pt x="343766" y="1107912"/>
                                  <a:pt x="346364" y="1107046"/>
                                </a:cubicBezTo>
                                <a:cubicBezTo>
                                  <a:pt x="329046" y="1111376"/>
                                  <a:pt x="308264" y="1107046"/>
                                  <a:pt x="290080" y="1107912"/>
                                </a:cubicBezTo>
                                <a:cubicBezTo>
                                  <a:pt x="267566" y="1109644"/>
                                  <a:pt x="245052" y="1109644"/>
                                  <a:pt x="221673" y="1110510"/>
                                </a:cubicBezTo>
                                <a:cubicBezTo>
                                  <a:pt x="219941" y="1110510"/>
                                  <a:pt x="176645" y="1113108"/>
                                  <a:pt x="188768" y="1124365"/>
                                </a:cubicBezTo>
                                <a:cubicBezTo>
                                  <a:pt x="199159" y="1133889"/>
                                  <a:pt x="228600" y="1129560"/>
                                  <a:pt x="240723" y="1126962"/>
                                </a:cubicBezTo>
                                <a:close/>
                                <a:moveTo>
                                  <a:pt x="369743" y="1180649"/>
                                </a:moveTo>
                                <a:cubicBezTo>
                                  <a:pt x="336839" y="1183246"/>
                                  <a:pt x="303934" y="1183246"/>
                                  <a:pt x="271030" y="1184112"/>
                                </a:cubicBezTo>
                                <a:cubicBezTo>
                                  <a:pt x="268432" y="1184112"/>
                                  <a:pt x="195695" y="1184978"/>
                                  <a:pt x="211282" y="1197967"/>
                                </a:cubicBezTo>
                                <a:cubicBezTo>
                                  <a:pt x="219075" y="1204028"/>
                                  <a:pt x="240723" y="1197967"/>
                                  <a:pt x="249382" y="1197101"/>
                                </a:cubicBezTo>
                                <a:cubicBezTo>
                                  <a:pt x="267566" y="1195369"/>
                                  <a:pt x="286616" y="1194503"/>
                                  <a:pt x="304800" y="1193637"/>
                                </a:cubicBezTo>
                                <a:cubicBezTo>
                                  <a:pt x="341168" y="1191040"/>
                                  <a:pt x="377536" y="1191040"/>
                                  <a:pt x="413039" y="1191040"/>
                                </a:cubicBezTo>
                                <a:cubicBezTo>
                                  <a:pt x="413039" y="1173722"/>
                                  <a:pt x="379268" y="1180649"/>
                                  <a:pt x="369743" y="1180649"/>
                                </a:cubicBezTo>
                                <a:close/>
                                <a:moveTo>
                                  <a:pt x="349827" y="1251653"/>
                                </a:moveTo>
                                <a:cubicBezTo>
                                  <a:pt x="349827" y="1251653"/>
                                  <a:pt x="349827" y="1251653"/>
                                  <a:pt x="349827" y="1251653"/>
                                </a:cubicBezTo>
                                <a:cubicBezTo>
                                  <a:pt x="352425" y="1249921"/>
                                  <a:pt x="350693" y="1250787"/>
                                  <a:pt x="349827" y="1251653"/>
                                </a:cubicBezTo>
                                <a:close/>
                                <a:moveTo>
                                  <a:pt x="148070" y="88737"/>
                                </a:moveTo>
                                <a:cubicBezTo>
                                  <a:pt x="153266" y="88737"/>
                                  <a:pt x="194830" y="74883"/>
                                  <a:pt x="172316" y="68821"/>
                                </a:cubicBezTo>
                                <a:cubicBezTo>
                                  <a:pt x="152400" y="63626"/>
                                  <a:pt x="124691" y="68821"/>
                                  <a:pt x="103909" y="68821"/>
                                </a:cubicBezTo>
                                <a:cubicBezTo>
                                  <a:pt x="75334" y="67956"/>
                                  <a:pt x="46759" y="67956"/>
                                  <a:pt x="18184" y="64492"/>
                                </a:cubicBezTo>
                                <a:cubicBezTo>
                                  <a:pt x="14720" y="64492"/>
                                  <a:pt x="7793" y="62760"/>
                                  <a:pt x="0" y="61028"/>
                                </a:cubicBezTo>
                                <a:lnTo>
                                  <a:pt x="0" y="80078"/>
                                </a:lnTo>
                                <a:cubicBezTo>
                                  <a:pt x="50223" y="83542"/>
                                  <a:pt x="98714" y="90469"/>
                                  <a:pt x="148070" y="88737"/>
                                </a:cubicBezTo>
                                <a:close/>
                                <a:moveTo>
                                  <a:pt x="231198" y="1373746"/>
                                </a:moveTo>
                                <a:cubicBezTo>
                                  <a:pt x="249382" y="1371149"/>
                                  <a:pt x="269298" y="1372014"/>
                                  <a:pt x="288348" y="1371149"/>
                                </a:cubicBezTo>
                                <a:cubicBezTo>
                                  <a:pt x="309995" y="1369417"/>
                                  <a:pt x="331643" y="1368551"/>
                                  <a:pt x="353291" y="1368551"/>
                                </a:cubicBezTo>
                                <a:cubicBezTo>
                                  <a:pt x="361950" y="1368551"/>
                                  <a:pt x="374073" y="1367685"/>
                                  <a:pt x="381866" y="1372881"/>
                                </a:cubicBezTo>
                                <a:cubicBezTo>
                                  <a:pt x="387927" y="1376344"/>
                                  <a:pt x="393123" y="1382405"/>
                                  <a:pt x="400916" y="1380674"/>
                                </a:cubicBezTo>
                                <a:cubicBezTo>
                                  <a:pt x="416502" y="1378076"/>
                                  <a:pt x="426893" y="1360758"/>
                                  <a:pt x="405246" y="1359026"/>
                                </a:cubicBezTo>
                                <a:cubicBezTo>
                                  <a:pt x="382732" y="1358160"/>
                                  <a:pt x="361084" y="1359026"/>
                                  <a:pt x="338570" y="1359026"/>
                                </a:cubicBezTo>
                                <a:cubicBezTo>
                                  <a:pt x="315191" y="1359026"/>
                                  <a:pt x="290945" y="1359026"/>
                                  <a:pt x="267566" y="1359026"/>
                                </a:cubicBezTo>
                                <a:cubicBezTo>
                                  <a:pt x="255443" y="1359026"/>
                                  <a:pt x="219075" y="1352964"/>
                                  <a:pt x="209550" y="1361623"/>
                                </a:cubicBezTo>
                                <a:cubicBezTo>
                                  <a:pt x="189634" y="1378076"/>
                                  <a:pt x="225136" y="1374612"/>
                                  <a:pt x="231198" y="1373746"/>
                                </a:cubicBezTo>
                                <a:close/>
                                <a:moveTo>
                                  <a:pt x="1251239" y="300019"/>
                                </a:moveTo>
                                <a:cubicBezTo>
                                  <a:pt x="1260764" y="298287"/>
                                  <a:pt x="1254702" y="299153"/>
                                  <a:pt x="1251239" y="300019"/>
                                </a:cubicBezTo>
                                <a:cubicBezTo>
                                  <a:pt x="1293668" y="290494"/>
                                  <a:pt x="1340427" y="289628"/>
                                  <a:pt x="1382857" y="288762"/>
                                </a:cubicBezTo>
                                <a:cubicBezTo>
                                  <a:pt x="1387187" y="288762"/>
                                  <a:pt x="1413164" y="292226"/>
                                  <a:pt x="1412298" y="282701"/>
                                </a:cubicBezTo>
                                <a:cubicBezTo>
                                  <a:pt x="1410566" y="265383"/>
                                  <a:pt x="1392382" y="268847"/>
                                  <a:pt x="1381125" y="272310"/>
                                </a:cubicBezTo>
                                <a:cubicBezTo>
                                  <a:pt x="1344757" y="284433"/>
                                  <a:pt x="1302327" y="280969"/>
                                  <a:pt x="1264227" y="283567"/>
                                </a:cubicBezTo>
                                <a:cubicBezTo>
                                  <a:pt x="1253836" y="284433"/>
                                  <a:pt x="1230457" y="280103"/>
                                  <a:pt x="1220932" y="285298"/>
                                </a:cubicBezTo>
                                <a:cubicBezTo>
                                  <a:pt x="1212273" y="290494"/>
                                  <a:pt x="1220066" y="298287"/>
                                  <a:pt x="1225261" y="300885"/>
                                </a:cubicBezTo>
                                <a:cubicBezTo>
                                  <a:pt x="1233055" y="305214"/>
                                  <a:pt x="1242580" y="301751"/>
                                  <a:pt x="1251239" y="300019"/>
                                </a:cubicBezTo>
                                <a:cubicBezTo>
                                  <a:pt x="1249507" y="300019"/>
                                  <a:pt x="1248641" y="300885"/>
                                  <a:pt x="1251239" y="300019"/>
                                </a:cubicBezTo>
                                <a:close/>
                                <a:moveTo>
                                  <a:pt x="490105" y="1408383"/>
                                </a:moveTo>
                                <a:cubicBezTo>
                                  <a:pt x="483177" y="1408383"/>
                                  <a:pt x="463261" y="1406651"/>
                                  <a:pt x="469323" y="1419639"/>
                                </a:cubicBezTo>
                                <a:cubicBezTo>
                                  <a:pt x="475384" y="1433494"/>
                                  <a:pt x="514350" y="1423103"/>
                                  <a:pt x="524741" y="1422237"/>
                                </a:cubicBezTo>
                                <a:cubicBezTo>
                                  <a:pt x="561109" y="1419639"/>
                                  <a:pt x="602673" y="1417042"/>
                                  <a:pt x="638175" y="1426567"/>
                                </a:cubicBezTo>
                                <a:cubicBezTo>
                                  <a:pt x="643371" y="1428299"/>
                                  <a:pt x="667616" y="1434360"/>
                                  <a:pt x="667616" y="1422237"/>
                                </a:cubicBezTo>
                                <a:cubicBezTo>
                                  <a:pt x="667616" y="1410980"/>
                                  <a:pt x="628650" y="1412712"/>
                                  <a:pt x="621723" y="1412712"/>
                                </a:cubicBezTo>
                                <a:cubicBezTo>
                                  <a:pt x="577561" y="1412712"/>
                                  <a:pt x="534266" y="1405785"/>
                                  <a:pt x="490105" y="1408383"/>
                                </a:cubicBezTo>
                                <a:cubicBezTo>
                                  <a:pt x="493568" y="1407517"/>
                                  <a:pt x="524741" y="1405785"/>
                                  <a:pt x="490105" y="1408383"/>
                                </a:cubicBezTo>
                                <a:close/>
                                <a:moveTo>
                                  <a:pt x="662421" y="1453410"/>
                                </a:moveTo>
                                <a:cubicBezTo>
                                  <a:pt x="638175" y="1454276"/>
                                  <a:pt x="613930" y="1449081"/>
                                  <a:pt x="589684" y="1447349"/>
                                </a:cubicBezTo>
                                <a:cubicBezTo>
                                  <a:pt x="567171" y="1445617"/>
                                  <a:pt x="545523" y="1441287"/>
                                  <a:pt x="523009" y="1438690"/>
                                </a:cubicBezTo>
                                <a:cubicBezTo>
                                  <a:pt x="510020" y="1437824"/>
                                  <a:pt x="477982" y="1426567"/>
                                  <a:pt x="464993" y="1432628"/>
                                </a:cubicBezTo>
                                <a:cubicBezTo>
                                  <a:pt x="445077" y="1443019"/>
                                  <a:pt x="484909" y="1451678"/>
                                  <a:pt x="490105" y="1451678"/>
                                </a:cubicBezTo>
                                <a:cubicBezTo>
                                  <a:pt x="515216" y="1452544"/>
                                  <a:pt x="540327" y="1454276"/>
                                  <a:pt x="565439" y="1456008"/>
                                </a:cubicBezTo>
                                <a:cubicBezTo>
                                  <a:pt x="588818" y="1457740"/>
                                  <a:pt x="613064" y="1461203"/>
                                  <a:pt x="636443" y="1462069"/>
                                </a:cubicBezTo>
                                <a:cubicBezTo>
                                  <a:pt x="646834" y="1462935"/>
                                  <a:pt x="677141" y="1478521"/>
                                  <a:pt x="683202" y="1469862"/>
                                </a:cubicBezTo>
                                <a:cubicBezTo>
                                  <a:pt x="692727" y="1454276"/>
                                  <a:pt x="672811" y="1452544"/>
                                  <a:pt x="662421" y="1453410"/>
                                </a:cubicBezTo>
                                <a:close/>
                                <a:moveTo>
                                  <a:pt x="779318" y="1530476"/>
                                </a:moveTo>
                                <a:lnTo>
                                  <a:pt x="779318" y="1530476"/>
                                </a:lnTo>
                                <a:lnTo>
                                  <a:pt x="779318" y="1530476"/>
                                </a:lnTo>
                                <a:lnTo>
                                  <a:pt x="779318" y="1530476"/>
                                </a:lnTo>
                                <a:close/>
                                <a:moveTo>
                                  <a:pt x="408709" y="1468996"/>
                                </a:moveTo>
                                <a:cubicBezTo>
                                  <a:pt x="387061" y="1470728"/>
                                  <a:pt x="366280" y="1475058"/>
                                  <a:pt x="344632" y="1475924"/>
                                </a:cubicBezTo>
                                <a:cubicBezTo>
                                  <a:pt x="320386" y="1475924"/>
                                  <a:pt x="296141" y="1475058"/>
                                  <a:pt x="272761" y="1471594"/>
                                </a:cubicBezTo>
                                <a:cubicBezTo>
                                  <a:pt x="264102" y="1470728"/>
                                  <a:pt x="238991" y="1458605"/>
                                  <a:pt x="232930" y="1468996"/>
                                </a:cubicBezTo>
                                <a:lnTo>
                                  <a:pt x="232930" y="1468996"/>
                                </a:lnTo>
                                <a:cubicBezTo>
                                  <a:pt x="221673" y="1488046"/>
                                  <a:pt x="297007" y="1489778"/>
                                  <a:pt x="303934" y="1489778"/>
                                </a:cubicBezTo>
                                <a:cubicBezTo>
                                  <a:pt x="327314" y="1491510"/>
                                  <a:pt x="349827" y="1494108"/>
                                  <a:pt x="373207" y="1488912"/>
                                </a:cubicBezTo>
                                <a:cubicBezTo>
                                  <a:pt x="387061" y="1485449"/>
                                  <a:pt x="420832" y="1494974"/>
                                  <a:pt x="430357" y="1483717"/>
                                </a:cubicBezTo>
                                <a:cubicBezTo>
                                  <a:pt x="443345" y="1467264"/>
                                  <a:pt x="417368" y="1468131"/>
                                  <a:pt x="408709" y="1468996"/>
                                </a:cubicBezTo>
                                <a:close/>
                                <a:moveTo>
                                  <a:pt x="684068" y="1382405"/>
                                </a:moveTo>
                                <a:cubicBezTo>
                                  <a:pt x="663286" y="1381540"/>
                                  <a:pt x="641639" y="1381540"/>
                                  <a:pt x="620857" y="1381540"/>
                                </a:cubicBezTo>
                                <a:cubicBezTo>
                                  <a:pt x="575830" y="1380674"/>
                                  <a:pt x="527339" y="1370283"/>
                                  <a:pt x="482311" y="1376344"/>
                                </a:cubicBezTo>
                                <a:cubicBezTo>
                                  <a:pt x="486641" y="1375478"/>
                                  <a:pt x="502227" y="1373746"/>
                                  <a:pt x="482311" y="1376344"/>
                                </a:cubicBezTo>
                                <a:cubicBezTo>
                                  <a:pt x="481446" y="1376344"/>
                                  <a:pt x="481446" y="1376344"/>
                                  <a:pt x="482311" y="1376344"/>
                                </a:cubicBezTo>
                                <a:cubicBezTo>
                                  <a:pt x="468457" y="1378076"/>
                                  <a:pt x="458066" y="1393662"/>
                                  <a:pt x="478848" y="1394528"/>
                                </a:cubicBezTo>
                                <a:cubicBezTo>
                                  <a:pt x="501361" y="1395394"/>
                                  <a:pt x="524741" y="1392796"/>
                                  <a:pt x="547255" y="1391930"/>
                                </a:cubicBezTo>
                                <a:cubicBezTo>
                                  <a:pt x="571500" y="1391930"/>
                                  <a:pt x="596611" y="1392796"/>
                                  <a:pt x="620857" y="1391930"/>
                                </a:cubicBezTo>
                                <a:cubicBezTo>
                                  <a:pt x="643371" y="1391065"/>
                                  <a:pt x="665018" y="1397126"/>
                                  <a:pt x="687532" y="1395394"/>
                                </a:cubicBezTo>
                                <a:cubicBezTo>
                                  <a:pt x="711777" y="1393662"/>
                                  <a:pt x="700521" y="1383271"/>
                                  <a:pt x="684068" y="1382405"/>
                                </a:cubicBezTo>
                                <a:close/>
                                <a:moveTo>
                                  <a:pt x="531668" y="1490644"/>
                                </a:moveTo>
                                <a:cubicBezTo>
                                  <a:pt x="546389" y="1491510"/>
                                  <a:pt x="561109" y="1492376"/>
                                  <a:pt x="575830" y="1492376"/>
                                </a:cubicBezTo>
                                <a:cubicBezTo>
                                  <a:pt x="587086" y="1492376"/>
                                  <a:pt x="613064" y="1503633"/>
                                  <a:pt x="621723" y="1496706"/>
                                </a:cubicBezTo>
                                <a:cubicBezTo>
                                  <a:pt x="651164" y="1475058"/>
                                  <a:pt x="578427" y="1477655"/>
                                  <a:pt x="569768" y="1477655"/>
                                </a:cubicBezTo>
                                <a:cubicBezTo>
                                  <a:pt x="548986" y="1476790"/>
                                  <a:pt x="497032" y="1463801"/>
                                  <a:pt x="477982" y="1475924"/>
                                </a:cubicBezTo>
                                <a:cubicBezTo>
                                  <a:pt x="451139" y="1494108"/>
                                  <a:pt x="525607" y="1490644"/>
                                  <a:pt x="531668" y="1490644"/>
                                </a:cubicBezTo>
                                <a:close/>
                                <a:moveTo>
                                  <a:pt x="464127" y="1327853"/>
                                </a:moveTo>
                                <a:cubicBezTo>
                                  <a:pt x="439882" y="1325256"/>
                                  <a:pt x="413039" y="1331317"/>
                                  <a:pt x="388793" y="1330451"/>
                                </a:cubicBezTo>
                                <a:cubicBezTo>
                                  <a:pt x="335107" y="1328719"/>
                                  <a:pt x="273627" y="1314865"/>
                                  <a:pt x="220807" y="1324389"/>
                                </a:cubicBezTo>
                                <a:cubicBezTo>
                                  <a:pt x="202623" y="1327853"/>
                                  <a:pt x="197427" y="1345171"/>
                                  <a:pt x="219941" y="1341708"/>
                                </a:cubicBezTo>
                                <a:cubicBezTo>
                                  <a:pt x="245052" y="1338244"/>
                                  <a:pt x="271030" y="1336512"/>
                                  <a:pt x="297007" y="1336512"/>
                                </a:cubicBezTo>
                                <a:cubicBezTo>
                                  <a:pt x="325582" y="1336512"/>
                                  <a:pt x="354157" y="1337378"/>
                                  <a:pt x="381866" y="1338244"/>
                                </a:cubicBezTo>
                                <a:cubicBezTo>
                                  <a:pt x="404380" y="1339110"/>
                                  <a:pt x="425161" y="1344305"/>
                                  <a:pt x="447675" y="1342574"/>
                                </a:cubicBezTo>
                                <a:cubicBezTo>
                                  <a:pt x="458932" y="1342574"/>
                                  <a:pt x="491836" y="1330451"/>
                                  <a:pt x="464127" y="1327853"/>
                                </a:cubicBezTo>
                                <a:close/>
                                <a:moveTo>
                                  <a:pt x="325582" y="1434360"/>
                                </a:moveTo>
                                <a:lnTo>
                                  <a:pt x="325582" y="1434360"/>
                                </a:lnTo>
                                <a:cubicBezTo>
                                  <a:pt x="303068" y="1432628"/>
                                  <a:pt x="280555" y="1432628"/>
                                  <a:pt x="258041" y="1430896"/>
                                </a:cubicBezTo>
                                <a:cubicBezTo>
                                  <a:pt x="246784" y="1430030"/>
                                  <a:pt x="226002" y="1424835"/>
                                  <a:pt x="216477" y="1432628"/>
                                </a:cubicBezTo>
                                <a:cubicBezTo>
                                  <a:pt x="197427" y="1449946"/>
                                  <a:pt x="252845" y="1448214"/>
                                  <a:pt x="257175" y="1448214"/>
                                </a:cubicBezTo>
                                <a:cubicBezTo>
                                  <a:pt x="279689" y="1444751"/>
                                  <a:pt x="301336" y="1444751"/>
                                  <a:pt x="324716" y="1446483"/>
                                </a:cubicBezTo>
                                <a:cubicBezTo>
                                  <a:pt x="337705" y="1447349"/>
                                  <a:pt x="447675" y="1462935"/>
                                  <a:pt x="445943" y="1447349"/>
                                </a:cubicBezTo>
                                <a:cubicBezTo>
                                  <a:pt x="445077" y="1434360"/>
                                  <a:pt x="340302" y="1436092"/>
                                  <a:pt x="325582" y="1434360"/>
                                </a:cubicBezTo>
                                <a:close/>
                                <a:moveTo>
                                  <a:pt x="346364" y="1107046"/>
                                </a:moveTo>
                                <a:lnTo>
                                  <a:pt x="346364" y="1107046"/>
                                </a:lnTo>
                                <a:cubicBezTo>
                                  <a:pt x="354157" y="1105315"/>
                                  <a:pt x="349827" y="1106180"/>
                                  <a:pt x="346364" y="1107046"/>
                                </a:cubicBezTo>
                                <a:close/>
                                <a:moveTo>
                                  <a:pt x="660689" y="1509694"/>
                                </a:moveTo>
                                <a:cubicBezTo>
                                  <a:pt x="659823" y="1509694"/>
                                  <a:pt x="659823" y="1509694"/>
                                  <a:pt x="660689" y="1509694"/>
                                </a:cubicBezTo>
                                <a:cubicBezTo>
                                  <a:pt x="645102" y="1517487"/>
                                  <a:pt x="611332" y="1511426"/>
                                  <a:pt x="594880" y="1512292"/>
                                </a:cubicBezTo>
                                <a:cubicBezTo>
                                  <a:pt x="571500" y="1512292"/>
                                  <a:pt x="548121" y="1513158"/>
                                  <a:pt x="524741" y="1514024"/>
                                </a:cubicBezTo>
                                <a:cubicBezTo>
                                  <a:pt x="512618" y="1514889"/>
                                  <a:pt x="481446" y="1510560"/>
                                  <a:pt x="475384" y="1524415"/>
                                </a:cubicBezTo>
                                <a:cubicBezTo>
                                  <a:pt x="468457" y="1540001"/>
                                  <a:pt x="510020" y="1529610"/>
                                  <a:pt x="514350" y="1528744"/>
                                </a:cubicBezTo>
                                <a:cubicBezTo>
                                  <a:pt x="539461" y="1524415"/>
                                  <a:pt x="564573" y="1524415"/>
                                  <a:pt x="590550" y="1524415"/>
                                </a:cubicBezTo>
                                <a:cubicBezTo>
                                  <a:pt x="608734" y="1524415"/>
                                  <a:pt x="634711" y="1520085"/>
                                  <a:pt x="652030" y="1527878"/>
                                </a:cubicBezTo>
                                <a:cubicBezTo>
                                  <a:pt x="683202" y="1540001"/>
                                  <a:pt x="670214" y="1504498"/>
                                  <a:pt x="660689" y="1509694"/>
                                </a:cubicBezTo>
                                <a:close/>
                                <a:moveTo>
                                  <a:pt x="193098" y="495714"/>
                                </a:moveTo>
                                <a:cubicBezTo>
                                  <a:pt x="171450" y="514764"/>
                                  <a:pt x="236393" y="511301"/>
                                  <a:pt x="242455" y="510435"/>
                                </a:cubicBezTo>
                                <a:cubicBezTo>
                                  <a:pt x="273627" y="509569"/>
                                  <a:pt x="305666" y="510435"/>
                                  <a:pt x="336839" y="511301"/>
                                </a:cubicBezTo>
                                <a:cubicBezTo>
                                  <a:pt x="346364" y="511301"/>
                                  <a:pt x="445077" y="521692"/>
                                  <a:pt x="449407" y="506972"/>
                                </a:cubicBezTo>
                                <a:cubicBezTo>
                                  <a:pt x="453736" y="493117"/>
                                  <a:pt x="421698" y="499178"/>
                                  <a:pt x="415636" y="500044"/>
                                </a:cubicBezTo>
                                <a:cubicBezTo>
                                  <a:pt x="390525" y="503508"/>
                                  <a:pt x="365414" y="502642"/>
                                  <a:pt x="340302" y="501776"/>
                                </a:cubicBezTo>
                                <a:cubicBezTo>
                                  <a:pt x="309995" y="500044"/>
                                  <a:pt x="279689" y="497446"/>
                                  <a:pt x="248516" y="496581"/>
                                </a:cubicBezTo>
                                <a:cubicBezTo>
                                  <a:pt x="236393" y="496581"/>
                                  <a:pt x="203489" y="486190"/>
                                  <a:pt x="193098" y="495714"/>
                                </a:cubicBezTo>
                                <a:lnTo>
                                  <a:pt x="193098" y="495714"/>
                                </a:lnTo>
                                <a:close/>
                                <a:moveTo>
                                  <a:pt x="195695" y="584903"/>
                                </a:moveTo>
                                <a:cubicBezTo>
                                  <a:pt x="219941" y="588367"/>
                                  <a:pt x="250248" y="578842"/>
                                  <a:pt x="274493" y="578842"/>
                                </a:cubicBezTo>
                                <a:cubicBezTo>
                                  <a:pt x="326448" y="578842"/>
                                  <a:pt x="381866" y="589233"/>
                                  <a:pt x="433820" y="584037"/>
                                </a:cubicBezTo>
                                <a:cubicBezTo>
                                  <a:pt x="437284" y="584037"/>
                                  <a:pt x="471055" y="575378"/>
                                  <a:pt x="453736" y="570183"/>
                                </a:cubicBezTo>
                                <a:cubicBezTo>
                                  <a:pt x="439882" y="565853"/>
                                  <a:pt x="422564" y="569317"/>
                                  <a:pt x="407843" y="570183"/>
                                </a:cubicBezTo>
                                <a:cubicBezTo>
                                  <a:pt x="343766" y="576244"/>
                                  <a:pt x="277957" y="562389"/>
                                  <a:pt x="213880" y="564987"/>
                                </a:cubicBezTo>
                                <a:cubicBezTo>
                                  <a:pt x="214745" y="564987"/>
                                  <a:pt x="218209" y="564987"/>
                                  <a:pt x="222539" y="564987"/>
                                </a:cubicBezTo>
                                <a:cubicBezTo>
                                  <a:pt x="219941" y="564987"/>
                                  <a:pt x="217343" y="564987"/>
                                  <a:pt x="213880" y="564987"/>
                                </a:cubicBezTo>
                                <a:cubicBezTo>
                                  <a:pt x="206086" y="564987"/>
                                  <a:pt x="194830" y="563256"/>
                                  <a:pt x="188768" y="568451"/>
                                </a:cubicBezTo>
                                <a:cubicBezTo>
                                  <a:pt x="180109" y="577976"/>
                                  <a:pt x="186170" y="584037"/>
                                  <a:pt x="195695" y="584903"/>
                                </a:cubicBezTo>
                                <a:close/>
                                <a:moveTo>
                                  <a:pt x="193098" y="547669"/>
                                </a:moveTo>
                                <a:cubicBezTo>
                                  <a:pt x="201757" y="548535"/>
                                  <a:pt x="212148" y="544206"/>
                                  <a:pt x="219941" y="543339"/>
                                </a:cubicBezTo>
                                <a:cubicBezTo>
                                  <a:pt x="234661" y="542474"/>
                                  <a:pt x="249382" y="542474"/>
                                  <a:pt x="263236" y="542474"/>
                                </a:cubicBezTo>
                                <a:cubicBezTo>
                                  <a:pt x="312593" y="542474"/>
                                  <a:pt x="361084" y="541608"/>
                                  <a:pt x="409575" y="545071"/>
                                </a:cubicBezTo>
                                <a:cubicBezTo>
                                  <a:pt x="414770" y="545071"/>
                                  <a:pt x="436418" y="545937"/>
                                  <a:pt x="429491" y="535546"/>
                                </a:cubicBezTo>
                                <a:cubicBezTo>
                                  <a:pt x="421698" y="522558"/>
                                  <a:pt x="382732" y="532949"/>
                                  <a:pt x="371475" y="532949"/>
                                </a:cubicBezTo>
                                <a:cubicBezTo>
                                  <a:pt x="313459" y="533815"/>
                                  <a:pt x="256309" y="526887"/>
                                  <a:pt x="198293" y="530351"/>
                                </a:cubicBezTo>
                                <a:cubicBezTo>
                                  <a:pt x="189634" y="532083"/>
                                  <a:pt x="176645" y="545937"/>
                                  <a:pt x="193098" y="547669"/>
                                </a:cubicBezTo>
                                <a:close/>
                                <a:moveTo>
                                  <a:pt x="693593" y="192646"/>
                                </a:moveTo>
                                <a:cubicBezTo>
                                  <a:pt x="642505" y="187451"/>
                                  <a:pt x="585355" y="190915"/>
                                  <a:pt x="533400" y="193512"/>
                                </a:cubicBezTo>
                                <a:cubicBezTo>
                                  <a:pt x="523875" y="194378"/>
                                  <a:pt x="510886" y="192646"/>
                                  <a:pt x="502227" y="197842"/>
                                </a:cubicBezTo>
                                <a:cubicBezTo>
                                  <a:pt x="486641" y="208233"/>
                                  <a:pt x="515216" y="209099"/>
                                  <a:pt x="520411" y="208233"/>
                                </a:cubicBezTo>
                                <a:cubicBezTo>
                                  <a:pt x="561109" y="204769"/>
                                  <a:pt x="600075" y="201305"/>
                                  <a:pt x="640773" y="201305"/>
                                </a:cubicBezTo>
                                <a:cubicBezTo>
                                  <a:pt x="661555" y="201305"/>
                                  <a:pt x="682336" y="202171"/>
                                  <a:pt x="701386" y="209964"/>
                                </a:cubicBezTo>
                                <a:cubicBezTo>
                                  <a:pt x="707448" y="212562"/>
                                  <a:pt x="718705" y="211696"/>
                                  <a:pt x="719571" y="203037"/>
                                </a:cubicBezTo>
                                <a:cubicBezTo>
                                  <a:pt x="720436" y="194378"/>
                                  <a:pt x="698789" y="193512"/>
                                  <a:pt x="693593" y="192646"/>
                                </a:cubicBezTo>
                                <a:close/>
                                <a:moveTo>
                                  <a:pt x="456334" y="1191905"/>
                                </a:moveTo>
                                <a:cubicBezTo>
                                  <a:pt x="501361" y="1190174"/>
                                  <a:pt x="547255" y="1189308"/>
                                  <a:pt x="592282" y="1189308"/>
                                </a:cubicBezTo>
                                <a:cubicBezTo>
                                  <a:pt x="600075" y="1189308"/>
                                  <a:pt x="621723" y="1197101"/>
                                  <a:pt x="626052" y="1185844"/>
                                </a:cubicBezTo>
                                <a:cubicBezTo>
                                  <a:pt x="629516" y="1176319"/>
                                  <a:pt x="619125" y="1167660"/>
                                  <a:pt x="610466" y="1173722"/>
                                </a:cubicBezTo>
                                <a:cubicBezTo>
                                  <a:pt x="601807" y="1178917"/>
                                  <a:pt x="606136" y="1176319"/>
                                  <a:pt x="610466" y="1173722"/>
                                </a:cubicBezTo>
                                <a:cubicBezTo>
                                  <a:pt x="585355" y="1190174"/>
                                  <a:pt x="532534" y="1178051"/>
                                  <a:pt x="503959" y="1177185"/>
                                </a:cubicBezTo>
                                <a:cubicBezTo>
                                  <a:pt x="481446" y="1176319"/>
                                  <a:pt x="458932" y="1174587"/>
                                  <a:pt x="436418" y="1177185"/>
                                </a:cubicBezTo>
                                <a:cubicBezTo>
                                  <a:pt x="432089" y="1178051"/>
                                  <a:pt x="424296" y="1181514"/>
                                  <a:pt x="425161" y="1187576"/>
                                </a:cubicBezTo>
                                <a:cubicBezTo>
                                  <a:pt x="426027" y="1196235"/>
                                  <a:pt x="451139" y="1192771"/>
                                  <a:pt x="456334" y="1191905"/>
                                </a:cubicBezTo>
                                <a:close/>
                                <a:moveTo>
                                  <a:pt x="492702" y="242003"/>
                                </a:moveTo>
                                <a:cubicBezTo>
                                  <a:pt x="503093" y="244601"/>
                                  <a:pt x="516948" y="241137"/>
                                  <a:pt x="527339" y="240271"/>
                                </a:cubicBezTo>
                                <a:cubicBezTo>
                                  <a:pt x="550718" y="238540"/>
                                  <a:pt x="574964" y="239405"/>
                                  <a:pt x="599209" y="239405"/>
                                </a:cubicBezTo>
                                <a:cubicBezTo>
                                  <a:pt x="611332" y="239405"/>
                                  <a:pt x="720436" y="255858"/>
                                  <a:pt x="722168" y="243735"/>
                                </a:cubicBezTo>
                                <a:cubicBezTo>
                                  <a:pt x="723034" y="240271"/>
                                  <a:pt x="510020" y="214294"/>
                                  <a:pt x="487507" y="226417"/>
                                </a:cubicBezTo>
                                <a:cubicBezTo>
                                  <a:pt x="477982" y="231612"/>
                                  <a:pt x="486641" y="240271"/>
                                  <a:pt x="492702" y="242003"/>
                                </a:cubicBezTo>
                                <a:close/>
                                <a:moveTo>
                                  <a:pt x="862446" y="92201"/>
                                </a:moveTo>
                                <a:cubicBezTo>
                                  <a:pt x="849457" y="92201"/>
                                  <a:pt x="837334" y="95665"/>
                                  <a:pt x="824346" y="95665"/>
                                </a:cubicBezTo>
                                <a:cubicBezTo>
                                  <a:pt x="794905" y="96530"/>
                                  <a:pt x="767196" y="93067"/>
                                  <a:pt x="737755" y="91335"/>
                                </a:cubicBezTo>
                                <a:cubicBezTo>
                                  <a:pt x="729096" y="90469"/>
                                  <a:pt x="718705" y="102592"/>
                                  <a:pt x="731693" y="106055"/>
                                </a:cubicBezTo>
                                <a:cubicBezTo>
                                  <a:pt x="748146" y="110385"/>
                                  <a:pt x="765464" y="107787"/>
                                  <a:pt x="781916" y="108653"/>
                                </a:cubicBezTo>
                                <a:cubicBezTo>
                                  <a:pt x="805296" y="109519"/>
                                  <a:pt x="849457" y="119044"/>
                                  <a:pt x="871105" y="108653"/>
                                </a:cubicBezTo>
                                <a:cubicBezTo>
                                  <a:pt x="869373" y="109519"/>
                                  <a:pt x="865909" y="111251"/>
                                  <a:pt x="871105" y="108653"/>
                                </a:cubicBezTo>
                                <a:cubicBezTo>
                                  <a:pt x="873702" y="106921"/>
                                  <a:pt x="872836" y="107787"/>
                                  <a:pt x="871105" y="108653"/>
                                </a:cubicBezTo>
                                <a:cubicBezTo>
                                  <a:pt x="884959" y="101726"/>
                                  <a:pt x="870239" y="92201"/>
                                  <a:pt x="862446" y="92201"/>
                                </a:cubicBezTo>
                                <a:close/>
                                <a:moveTo>
                                  <a:pt x="493568" y="327728"/>
                                </a:moveTo>
                                <a:lnTo>
                                  <a:pt x="493568" y="327728"/>
                                </a:lnTo>
                                <a:cubicBezTo>
                                  <a:pt x="484043" y="332923"/>
                                  <a:pt x="492702" y="341583"/>
                                  <a:pt x="498764" y="343315"/>
                                </a:cubicBezTo>
                                <a:cubicBezTo>
                                  <a:pt x="509155" y="345912"/>
                                  <a:pt x="523009" y="342449"/>
                                  <a:pt x="533400" y="341583"/>
                                </a:cubicBezTo>
                                <a:cubicBezTo>
                                  <a:pt x="556780" y="339851"/>
                                  <a:pt x="581025" y="340717"/>
                                  <a:pt x="605271" y="340717"/>
                                </a:cubicBezTo>
                                <a:cubicBezTo>
                                  <a:pt x="617393" y="340717"/>
                                  <a:pt x="726498" y="357169"/>
                                  <a:pt x="729096" y="345046"/>
                                </a:cubicBezTo>
                                <a:cubicBezTo>
                                  <a:pt x="729096" y="342449"/>
                                  <a:pt x="516082" y="316472"/>
                                  <a:pt x="493568" y="327728"/>
                                </a:cubicBezTo>
                                <a:close/>
                                <a:moveTo>
                                  <a:pt x="608734" y="93067"/>
                                </a:moveTo>
                                <a:cubicBezTo>
                                  <a:pt x="590550" y="92201"/>
                                  <a:pt x="524741" y="75748"/>
                                  <a:pt x="510020" y="89603"/>
                                </a:cubicBezTo>
                                <a:cubicBezTo>
                                  <a:pt x="494434" y="105189"/>
                                  <a:pt x="591416" y="105189"/>
                                  <a:pt x="596611" y="105189"/>
                                </a:cubicBezTo>
                                <a:cubicBezTo>
                                  <a:pt x="604405" y="106055"/>
                                  <a:pt x="729961" y="121642"/>
                                  <a:pt x="723034" y="104324"/>
                                </a:cubicBezTo>
                                <a:cubicBezTo>
                                  <a:pt x="720436" y="98262"/>
                                  <a:pt x="619991" y="93933"/>
                                  <a:pt x="608734" y="93067"/>
                                </a:cubicBezTo>
                                <a:close/>
                                <a:moveTo>
                                  <a:pt x="503093" y="305214"/>
                                </a:moveTo>
                                <a:cubicBezTo>
                                  <a:pt x="521277" y="307812"/>
                                  <a:pt x="540327" y="305214"/>
                                  <a:pt x="558511" y="304349"/>
                                </a:cubicBezTo>
                                <a:cubicBezTo>
                                  <a:pt x="597477" y="302617"/>
                                  <a:pt x="640773" y="300885"/>
                                  <a:pt x="677141" y="314740"/>
                                </a:cubicBezTo>
                                <a:cubicBezTo>
                                  <a:pt x="684934" y="318203"/>
                                  <a:pt x="716107" y="313873"/>
                                  <a:pt x="697923" y="304349"/>
                                </a:cubicBezTo>
                                <a:cubicBezTo>
                                  <a:pt x="680605" y="294824"/>
                                  <a:pt x="653761" y="297421"/>
                                  <a:pt x="634711" y="295690"/>
                                </a:cubicBezTo>
                                <a:cubicBezTo>
                                  <a:pt x="593148" y="293092"/>
                                  <a:pt x="550718" y="285298"/>
                                  <a:pt x="509155" y="290494"/>
                                </a:cubicBezTo>
                                <a:lnTo>
                                  <a:pt x="509155" y="290494"/>
                                </a:lnTo>
                                <a:cubicBezTo>
                                  <a:pt x="507423" y="290494"/>
                                  <a:pt x="507423" y="290494"/>
                                  <a:pt x="509155" y="290494"/>
                                </a:cubicBezTo>
                                <a:cubicBezTo>
                                  <a:pt x="502227" y="292226"/>
                                  <a:pt x="488373" y="303483"/>
                                  <a:pt x="503093" y="305214"/>
                                </a:cubicBezTo>
                                <a:close/>
                                <a:moveTo>
                                  <a:pt x="555914" y="138960"/>
                                </a:moveTo>
                                <a:cubicBezTo>
                                  <a:pt x="601807" y="138094"/>
                                  <a:pt x="647700" y="144155"/>
                                  <a:pt x="693593" y="148485"/>
                                </a:cubicBezTo>
                                <a:cubicBezTo>
                                  <a:pt x="704850" y="149351"/>
                                  <a:pt x="735157" y="137228"/>
                                  <a:pt x="710911" y="132899"/>
                                </a:cubicBezTo>
                                <a:cubicBezTo>
                                  <a:pt x="689264" y="129435"/>
                                  <a:pt x="665018" y="132032"/>
                                  <a:pt x="643371" y="131167"/>
                                </a:cubicBezTo>
                                <a:cubicBezTo>
                                  <a:pt x="616527" y="130301"/>
                                  <a:pt x="590550" y="126837"/>
                                  <a:pt x="563707" y="124240"/>
                                </a:cubicBezTo>
                                <a:cubicBezTo>
                                  <a:pt x="548986" y="123373"/>
                                  <a:pt x="523009" y="114714"/>
                                  <a:pt x="510886" y="125105"/>
                                </a:cubicBezTo>
                                <a:cubicBezTo>
                                  <a:pt x="513484" y="123373"/>
                                  <a:pt x="514350" y="121642"/>
                                  <a:pt x="510886" y="125105"/>
                                </a:cubicBezTo>
                                <a:lnTo>
                                  <a:pt x="510886" y="125105"/>
                                </a:lnTo>
                                <a:cubicBezTo>
                                  <a:pt x="494434" y="140692"/>
                                  <a:pt x="549852" y="138960"/>
                                  <a:pt x="555914" y="138960"/>
                                </a:cubicBezTo>
                                <a:close/>
                                <a:moveTo>
                                  <a:pt x="608734" y="1139951"/>
                                </a:moveTo>
                                <a:cubicBezTo>
                                  <a:pt x="608734" y="1139951"/>
                                  <a:pt x="608734" y="1139951"/>
                                  <a:pt x="608734" y="1139951"/>
                                </a:cubicBezTo>
                                <a:cubicBezTo>
                                  <a:pt x="609600" y="1139951"/>
                                  <a:pt x="609600" y="1139951"/>
                                  <a:pt x="608734" y="1139951"/>
                                </a:cubicBezTo>
                                <a:close/>
                                <a:moveTo>
                                  <a:pt x="424296" y="1081935"/>
                                </a:moveTo>
                                <a:cubicBezTo>
                                  <a:pt x="445943" y="1084533"/>
                                  <a:pt x="470189" y="1080203"/>
                                  <a:pt x="491836" y="1080203"/>
                                </a:cubicBezTo>
                                <a:cubicBezTo>
                                  <a:pt x="514350" y="1080203"/>
                                  <a:pt x="537730" y="1081935"/>
                                  <a:pt x="560243" y="1084533"/>
                                </a:cubicBezTo>
                                <a:cubicBezTo>
                                  <a:pt x="581891" y="1086264"/>
                                  <a:pt x="604405" y="1096655"/>
                                  <a:pt x="625186" y="1096655"/>
                                </a:cubicBezTo>
                                <a:cubicBezTo>
                                  <a:pt x="627784" y="1096655"/>
                                  <a:pt x="655493" y="1086264"/>
                                  <a:pt x="644236" y="1082801"/>
                                </a:cubicBezTo>
                                <a:cubicBezTo>
                                  <a:pt x="626918" y="1077605"/>
                                  <a:pt x="605271" y="1078472"/>
                                  <a:pt x="587952" y="1076740"/>
                                </a:cubicBezTo>
                                <a:cubicBezTo>
                                  <a:pt x="538596" y="1072410"/>
                                  <a:pt x="488373" y="1062885"/>
                                  <a:pt x="439016" y="1066349"/>
                                </a:cubicBezTo>
                                <a:cubicBezTo>
                                  <a:pt x="431223" y="1066349"/>
                                  <a:pt x="404380" y="1079337"/>
                                  <a:pt x="424296" y="1081935"/>
                                </a:cubicBezTo>
                                <a:close/>
                                <a:moveTo>
                                  <a:pt x="397452" y="743365"/>
                                </a:moveTo>
                                <a:lnTo>
                                  <a:pt x="397452" y="743365"/>
                                </a:lnTo>
                                <a:cubicBezTo>
                                  <a:pt x="401782" y="741633"/>
                                  <a:pt x="399184" y="743365"/>
                                  <a:pt x="397452" y="743365"/>
                                </a:cubicBezTo>
                                <a:close/>
                                <a:moveTo>
                                  <a:pt x="884959" y="130301"/>
                                </a:moveTo>
                                <a:cubicBezTo>
                                  <a:pt x="847725" y="133764"/>
                                  <a:pt x="809625" y="137228"/>
                                  <a:pt x="772391" y="133764"/>
                                </a:cubicBezTo>
                                <a:cubicBezTo>
                                  <a:pt x="761134" y="132899"/>
                                  <a:pt x="747280" y="118178"/>
                                  <a:pt x="737755" y="127703"/>
                                </a:cubicBezTo>
                                <a:cubicBezTo>
                                  <a:pt x="726498" y="138960"/>
                                  <a:pt x="749011" y="142423"/>
                                  <a:pt x="755073" y="142423"/>
                                </a:cubicBezTo>
                                <a:cubicBezTo>
                                  <a:pt x="798368" y="145021"/>
                                  <a:pt x="840798" y="145021"/>
                                  <a:pt x="884093" y="144155"/>
                                </a:cubicBezTo>
                                <a:cubicBezTo>
                                  <a:pt x="908339" y="144155"/>
                                  <a:pt x="913534" y="128569"/>
                                  <a:pt x="884959" y="130301"/>
                                </a:cubicBezTo>
                                <a:close/>
                                <a:moveTo>
                                  <a:pt x="464127" y="1155537"/>
                                </a:moveTo>
                                <a:cubicBezTo>
                                  <a:pt x="521277" y="1152074"/>
                                  <a:pt x="577561" y="1148610"/>
                                  <a:pt x="633846" y="1154671"/>
                                </a:cubicBezTo>
                                <a:cubicBezTo>
                                  <a:pt x="644236" y="1155537"/>
                                  <a:pt x="669348" y="1145146"/>
                                  <a:pt x="647700" y="1140817"/>
                                </a:cubicBezTo>
                                <a:cubicBezTo>
                                  <a:pt x="635577" y="1138219"/>
                                  <a:pt x="620857" y="1138219"/>
                                  <a:pt x="608734" y="1139951"/>
                                </a:cubicBezTo>
                                <a:cubicBezTo>
                                  <a:pt x="608734" y="1139951"/>
                                  <a:pt x="608734" y="1139951"/>
                                  <a:pt x="608734" y="1139951"/>
                                </a:cubicBezTo>
                                <a:cubicBezTo>
                                  <a:pt x="561109" y="1146878"/>
                                  <a:pt x="509155" y="1143415"/>
                                  <a:pt x="461530" y="1140817"/>
                                </a:cubicBezTo>
                                <a:cubicBezTo>
                                  <a:pt x="458932" y="1140817"/>
                                  <a:pt x="413905" y="1144280"/>
                                  <a:pt x="426893" y="1154671"/>
                                </a:cubicBezTo>
                                <a:cubicBezTo>
                                  <a:pt x="435552" y="1162464"/>
                                  <a:pt x="453736" y="1156403"/>
                                  <a:pt x="464127" y="1155537"/>
                                </a:cubicBezTo>
                                <a:close/>
                                <a:moveTo>
                                  <a:pt x="416502" y="894032"/>
                                </a:moveTo>
                                <a:cubicBezTo>
                                  <a:pt x="395720" y="891435"/>
                                  <a:pt x="372341" y="894032"/>
                                  <a:pt x="351559" y="894032"/>
                                </a:cubicBezTo>
                                <a:cubicBezTo>
                                  <a:pt x="322984" y="894032"/>
                                  <a:pt x="295275" y="894032"/>
                                  <a:pt x="266700" y="893167"/>
                                </a:cubicBezTo>
                                <a:cubicBezTo>
                                  <a:pt x="247650" y="893167"/>
                                  <a:pt x="223405" y="887972"/>
                                  <a:pt x="205220" y="893167"/>
                                </a:cubicBezTo>
                                <a:cubicBezTo>
                                  <a:pt x="183573" y="898362"/>
                                  <a:pt x="207818" y="909619"/>
                                  <a:pt x="219075" y="907887"/>
                                </a:cubicBezTo>
                                <a:cubicBezTo>
                                  <a:pt x="245052" y="903558"/>
                                  <a:pt x="272761" y="905290"/>
                                  <a:pt x="298739" y="904424"/>
                                </a:cubicBezTo>
                                <a:cubicBezTo>
                                  <a:pt x="322118" y="904424"/>
                                  <a:pt x="345498" y="904424"/>
                                  <a:pt x="369743" y="906155"/>
                                </a:cubicBezTo>
                                <a:cubicBezTo>
                                  <a:pt x="387061" y="907021"/>
                                  <a:pt x="405246" y="911351"/>
                                  <a:pt x="422564" y="907021"/>
                                </a:cubicBezTo>
                                <a:cubicBezTo>
                                  <a:pt x="438150" y="903558"/>
                                  <a:pt x="426893" y="894899"/>
                                  <a:pt x="416502" y="894032"/>
                                </a:cubicBezTo>
                                <a:close/>
                                <a:moveTo>
                                  <a:pt x="432089" y="1117437"/>
                                </a:moveTo>
                                <a:cubicBezTo>
                                  <a:pt x="440748" y="1127828"/>
                                  <a:pt x="467591" y="1120901"/>
                                  <a:pt x="477982" y="1119169"/>
                                </a:cubicBezTo>
                                <a:cubicBezTo>
                                  <a:pt x="516948" y="1114839"/>
                                  <a:pt x="560243" y="1115706"/>
                                  <a:pt x="598343" y="1121767"/>
                                </a:cubicBezTo>
                                <a:cubicBezTo>
                                  <a:pt x="602673" y="1122633"/>
                                  <a:pt x="637309" y="1130426"/>
                                  <a:pt x="626052" y="1117437"/>
                                </a:cubicBezTo>
                                <a:cubicBezTo>
                                  <a:pt x="619125" y="1108778"/>
                                  <a:pt x="599209" y="1111376"/>
                                  <a:pt x="589684" y="1111376"/>
                                </a:cubicBezTo>
                                <a:cubicBezTo>
                                  <a:pt x="543791" y="1108778"/>
                                  <a:pt x="497898" y="1103583"/>
                                  <a:pt x="452005" y="1106180"/>
                                </a:cubicBezTo>
                                <a:cubicBezTo>
                                  <a:pt x="451139" y="1106180"/>
                                  <a:pt x="451139" y="1106180"/>
                                  <a:pt x="452005" y="1106180"/>
                                </a:cubicBezTo>
                                <a:cubicBezTo>
                                  <a:pt x="447675" y="1105315"/>
                                  <a:pt x="423430" y="1106180"/>
                                  <a:pt x="432089" y="1117437"/>
                                </a:cubicBezTo>
                                <a:close/>
                                <a:moveTo>
                                  <a:pt x="368011" y="784062"/>
                                </a:moveTo>
                                <a:cubicBezTo>
                                  <a:pt x="319520" y="783196"/>
                                  <a:pt x="271895" y="780599"/>
                                  <a:pt x="223405" y="784062"/>
                                </a:cubicBezTo>
                                <a:cubicBezTo>
                                  <a:pt x="219941" y="784062"/>
                                  <a:pt x="185305" y="791855"/>
                                  <a:pt x="202623" y="798782"/>
                                </a:cubicBezTo>
                                <a:cubicBezTo>
                                  <a:pt x="219075" y="805710"/>
                                  <a:pt x="245918" y="798782"/>
                                  <a:pt x="263236" y="797917"/>
                                </a:cubicBezTo>
                                <a:cubicBezTo>
                                  <a:pt x="301336" y="796185"/>
                                  <a:pt x="358486" y="784928"/>
                                  <a:pt x="393989" y="799649"/>
                                </a:cubicBezTo>
                                <a:cubicBezTo>
                                  <a:pt x="398318" y="801381"/>
                                  <a:pt x="424296" y="799649"/>
                                  <a:pt x="419966" y="790123"/>
                                </a:cubicBezTo>
                                <a:cubicBezTo>
                                  <a:pt x="414770" y="778867"/>
                                  <a:pt x="377536" y="784062"/>
                                  <a:pt x="368011" y="784062"/>
                                </a:cubicBezTo>
                                <a:close/>
                                <a:moveTo>
                                  <a:pt x="233795" y="764146"/>
                                </a:moveTo>
                                <a:cubicBezTo>
                                  <a:pt x="293543" y="758085"/>
                                  <a:pt x="355023" y="753756"/>
                                  <a:pt x="414770" y="759817"/>
                                </a:cubicBezTo>
                                <a:cubicBezTo>
                                  <a:pt x="419966" y="760683"/>
                                  <a:pt x="463261" y="758085"/>
                                  <a:pt x="442480" y="747694"/>
                                </a:cubicBezTo>
                                <a:cubicBezTo>
                                  <a:pt x="431223" y="741633"/>
                                  <a:pt x="408709" y="739901"/>
                                  <a:pt x="396586" y="744230"/>
                                </a:cubicBezTo>
                                <a:cubicBezTo>
                                  <a:pt x="393123" y="745097"/>
                                  <a:pt x="394855" y="745097"/>
                                  <a:pt x="396586" y="744230"/>
                                </a:cubicBezTo>
                                <a:cubicBezTo>
                                  <a:pt x="374939" y="752024"/>
                                  <a:pt x="338570" y="745962"/>
                                  <a:pt x="316057" y="745962"/>
                                </a:cubicBezTo>
                                <a:cubicBezTo>
                                  <a:pt x="286616" y="745962"/>
                                  <a:pt x="258041" y="749426"/>
                                  <a:pt x="228600" y="750292"/>
                                </a:cubicBezTo>
                                <a:cubicBezTo>
                                  <a:pt x="217343" y="751157"/>
                                  <a:pt x="191366" y="749426"/>
                                  <a:pt x="184439" y="760683"/>
                                </a:cubicBezTo>
                                <a:cubicBezTo>
                                  <a:pt x="175780" y="776269"/>
                                  <a:pt x="230332" y="764146"/>
                                  <a:pt x="233795" y="764146"/>
                                </a:cubicBezTo>
                                <a:close/>
                                <a:moveTo>
                                  <a:pt x="222539" y="869787"/>
                                </a:moveTo>
                                <a:cubicBezTo>
                                  <a:pt x="275359" y="861994"/>
                                  <a:pt x="339436" y="861994"/>
                                  <a:pt x="392257" y="870653"/>
                                </a:cubicBezTo>
                                <a:cubicBezTo>
                                  <a:pt x="399184" y="871519"/>
                                  <a:pt x="439882" y="879312"/>
                                  <a:pt x="439882" y="866324"/>
                                </a:cubicBezTo>
                                <a:cubicBezTo>
                                  <a:pt x="439882" y="852469"/>
                                  <a:pt x="387927" y="858530"/>
                                  <a:pt x="379268" y="858530"/>
                                </a:cubicBezTo>
                                <a:cubicBezTo>
                                  <a:pt x="322118" y="858530"/>
                                  <a:pt x="264968" y="852469"/>
                                  <a:pt x="207818" y="857665"/>
                                </a:cubicBezTo>
                                <a:lnTo>
                                  <a:pt x="207818" y="857665"/>
                                </a:lnTo>
                                <a:cubicBezTo>
                                  <a:pt x="201757" y="858530"/>
                                  <a:pt x="186170" y="857665"/>
                                  <a:pt x="182707" y="864592"/>
                                </a:cubicBezTo>
                                <a:cubicBezTo>
                                  <a:pt x="175780" y="881910"/>
                                  <a:pt x="218209" y="869787"/>
                                  <a:pt x="222539" y="869787"/>
                                </a:cubicBezTo>
                                <a:close/>
                                <a:moveTo>
                                  <a:pt x="187036" y="829956"/>
                                </a:moveTo>
                                <a:cubicBezTo>
                                  <a:pt x="210416" y="836883"/>
                                  <a:pt x="242455" y="829956"/>
                                  <a:pt x="265834" y="829089"/>
                                </a:cubicBezTo>
                                <a:cubicBezTo>
                                  <a:pt x="310861" y="827358"/>
                                  <a:pt x="368011" y="820430"/>
                                  <a:pt x="412173" y="834285"/>
                                </a:cubicBezTo>
                                <a:cubicBezTo>
                                  <a:pt x="419100" y="836017"/>
                                  <a:pt x="425161" y="841212"/>
                                  <a:pt x="432089" y="842078"/>
                                </a:cubicBezTo>
                                <a:cubicBezTo>
                                  <a:pt x="438150" y="842944"/>
                                  <a:pt x="452871" y="831687"/>
                                  <a:pt x="442480" y="827358"/>
                                </a:cubicBezTo>
                                <a:cubicBezTo>
                                  <a:pt x="421698" y="818699"/>
                                  <a:pt x="397452" y="820430"/>
                                  <a:pt x="375805" y="819565"/>
                                </a:cubicBezTo>
                                <a:cubicBezTo>
                                  <a:pt x="320386" y="816967"/>
                                  <a:pt x="264102" y="811771"/>
                                  <a:pt x="208684" y="816967"/>
                                </a:cubicBezTo>
                                <a:cubicBezTo>
                                  <a:pt x="205220" y="816967"/>
                                  <a:pt x="167986" y="823894"/>
                                  <a:pt x="187036" y="829956"/>
                                </a:cubicBezTo>
                                <a:close/>
                                <a:moveTo>
                                  <a:pt x="204355" y="893167"/>
                                </a:moveTo>
                                <a:cubicBezTo>
                                  <a:pt x="216477" y="889703"/>
                                  <a:pt x="191366" y="896631"/>
                                  <a:pt x="204355" y="893167"/>
                                </a:cubicBezTo>
                                <a:lnTo>
                                  <a:pt x="204355" y="893167"/>
                                </a:lnTo>
                                <a:close/>
                                <a:moveTo>
                                  <a:pt x="232930" y="564987"/>
                                </a:moveTo>
                                <a:cubicBezTo>
                                  <a:pt x="234661" y="564987"/>
                                  <a:pt x="235527" y="564987"/>
                                  <a:pt x="237259" y="564987"/>
                                </a:cubicBezTo>
                                <a:lnTo>
                                  <a:pt x="232930" y="564987"/>
                                </a:lnTo>
                                <a:close/>
                                <a:moveTo>
                                  <a:pt x="884093" y="145021"/>
                                </a:moveTo>
                                <a:cubicBezTo>
                                  <a:pt x="843396" y="145887"/>
                                  <a:pt x="888423" y="144155"/>
                                  <a:pt x="884093" y="145021"/>
                                </a:cubicBezTo>
                                <a:lnTo>
                                  <a:pt x="884093" y="145021"/>
                                </a:lnTo>
                                <a:close/>
                                <a:moveTo>
                                  <a:pt x="997527" y="459347"/>
                                </a:moveTo>
                                <a:cubicBezTo>
                                  <a:pt x="1004455" y="454151"/>
                                  <a:pt x="1020907" y="457615"/>
                                  <a:pt x="1028700" y="457615"/>
                                </a:cubicBezTo>
                                <a:cubicBezTo>
                                  <a:pt x="1046884" y="458480"/>
                                  <a:pt x="1065068" y="458480"/>
                                  <a:pt x="1083252" y="457615"/>
                                </a:cubicBezTo>
                                <a:cubicBezTo>
                                  <a:pt x="1100571" y="456748"/>
                                  <a:pt x="1177636" y="461944"/>
                                  <a:pt x="1176771" y="435967"/>
                                </a:cubicBezTo>
                                <a:cubicBezTo>
                                  <a:pt x="1129146" y="435967"/>
                                  <a:pt x="1079789" y="446358"/>
                                  <a:pt x="1032164" y="448956"/>
                                </a:cubicBezTo>
                                <a:cubicBezTo>
                                  <a:pt x="1014846" y="449821"/>
                                  <a:pt x="1000125" y="435101"/>
                                  <a:pt x="982807" y="443760"/>
                                </a:cubicBezTo>
                                <a:cubicBezTo>
                                  <a:pt x="963757" y="455017"/>
                                  <a:pt x="989734" y="467139"/>
                                  <a:pt x="997527" y="459347"/>
                                </a:cubicBezTo>
                                <a:cubicBezTo>
                                  <a:pt x="1000991" y="456748"/>
                                  <a:pt x="999259" y="458480"/>
                                  <a:pt x="997527" y="459347"/>
                                </a:cubicBezTo>
                                <a:close/>
                                <a:moveTo>
                                  <a:pt x="997527" y="459347"/>
                                </a:moveTo>
                                <a:cubicBezTo>
                                  <a:pt x="997527" y="459347"/>
                                  <a:pt x="997527" y="459347"/>
                                  <a:pt x="997527" y="459347"/>
                                </a:cubicBezTo>
                                <a:cubicBezTo>
                                  <a:pt x="995796" y="461078"/>
                                  <a:pt x="996661" y="460212"/>
                                  <a:pt x="997527" y="459347"/>
                                </a:cubicBezTo>
                                <a:close/>
                                <a:moveTo>
                                  <a:pt x="979343" y="494849"/>
                                </a:moveTo>
                                <a:cubicBezTo>
                                  <a:pt x="1003589" y="498312"/>
                                  <a:pt x="1027834" y="499178"/>
                                  <a:pt x="1052080" y="497446"/>
                                </a:cubicBezTo>
                                <a:cubicBezTo>
                                  <a:pt x="1076325" y="495714"/>
                                  <a:pt x="1101436" y="493117"/>
                                  <a:pt x="1125682" y="493117"/>
                                </a:cubicBezTo>
                                <a:cubicBezTo>
                                  <a:pt x="1138671" y="493117"/>
                                  <a:pt x="1179368" y="499178"/>
                                  <a:pt x="1188027" y="489653"/>
                                </a:cubicBezTo>
                                <a:cubicBezTo>
                                  <a:pt x="1197552" y="479262"/>
                                  <a:pt x="1179368" y="470603"/>
                                  <a:pt x="1170709" y="473201"/>
                                </a:cubicBezTo>
                                <a:cubicBezTo>
                                  <a:pt x="1147330" y="479262"/>
                                  <a:pt x="1122218" y="478396"/>
                                  <a:pt x="1097973" y="481860"/>
                                </a:cubicBezTo>
                                <a:cubicBezTo>
                                  <a:pt x="1073727" y="485324"/>
                                  <a:pt x="1050348" y="487055"/>
                                  <a:pt x="1025236" y="487055"/>
                                </a:cubicBezTo>
                                <a:cubicBezTo>
                                  <a:pt x="1008784" y="487055"/>
                                  <a:pt x="993198" y="479262"/>
                                  <a:pt x="977611" y="480994"/>
                                </a:cubicBezTo>
                                <a:cubicBezTo>
                                  <a:pt x="962891" y="481860"/>
                                  <a:pt x="963757" y="493117"/>
                                  <a:pt x="979343" y="494849"/>
                                </a:cubicBezTo>
                                <a:close/>
                                <a:moveTo>
                                  <a:pt x="1052080" y="497446"/>
                                </a:moveTo>
                                <a:cubicBezTo>
                                  <a:pt x="1030432" y="499178"/>
                                  <a:pt x="1072862" y="495714"/>
                                  <a:pt x="1052080" y="497446"/>
                                </a:cubicBezTo>
                                <a:lnTo>
                                  <a:pt x="1052080" y="497446"/>
                                </a:lnTo>
                                <a:close/>
                                <a:moveTo>
                                  <a:pt x="980209" y="374487"/>
                                </a:moveTo>
                                <a:cubicBezTo>
                                  <a:pt x="974148" y="387476"/>
                                  <a:pt x="1033030" y="385744"/>
                                  <a:pt x="1039091" y="385744"/>
                                </a:cubicBezTo>
                                <a:cubicBezTo>
                                  <a:pt x="1089314" y="384878"/>
                                  <a:pt x="1145598" y="397001"/>
                                  <a:pt x="1194955" y="384878"/>
                                </a:cubicBezTo>
                                <a:cubicBezTo>
                                  <a:pt x="1201882" y="383146"/>
                                  <a:pt x="1221798" y="377085"/>
                                  <a:pt x="1212273" y="368426"/>
                                </a:cubicBezTo>
                                <a:cubicBezTo>
                                  <a:pt x="1226127" y="371024"/>
                                  <a:pt x="1257300" y="367560"/>
                                  <a:pt x="1263362" y="368426"/>
                                </a:cubicBezTo>
                                <a:cubicBezTo>
                                  <a:pt x="1290205" y="371889"/>
                                  <a:pt x="1317048" y="371889"/>
                                  <a:pt x="1343891" y="372756"/>
                                </a:cubicBezTo>
                                <a:cubicBezTo>
                                  <a:pt x="1366405" y="373621"/>
                                  <a:pt x="1390650" y="377951"/>
                                  <a:pt x="1412298" y="371889"/>
                                </a:cubicBezTo>
                                <a:cubicBezTo>
                                  <a:pt x="1420091" y="370157"/>
                                  <a:pt x="1440007" y="358901"/>
                                  <a:pt x="1420091" y="356303"/>
                                </a:cubicBezTo>
                                <a:cubicBezTo>
                                  <a:pt x="1400175" y="353706"/>
                                  <a:pt x="1376796" y="361498"/>
                                  <a:pt x="1356014" y="361498"/>
                                </a:cubicBezTo>
                                <a:cubicBezTo>
                                  <a:pt x="1312718" y="360633"/>
                                  <a:pt x="1270289" y="356303"/>
                                  <a:pt x="1227859" y="351108"/>
                                </a:cubicBezTo>
                                <a:cubicBezTo>
                                  <a:pt x="1218334" y="350242"/>
                                  <a:pt x="1204480" y="350242"/>
                                  <a:pt x="1205346" y="363230"/>
                                </a:cubicBezTo>
                                <a:cubicBezTo>
                                  <a:pt x="1205346" y="364097"/>
                                  <a:pt x="1206211" y="364962"/>
                                  <a:pt x="1207077" y="365828"/>
                                </a:cubicBezTo>
                                <a:cubicBezTo>
                                  <a:pt x="1194955" y="364962"/>
                                  <a:pt x="1169843" y="375353"/>
                                  <a:pt x="1161184" y="375353"/>
                                </a:cubicBezTo>
                                <a:cubicBezTo>
                                  <a:pt x="1119621" y="377085"/>
                                  <a:pt x="1073727" y="377085"/>
                                  <a:pt x="1032164" y="373621"/>
                                </a:cubicBezTo>
                                <a:cubicBezTo>
                                  <a:pt x="1019175" y="372756"/>
                                  <a:pt x="987136" y="358035"/>
                                  <a:pt x="980209" y="374487"/>
                                </a:cubicBezTo>
                                <a:close/>
                                <a:moveTo>
                                  <a:pt x="1411432" y="232478"/>
                                </a:moveTo>
                                <a:cubicBezTo>
                                  <a:pt x="1396711" y="235076"/>
                                  <a:pt x="1380259" y="242869"/>
                                  <a:pt x="1365539" y="242869"/>
                                </a:cubicBezTo>
                                <a:cubicBezTo>
                                  <a:pt x="1326573" y="244601"/>
                                  <a:pt x="1284143" y="248064"/>
                                  <a:pt x="1244312" y="245467"/>
                                </a:cubicBezTo>
                                <a:cubicBezTo>
                                  <a:pt x="1237384" y="244601"/>
                                  <a:pt x="1227859" y="241137"/>
                                  <a:pt x="1220932" y="244601"/>
                                </a:cubicBezTo>
                                <a:cubicBezTo>
                                  <a:pt x="1212273" y="248930"/>
                                  <a:pt x="1219200" y="256724"/>
                                  <a:pt x="1225261" y="258456"/>
                                </a:cubicBezTo>
                                <a:cubicBezTo>
                                  <a:pt x="1244312" y="264517"/>
                                  <a:pt x="1265959" y="262785"/>
                                  <a:pt x="1285009" y="259321"/>
                                </a:cubicBezTo>
                                <a:cubicBezTo>
                                  <a:pt x="1281546" y="260187"/>
                                  <a:pt x="1279814" y="260187"/>
                                  <a:pt x="1285009" y="259321"/>
                                </a:cubicBezTo>
                                <a:cubicBezTo>
                                  <a:pt x="1329171" y="251528"/>
                                  <a:pt x="1375064" y="258456"/>
                                  <a:pt x="1418359" y="248064"/>
                                </a:cubicBezTo>
                                <a:cubicBezTo>
                                  <a:pt x="1437409" y="244601"/>
                                  <a:pt x="1426152" y="229881"/>
                                  <a:pt x="1411432" y="232478"/>
                                </a:cubicBezTo>
                                <a:close/>
                                <a:moveTo>
                                  <a:pt x="1273752" y="221222"/>
                                </a:moveTo>
                                <a:cubicBezTo>
                                  <a:pt x="1282412" y="216026"/>
                                  <a:pt x="1308389" y="219490"/>
                                  <a:pt x="1317914" y="218623"/>
                                </a:cubicBezTo>
                                <a:cubicBezTo>
                                  <a:pt x="1339562" y="217758"/>
                                  <a:pt x="1362075" y="216892"/>
                                  <a:pt x="1383723" y="214294"/>
                                </a:cubicBezTo>
                                <a:cubicBezTo>
                                  <a:pt x="1393248" y="213428"/>
                                  <a:pt x="1427018" y="196976"/>
                                  <a:pt x="1399309" y="195244"/>
                                </a:cubicBezTo>
                                <a:cubicBezTo>
                                  <a:pt x="1377662" y="193512"/>
                                  <a:pt x="1352550" y="203037"/>
                                  <a:pt x="1330037" y="204769"/>
                                </a:cubicBezTo>
                                <a:cubicBezTo>
                                  <a:pt x="1309255" y="206501"/>
                                  <a:pt x="1287607" y="209099"/>
                                  <a:pt x="1266825" y="208233"/>
                                </a:cubicBezTo>
                                <a:cubicBezTo>
                                  <a:pt x="1253836" y="207367"/>
                                  <a:pt x="1223530" y="199574"/>
                                  <a:pt x="1211407" y="206501"/>
                                </a:cubicBezTo>
                                <a:cubicBezTo>
                                  <a:pt x="1195821" y="216892"/>
                                  <a:pt x="1263362" y="229014"/>
                                  <a:pt x="1273752" y="221222"/>
                                </a:cubicBezTo>
                                <a:cubicBezTo>
                                  <a:pt x="1275484" y="220355"/>
                                  <a:pt x="1274618" y="221222"/>
                                  <a:pt x="1273752" y="221222"/>
                                </a:cubicBezTo>
                                <a:close/>
                                <a:moveTo>
                                  <a:pt x="1194955" y="384878"/>
                                </a:moveTo>
                                <a:cubicBezTo>
                                  <a:pt x="1177636" y="389208"/>
                                  <a:pt x="1199284" y="384012"/>
                                  <a:pt x="1194955" y="384878"/>
                                </a:cubicBezTo>
                                <a:lnTo>
                                  <a:pt x="1194955" y="384878"/>
                                </a:lnTo>
                                <a:close/>
                                <a:moveTo>
                                  <a:pt x="1063336" y="340717"/>
                                </a:moveTo>
                                <a:cubicBezTo>
                                  <a:pt x="1043421" y="341583"/>
                                  <a:pt x="1025236" y="340717"/>
                                  <a:pt x="1006186" y="338119"/>
                                </a:cubicBezTo>
                                <a:cubicBezTo>
                                  <a:pt x="986271" y="334655"/>
                                  <a:pt x="981075" y="358035"/>
                                  <a:pt x="1005321" y="356303"/>
                                </a:cubicBezTo>
                                <a:cubicBezTo>
                                  <a:pt x="1005321" y="356303"/>
                                  <a:pt x="1005321" y="356303"/>
                                  <a:pt x="1005321" y="356303"/>
                                </a:cubicBezTo>
                                <a:cubicBezTo>
                                  <a:pt x="1051214" y="352839"/>
                                  <a:pt x="1097107" y="352839"/>
                                  <a:pt x="1143000" y="349376"/>
                                </a:cubicBezTo>
                                <a:cubicBezTo>
                                  <a:pt x="1158586" y="348510"/>
                                  <a:pt x="1181966" y="351108"/>
                                  <a:pt x="1195821" y="345046"/>
                                </a:cubicBezTo>
                                <a:cubicBezTo>
                                  <a:pt x="1210541" y="338985"/>
                                  <a:pt x="1194955" y="331192"/>
                                  <a:pt x="1187162" y="331192"/>
                                </a:cubicBezTo>
                                <a:cubicBezTo>
                                  <a:pt x="1147330" y="327728"/>
                                  <a:pt x="1104034" y="338985"/>
                                  <a:pt x="1063336" y="340717"/>
                                </a:cubicBezTo>
                                <a:close/>
                                <a:moveTo>
                                  <a:pt x="1273752" y="221222"/>
                                </a:moveTo>
                                <a:cubicBezTo>
                                  <a:pt x="1273752" y="222087"/>
                                  <a:pt x="1273752" y="222087"/>
                                  <a:pt x="1273752" y="221222"/>
                                </a:cubicBezTo>
                                <a:cubicBezTo>
                                  <a:pt x="1272886" y="222953"/>
                                  <a:pt x="1272886" y="222087"/>
                                  <a:pt x="1273752" y="221222"/>
                                </a:cubicBezTo>
                                <a:close/>
                                <a:moveTo>
                                  <a:pt x="968086" y="417782"/>
                                </a:moveTo>
                                <a:cubicBezTo>
                                  <a:pt x="1009650" y="417782"/>
                                  <a:pt x="1052080" y="418649"/>
                                  <a:pt x="1093643" y="416917"/>
                                </a:cubicBezTo>
                                <a:cubicBezTo>
                                  <a:pt x="1084984" y="416917"/>
                                  <a:pt x="1064202" y="418649"/>
                                  <a:pt x="1094509" y="416917"/>
                                </a:cubicBezTo>
                                <a:cubicBezTo>
                                  <a:pt x="1118755" y="416051"/>
                                  <a:pt x="1158586" y="422112"/>
                                  <a:pt x="1180234" y="411722"/>
                                </a:cubicBezTo>
                                <a:cubicBezTo>
                                  <a:pt x="1196687" y="403928"/>
                                  <a:pt x="1161184" y="401331"/>
                                  <a:pt x="1161184" y="401331"/>
                                </a:cubicBezTo>
                                <a:cubicBezTo>
                                  <a:pt x="1142134" y="401331"/>
                                  <a:pt x="1123084" y="403928"/>
                                  <a:pt x="1104034" y="405660"/>
                                </a:cubicBezTo>
                                <a:cubicBezTo>
                                  <a:pt x="1072862" y="409123"/>
                                  <a:pt x="1043421" y="404794"/>
                                  <a:pt x="1012248" y="403062"/>
                                </a:cubicBezTo>
                                <a:cubicBezTo>
                                  <a:pt x="1001857" y="402196"/>
                                  <a:pt x="964623" y="399599"/>
                                  <a:pt x="968086" y="417782"/>
                                </a:cubicBezTo>
                                <a:close/>
                                <a:moveTo>
                                  <a:pt x="920461" y="262785"/>
                                </a:moveTo>
                                <a:cubicBezTo>
                                  <a:pt x="863311" y="266248"/>
                                  <a:pt x="807027" y="269712"/>
                                  <a:pt x="750743" y="263651"/>
                                </a:cubicBezTo>
                                <a:cubicBezTo>
                                  <a:pt x="740352" y="262785"/>
                                  <a:pt x="715241" y="273176"/>
                                  <a:pt x="736889" y="277506"/>
                                </a:cubicBezTo>
                                <a:cubicBezTo>
                                  <a:pt x="749011" y="280103"/>
                                  <a:pt x="763732" y="280103"/>
                                  <a:pt x="775855" y="278371"/>
                                </a:cubicBezTo>
                                <a:cubicBezTo>
                                  <a:pt x="775855" y="278371"/>
                                  <a:pt x="774989" y="278371"/>
                                  <a:pt x="774989" y="278371"/>
                                </a:cubicBezTo>
                                <a:cubicBezTo>
                                  <a:pt x="774989" y="278371"/>
                                  <a:pt x="774989" y="278371"/>
                                  <a:pt x="775855" y="278371"/>
                                </a:cubicBezTo>
                                <a:cubicBezTo>
                                  <a:pt x="823480" y="271444"/>
                                  <a:pt x="875434" y="274907"/>
                                  <a:pt x="923059" y="277506"/>
                                </a:cubicBezTo>
                                <a:cubicBezTo>
                                  <a:pt x="925657" y="277506"/>
                                  <a:pt x="970684" y="274042"/>
                                  <a:pt x="957696" y="263651"/>
                                </a:cubicBezTo>
                                <a:cubicBezTo>
                                  <a:pt x="949036" y="256724"/>
                                  <a:pt x="929986" y="262785"/>
                                  <a:pt x="920461" y="262785"/>
                                </a:cubicBezTo>
                                <a:close/>
                                <a:moveTo>
                                  <a:pt x="1179368" y="522558"/>
                                </a:moveTo>
                                <a:cubicBezTo>
                                  <a:pt x="1167246" y="526021"/>
                                  <a:pt x="1193223" y="519094"/>
                                  <a:pt x="1179368" y="522558"/>
                                </a:cubicBezTo>
                                <a:lnTo>
                                  <a:pt x="1179368" y="522558"/>
                                </a:lnTo>
                                <a:close/>
                                <a:moveTo>
                                  <a:pt x="914400" y="194378"/>
                                </a:moveTo>
                                <a:cubicBezTo>
                                  <a:pt x="900546" y="190048"/>
                                  <a:pt x="880630" y="196976"/>
                                  <a:pt x="865909" y="197842"/>
                                </a:cubicBezTo>
                                <a:cubicBezTo>
                                  <a:pt x="830407" y="201305"/>
                                  <a:pt x="798368" y="196976"/>
                                  <a:pt x="763732" y="194378"/>
                                </a:cubicBezTo>
                                <a:cubicBezTo>
                                  <a:pt x="759402" y="194378"/>
                                  <a:pt x="734291" y="199574"/>
                                  <a:pt x="749011" y="207367"/>
                                </a:cubicBezTo>
                                <a:cubicBezTo>
                                  <a:pt x="762000" y="213428"/>
                                  <a:pt x="784514" y="209099"/>
                                  <a:pt x="798368" y="209099"/>
                                </a:cubicBezTo>
                                <a:cubicBezTo>
                                  <a:pt x="837334" y="210831"/>
                                  <a:pt x="883227" y="218623"/>
                                  <a:pt x="921327" y="211696"/>
                                </a:cubicBezTo>
                                <a:cubicBezTo>
                                  <a:pt x="937780" y="208233"/>
                                  <a:pt x="922193" y="196110"/>
                                  <a:pt x="914400" y="194378"/>
                                </a:cubicBezTo>
                                <a:close/>
                                <a:moveTo>
                                  <a:pt x="891021" y="159742"/>
                                </a:moveTo>
                                <a:cubicBezTo>
                                  <a:pt x="852055" y="162339"/>
                                  <a:pt x="815686" y="167535"/>
                                  <a:pt x="775855" y="164937"/>
                                </a:cubicBezTo>
                                <a:cubicBezTo>
                                  <a:pt x="768927" y="164937"/>
                                  <a:pt x="733425" y="157144"/>
                                  <a:pt x="729961" y="165803"/>
                                </a:cubicBezTo>
                                <a:cubicBezTo>
                                  <a:pt x="724766" y="177926"/>
                                  <a:pt x="760268" y="176194"/>
                                  <a:pt x="764598" y="176194"/>
                                </a:cubicBezTo>
                                <a:cubicBezTo>
                                  <a:pt x="807893" y="175328"/>
                                  <a:pt x="852055" y="181389"/>
                                  <a:pt x="895350" y="175328"/>
                                </a:cubicBezTo>
                                <a:cubicBezTo>
                                  <a:pt x="890155" y="176194"/>
                                  <a:pt x="865043" y="179657"/>
                                  <a:pt x="895350" y="175328"/>
                                </a:cubicBezTo>
                                <a:cubicBezTo>
                                  <a:pt x="896216" y="175328"/>
                                  <a:pt x="896216" y="175328"/>
                                  <a:pt x="895350" y="175328"/>
                                </a:cubicBezTo>
                                <a:cubicBezTo>
                                  <a:pt x="923925" y="171865"/>
                                  <a:pt x="920461" y="158010"/>
                                  <a:pt x="891021" y="159742"/>
                                </a:cubicBezTo>
                                <a:close/>
                                <a:moveTo>
                                  <a:pt x="930852" y="313873"/>
                                </a:moveTo>
                                <a:lnTo>
                                  <a:pt x="930852" y="313873"/>
                                </a:lnTo>
                                <a:cubicBezTo>
                                  <a:pt x="902277" y="315605"/>
                                  <a:pt x="928255" y="313873"/>
                                  <a:pt x="930852" y="313873"/>
                                </a:cubicBezTo>
                                <a:close/>
                                <a:moveTo>
                                  <a:pt x="928255" y="226417"/>
                                </a:moveTo>
                                <a:cubicBezTo>
                                  <a:pt x="883227" y="228149"/>
                                  <a:pt x="837334" y="229014"/>
                                  <a:pt x="792307" y="229014"/>
                                </a:cubicBezTo>
                                <a:cubicBezTo>
                                  <a:pt x="784514" y="229014"/>
                                  <a:pt x="762866" y="221222"/>
                                  <a:pt x="758536" y="232478"/>
                                </a:cubicBezTo>
                                <a:cubicBezTo>
                                  <a:pt x="755073" y="242003"/>
                                  <a:pt x="765464" y="250662"/>
                                  <a:pt x="774123" y="244601"/>
                                </a:cubicBezTo>
                                <a:cubicBezTo>
                                  <a:pt x="782782" y="239405"/>
                                  <a:pt x="778452" y="242003"/>
                                  <a:pt x="774123" y="244601"/>
                                </a:cubicBezTo>
                                <a:cubicBezTo>
                                  <a:pt x="799234" y="228149"/>
                                  <a:pt x="852055" y="240271"/>
                                  <a:pt x="880630" y="241137"/>
                                </a:cubicBezTo>
                                <a:cubicBezTo>
                                  <a:pt x="903143" y="242003"/>
                                  <a:pt x="925657" y="243735"/>
                                  <a:pt x="948171" y="241137"/>
                                </a:cubicBezTo>
                                <a:cubicBezTo>
                                  <a:pt x="952500" y="240271"/>
                                  <a:pt x="960293" y="236808"/>
                                  <a:pt x="959427" y="230746"/>
                                </a:cubicBezTo>
                                <a:cubicBezTo>
                                  <a:pt x="957696" y="222087"/>
                                  <a:pt x="933450" y="226417"/>
                                  <a:pt x="928255" y="226417"/>
                                </a:cubicBezTo>
                                <a:close/>
                                <a:moveTo>
                                  <a:pt x="930852" y="313873"/>
                                </a:moveTo>
                                <a:cubicBezTo>
                                  <a:pt x="936048" y="313873"/>
                                  <a:pt x="960293" y="313008"/>
                                  <a:pt x="951634" y="301751"/>
                                </a:cubicBezTo>
                                <a:cubicBezTo>
                                  <a:pt x="942975" y="291360"/>
                                  <a:pt x="916132" y="298287"/>
                                  <a:pt x="905741" y="300019"/>
                                </a:cubicBezTo>
                                <a:cubicBezTo>
                                  <a:pt x="866775" y="304349"/>
                                  <a:pt x="823480" y="303483"/>
                                  <a:pt x="785380" y="297421"/>
                                </a:cubicBezTo>
                                <a:cubicBezTo>
                                  <a:pt x="781050" y="296555"/>
                                  <a:pt x="746414" y="288762"/>
                                  <a:pt x="757671" y="301751"/>
                                </a:cubicBezTo>
                                <a:cubicBezTo>
                                  <a:pt x="764598" y="310410"/>
                                  <a:pt x="784514" y="307812"/>
                                  <a:pt x="794039" y="307812"/>
                                </a:cubicBezTo>
                                <a:cubicBezTo>
                                  <a:pt x="839066" y="310410"/>
                                  <a:pt x="884959" y="316472"/>
                                  <a:pt x="930852" y="313873"/>
                                </a:cubicBezTo>
                                <a:cubicBezTo>
                                  <a:pt x="930852" y="313873"/>
                                  <a:pt x="931718" y="313873"/>
                                  <a:pt x="930852" y="313873"/>
                                </a:cubicBezTo>
                                <a:close/>
                                <a:moveTo>
                                  <a:pt x="945573" y="352839"/>
                                </a:moveTo>
                                <a:lnTo>
                                  <a:pt x="945573" y="352839"/>
                                </a:lnTo>
                                <a:lnTo>
                                  <a:pt x="945573" y="352839"/>
                                </a:lnTo>
                                <a:lnTo>
                                  <a:pt x="945573" y="352839"/>
                                </a:lnTo>
                                <a:close/>
                                <a:moveTo>
                                  <a:pt x="967221" y="521692"/>
                                </a:moveTo>
                                <a:cubicBezTo>
                                  <a:pt x="988868" y="524290"/>
                                  <a:pt x="1011382" y="521692"/>
                                  <a:pt x="1032164" y="521692"/>
                                </a:cubicBezTo>
                                <a:cubicBezTo>
                                  <a:pt x="1060739" y="521692"/>
                                  <a:pt x="1088448" y="521692"/>
                                  <a:pt x="1117023" y="522558"/>
                                </a:cubicBezTo>
                                <a:cubicBezTo>
                                  <a:pt x="1136073" y="522558"/>
                                  <a:pt x="1160318" y="527753"/>
                                  <a:pt x="1178502" y="522558"/>
                                </a:cubicBezTo>
                                <a:cubicBezTo>
                                  <a:pt x="1200150" y="517362"/>
                                  <a:pt x="1175905" y="506105"/>
                                  <a:pt x="1164648" y="507837"/>
                                </a:cubicBezTo>
                                <a:cubicBezTo>
                                  <a:pt x="1138671" y="512167"/>
                                  <a:pt x="1110961" y="510435"/>
                                  <a:pt x="1084984" y="511301"/>
                                </a:cubicBezTo>
                                <a:cubicBezTo>
                                  <a:pt x="1061605" y="511301"/>
                                  <a:pt x="1038225" y="511301"/>
                                  <a:pt x="1013980" y="509569"/>
                                </a:cubicBezTo>
                                <a:cubicBezTo>
                                  <a:pt x="996661" y="508703"/>
                                  <a:pt x="978477" y="504373"/>
                                  <a:pt x="961159" y="508703"/>
                                </a:cubicBezTo>
                                <a:cubicBezTo>
                                  <a:pt x="946439" y="512167"/>
                                  <a:pt x="957696" y="520826"/>
                                  <a:pt x="967221" y="521692"/>
                                </a:cubicBezTo>
                                <a:close/>
                                <a:moveTo>
                                  <a:pt x="960293" y="336387"/>
                                </a:moveTo>
                                <a:cubicBezTo>
                                  <a:pt x="938646" y="333790"/>
                                  <a:pt x="914400" y="338119"/>
                                  <a:pt x="892752" y="338119"/>
                                </a:cubicBezTo>
                                <a:cubicBezTo>
                                  <a:pt x="870239" y="338119"/>
                                  <a:pt x="846859" y="336387"/>
                                  <a:pt x="824346" y="333790"/>
                                </a:cubicBezTo>
                                <a:cubicBezTo>
                                  <a:pt x="802698" y="332058"/>
                                  <a:pt x="780184" y="321667"/>
                                  <a:pt x="759402" y="321667"/>
                                </a:cubicBezTo>
                                <a:cubicBezTo>
                                  <a:pt x="756805" y="321667"/>
                                  <a:pt x="729096" y="332058"/>
                                  <a:pt x="740352" y="335521"/>
                                </a:cubicBezTo>
                                <a:cubicBezTo>
                                  <a:pt x="757671" y="340717"/>
                                  <a:pt x="779318" y="339851"/>
                                  <a:pt x="796636" y="341583"/>
                                </a:cubicBezTo>
                                <a:cubicBezTo>
                                  <a:pt x="845993" y="345912"/>
                                  <a:pt x="896216" y="355437"/>
                                  <a:pt x="945573" y="351974"/>
                                </a:cubicBezTo>
                                <a:cubicBezTo>
                                  <a:pt x="952500" y="352839"/>
                                  <a:pt x="980209" y="339851"/>
                                  <a:pt x="960293" y="336387"/>
                                </a:cubicBezTo>
                                <a:close/>
                                <a:moveTo>
                                  <a:pt x="1134341" y="1302742"/>
                                </a:moveTo>
                                <a:cubicBezTo>
                                  <a:pt x="1103168" y="1301876"/>
                                  <a:pt x="1072862" y="1301010"/>
                                  <a:pt x="1042555" y="1298412"/>
                                </a:cubicBezTo>
                                <a:cubicBezTo>
                                  <a:pt x="1011382" y="1296680"/>
                                  <a:pt x="980209" y="1294949"/>
                                  <a:pt x="949902" y="1288887"/>
                                </a:cubicBezTo>
                                <a:cubicBezTo>
                                  <a:pt x="939511" y="1287155"/>
                                  <a:pt x="902277" y="1275033"/>
                                  <a:pt x="895350" y="1289753"/>
                                </a:cubicBezTo>
                                <a:cubicBezTo>
                                  <a:pt x="890155" y="1301876"/>
                                  <a:pt x="938646" y="1299278"/>
                                  <a:pt x="943841" y="1300144"/>
                                </a:cubicBezTo>
                                <a:cubicBezTo>
                                  <a:pt x="975014" y="1302742"/>
                                  <a:pt x="1006186" y="1307071"/>
                                  <a:pt x="1037359" y="1309669"/>
                                </a:cubicBezTo>
                                <a:cubicBezTo>
                                  <a:pt x="1066800" y="1313133"/>
                                  <a:pt x="1096241" y="1313133"/>
                                  <a:pt x="1125682" y="1315730"/>
                                </a:cubicBezTo>
                                <a:cubicBezTo>
                                  <a:pt x="1141268" y="1316597"/>
                                  <a:pt x="1177636" y="1327853"/>
                                  <a:pt x="1190625" y="1317462"/>
                                </a:cubicBezTo>
                                <a:cubicBezTo>
                                  <a:pt x="1211407" y="1301876"/>
                                  <a:pt x="1141268" y="1302742"/>
                                  <a:pt x="1134341" y="1302742"/>
                                </a:cubicBezTo>
                                <a:close/>
                                <a:moveTo>
                                  <a:pt x="1033896" y="175328"/>
                                </a:moveTo>
                                <a:cubicBezTo>
                                  <a:pt x="1033896" y="175328"/>
                                  <a:pt x="1033896" y="175328"/>
                                  <a:pt x="1033896" y="175328"/>
                                </a:cubicBezTo>
                                <a:cubicBezTo>
                                  <a:pt x="1032164" y="177060"/>
                                  <a:pt x="1033896" y="175328"/>
                                  <a:pt x="1033896" y="175328"/>
                                </a:cubicBezTo>
                                <a:close/>
                                <a:moveTo>
                                  <a:pt x="1169843" y="153680"/>
                                </a:moveTo>
                                <a:cubicBezTo>
                                  <a:pt x="1145598" y="156278"/>
                                  <a:pt x="1121352" y="162339"/>
                                  <a:pt x="1097107" y="164071"/>
                                </a:cubicBezTo>
                                <a:cubicBezTo>
                                  <a:pt x="1074593" y="165803"/>
                                  <a:pt x="1052080" y="167535"/>
                                  <a:pt x="1030432" y="165803"/>
                                </a:cubicBezTo>
                                <a:cubicBezTo>
                                  <a:pt x="1011382" y="164071"/>
                                  <a:pt x="986271" y="151083"/>
                                  <a:pt x="967221" y="158876"/>
                                </a:cubicBezTo>
                                <a:cubicBezTo>
                                  <a:pt x="936048" y="171865"/>
                                  <a:pt x="986271" y="175328"/>
                                  <a:pt x="994064" y="175328"/>
                                </a:cubicBezTo>
                                <a:cubicBezTo>
                                  <a:pt x="1001857" y="175328"/>
                                  <a:pt x="1028700" y="180524"/>
                                  <a:pt x="1034761" y="175328"/>
                                </a:cubicBezTo>
                                <a:cubicBezTo>
                                  <a:pt x="1035627" y="174462"/>
                                  <a:pt x="1035627" y="174462"/>
                                  <a:pt x="1034761" y="175328"/>
                                </a:cubicBezTo>
                                <a:cubicBezTo>
                                  <a:pt x="1040823" y="170133"/>
                                  <a:pt x="1071130" y="174462"/>
                                  <a:pt x="1077191" y="174462"/>
                                </a:cubicBezTo>
                                <a:cubicBezTo>
                                  <a:pt x="1104900" y="173597"/>
                                  <a:pt x="1133475" y="171865"/>
                                  <a:pt x="1161184" y="170133"/>
                                </a:cubicBezTo>
                                <a:cubicBezTo>
                                  <a:pt x="1166380" y="170133"/>
                                  <a:pt x="1181100" y="171865"/>
                                  <a:pt x="1184564" y="165803"/>
                                </a:cubicBezTo>
                                <a:cubicBezTo>
                                  <a:pt x="1192357" y="155412"/>
                                  <a:pt x="1175905" y="152814"/>
                                  <a:pt x="1169843" y="153680"/>
                                </a:cubicBezTo>
                                <a:close/>
                                <a:moveTo>
                                  <a:pt x="1161184" y="121642"/>
                                </a:moveTo>
                                <a:cubicBezTo>
                                  <a:pt x="1139537" y="127703"/>
                                  <a:pt x="1117023" y="127703"/>
                                  <a:pt x="1094509" y="127703"/>
                                </a:cubicBezTo>
                                <a:cubicBezTo>
                                  <a:pt x="1071130" y="127703"/>
                                  <a:pt x="1048616" y="126837"/>
                                  <a:pt x="1025236" y="125972"/>
                                </a:cubicBezTo>
                                <a:cubicBezTo>
                                  <a:pt x="1006186" y="125105"/>
                                  <a:pt x="981075" y="116446"/>
                                  <a:pt x="962891" y="119910"/>
                                </a:cubicBezTo>
                                <a:cubicBezTo>
                                  <a:pt x="939511" y="124240"/>
                                  <a:pt x="957696" y="137228"/>
                                  <a:pt x="972416" y="136362"/>
                                </a:cubicBezTo>
                                <a:cubicBezTo>
                                  <a:pt x="994064" y="135496"/>
                                  <a:pt x="1015711" y="135496"/>
                                  <a:pt x="1037359" y="136362"/>
                                </a:cubicBezTo>
                                <a:cubicBezTo>
                                  <a:pt x="1061605" y="137228"/>
                                  <a:pt x="1085850" y="138094"/>
                                  <a:pt x="1110961" y="138960"/>
                                </a:cubicBezTo>
                                <a:cubicBezTo>
                                  <a:pt x="1125682" y="139826"/>
                                  <a:pt x="1166380" y="147619"/>
                                  <a:pt x="1178502" y="137228"/>
                                </a:cubicBezTo>
                                <a:cubicBezTo>
                                  <a:pt x="1176771" y="138960"/>
                                  <a:pt x="1175905" y="139826"/>
                                  <a:pt x="1178502" y="137228"/>
                                </a:cubicBezTo>
                                <a:cubicBezTo>
                                  <a:pt x="1181966" y="133764"/>
                                  <a:pt x="1180234" y="135496"/>
                                  <a:pt x="1178502" y="137228"/>
                                </a:cubicBezTo>
                                <a:cubicBezTo>
                                  <a:pt x="1194955" y="121642"/>
                                  <a:pt x="1171575" y="119044"/>
                                  <a:pt x="1161184" y="121642"/>
                                </a:cubicBezTo>
                                <a:close/>
                                <a:moveTo>
                                  <a:pt x="1152525" y="54967"/>
                                </a:moveTo>
                                <a:cubicBezTo>
                                  <a:pt x="1134341" y="57564"/>
                                  <a:pt x="1114425" y="56699"/>
                                  <a:pt x="1095375" y="57564"/>
                                </a:cubicBezTo>
                                <a:cubicBezTo>
                                  <a:pt x="1073727" y="59296"/>
                                  <a:pt x="1052080" y="60162"/>
                                  <a:pt x="1030432" y="60162"/>
                                </a:cubicBezTo>
                                <a:cubicBezTo>
                                  <a:pt x="1021773" y="60162"/>
                                  <a:pt x="1009650" y="61028"/>
                                  <a:pt x="1001857" y="55833"/>
                                </a:cubicBezTo>
                                <a:cubicBezTo>
                                  <a:pt x="995796" y="52369"/>
                                  <a:pt x="990600" y="46308"/>
                                  <a:pt x="982807" y="48040"/>
                                </a:cubicBezTo>
                                <a:cubicBezTo>
                                  <a:pt x="967221" y="51503"/>
                                  <a:pt x="956830" y="67956"/>
                                  <a:pt x="978477" y="69687"/>
                                </a:cubicBezTo>
                                <a:cubicBezTo>
                                  <a:pt x="1000991" y="70553"/>
                                  <a:pt x="1022639" y="69687"/>
                                  <a:pt x="1045152" y="69687"/>
                                </a:cubicBezTo>
                                <a:cubicBezTo>
                                  <a:pt x="1068532" y="69687"/>
                                  <a:pt x="1092777" y="69687"/>
                                  <a:pt x="1116157" y="69687"/>
                                </a:cubicBezTo>
                                <a:cubicBezTo>
                                  <a:pt x="1128280" y="69687"/>
                                  <a:pt x="1164648" y="75748"/>
                                  <a:pt x="1174173" y="67089"/>
                                </a:cubicBezTo>
                                <a:cubicBezTo>
                                  <a:pt x="1174173" y="67089"/>
                                  <a:pt x="1173307" y="67089"/>
                                  <a:pt x="1174173" y="67089"/>
                                </a:cubicBezTo>
                                <a:cubicBezTo>
                                  <a:pt x="1183698" y="58430"/>
                                  <a:pt x="1175905" y="65358"/>
                                  <a:pt x="1174173" y="67089"/>
                                </a:cubicBezTo>
                                <a:cubicBezTo>
                                  <a:pt x="1194089" y="50637"/>
                                  <a:pt x="1158586" y="54101"/>
                                  <a:pt x="1152525" y="54967"/>
                                </a:cubicBezTo>
                                <a:close/>
                                <a:moveTo>
                                  <a:pt x="1037359" y="29855"/>
                                </a:moveTo>
                                <a:cubicBezTo>
                                  <a:pt x="1067666" y="31587"/>
                                  <a:pt x="1098839" y="33319"/>
                                  <a:pt x="1129146" y="34185"/>
                                </a:cubicBezTo>
                                <a:cubicBezTo>
                                  <a:pt x="1138671" y="34185"/>
                                  <a:pt x="1173307" y="41112"/>
                                  <a:pt x="1178502" y="32453"/>
                                </a:cubicBezTo>
                                <a:cubicBezTo>
                                  <a:pt x="1177636" y="33319"/>
                                  <a:pt x="1177636" y="34185"/>
                                  <a:pt x="1178502" y="32453"/>
                                </a:cubicBezTo>
                                <a:lnTo>
                                  <a:pt x="1178502" y="32453"/>
                                </a:lnTo>
                                <a:cubicBezTo>
                                  <a:pt x="1189759" y="13403"/>
                                  <a:pt x="1089314" y="22062"/>
                                  <a:pt x="1081521" y="22062"/>
                                </a:cubicBezTo>
                                <a:cubicBezTo>
                                  <a:pt x="1052080" y="22062"/>
                                  <a:pt x="1022639" y="21196"/>
                                  <a:pt x="992332" y="19464"/>
                                </a:cubicBezTo>
                                <a:cubicBezTo>
                                  <a:pt x="989734" y="19464"/>
                                  <a:pt x="932584" y="5610"/>
                                  <a:pt x="942975" y="24660"/>
                                </a:cubicBezTo>
                                <a:cubicBezTo>
                                  <a:pt x="949902" y="35917"/>
                                  <a:pt x="1028700" y="29855"/>
                                  <a:pt x="1037359" y="29855"/>
                                </a:cubicBezTo>
                                <a:close/>
                                <a:moveTo>
                                  <a:pt x="998393" y="211696"/>
                                </a:moveTo>
                                <a:lnTo>
                                  <a:pt x="998393" y="211696"/>
                                </a:lnTo>
                                <a:cubicBezTo>
                                  <a:pt x="997527" y="211696"/>
                                  <a:pt x="997527" y="211696"/>
                                  <a:pt x="998393" y="211696"/>
                                </a:cubicBezTo>
                                <a:close/>
                                <a:moveTo>
                                  <a:pt x="1014846" y="242869"/>
                                </a:moveTo>
                                <a:cubicBezTo>
                                  <a:pt x="1047750" y="240271"/>
                                  <a:pt x="1080655" y="240271"/>
                                  <a:pt x="1113559" y="239405"/>
                                </a:cubicBezTo>
                                <a:cubicBezTo>
                                  <a:pt x="1116157" y="239405"/>
                                  <a:pt x="1188893" y="238540"/>
                                  <a:pt x="1173307" y="225551"/>
                                </a:cubicBezTo>
                                <a:cubicBezTo>
                                  <a:pt x="1165514" y="219490"/>
                                  <a:pt x="1143866" y="225551"/>
                                  <a:pt x="1135207" y="226417"/>
                                </a:cubicBezTo>
                                <a:cubicBezTo>
                                  <a:pt x="1117023" y="228149"/>
                                  <a:pt x="1097973" y="229014"/>
                                  <a:pt x="1079789" y="229881"/>
                                </a:cubicBezTo>
                                <a:cubicBezTo>
                                  <a:pt x="1043421" y="232478"/>
                                  <a:pt x="978477" y="221222"/>
                                  <a:pt x="971550" y="232478"/>
                                </a:cubicBezTo>
                                <a:cubicBezTo>
                                  <a:pt x="970684" y="249796"/>
                                  <a:pt x="1004455" y="242869"/>
                                  <a:pt x="1014846" y="242869"/>
                                </a:cubicBezTo>
                                <a:close/>
                                <a:moveTo>
                                  <a:pt x="1169843" y="260187"/>
                                </a:moveTo>
                                <a:cubicBezTo>
                                  <a:pt x="1118755" y="268847"/>
                                  <a:pt x="1067666" y="270578"/>
                                  <a:pt x="1015711" y="270578"/>
                                </a:cubicBezTo>
                                <a:cubicBezTo>
                                  <a:pt x="1003589" y="270578"/>
                                  <a:pt x="985405" y="262785"/>
                                  <a:pt x="973282" y="269712"/>
                                </a:cubicBezTo>
                                <a:cubicBezTo>
                                  <a:pt x="961159" y="277506"/>
                                  <a:pt x="987136" y="287030"/>
                                  <a:pt x="994064" y="280969"/>
                                </a:cubicBezTo>
                                <a:cubicBezTo>
                                  <a:pt x="994930" y="280103"/>
                                  <a:pt x="994930" y="280103"/>
                                  <a:pt x="994064" y="280969"/>
                                </a:cubicBezTo>
                                <a:cubicBezTo>
                                  <a:pt x="1000991" y="274907"/>
                                  <a:pt x="1034761" y="280103"/>
                                  <a:pt x="1043421" y="280103"/>
                                </a:cubicBezTo>
                                <a:cubicBezTo>
                                  <a:pt x="1071996" y="280103"/>
                                  <a:pt x="1100571" y="279237"/>
                                  <a:pt x="1129146" y="278371"/>
                                </a:cubicBezTo>
                                <a:cubicBezTo>
                                  <a:pt x="1145598" y="277506"/>
                                  <a:pt x="1163782" y="279237"/>
                                  <a:pt x="1181100" y="276639"/>
                                </a:cubicBezTo>
                                <a:cubicBezTo>
                                  <a:pt x="1207943" y="271444"/>
                                  <a:pt x="1188027" y="257589"/>
                                  <a:pt x="1169843" y="260187"/>
                                </a:cubicBezTo>
                                <a:close/>
                                <a:moveTo>
                                  <a:pt x="994064" y="281835"/>
                                </a:moveTo>
                                <a:lnTo>
                                  <a:pt x="994064" y="281835"/>
                                </a:lnTo>
                                <a:cubicBezTo>
                                  <a:pt x="992332" y="283567"/>
                                  <a:pt x="993198" y="281835"/>
                                  <a:pt x="994064" y="281835"/>
                                </a:cubicBezTo>
                                <a:close/>
                                <a:moveTo>
                                  <a:pt x="998393" y="211696"/>
                                </a:moveTo>
                                <a:cubicBezTo>
                                  <a:pt x="1042555" y="203037"/>
                                  <a:pt x="1091046" y="204769"/>
                                  <a:pt x="1136073" y="205635"/>
                                </a:cubicBezTo>
                                <a:cubicBezTo>
                                  <a:pt x="1147330" y="205635"/>
                                  <a:pt x="1175039" y="214294"/>
                                  <a:pt x="1175039" y="195244"/>
                                </a:cubicBezTo>
                                <a:cubicBezTo>
                                  <a:pt x="1175039" y="183987"/>
                                  <a:pt x="1143866" y="190915"/>
                                  <a:pt x="1137805" y="191780"/>
                                </a:cubicBezTo>
                                <a:cubicBezTo>
                                  <a:pt x="1117889" y="195244"/>
                                  <a:pt x="1097107" y="195244"/>
                                  <a:pt x="1077191" y="196976"/>
                                </a:cubicBezTo>
                                <a:cubicBezTo>
                                  <a:pt x="1057275" y="197842"/>
                                  <a:pt x="1034761" y="203037"/>
                                  <a:pt x="1014846" y="200439"/>
                                </a:cubicBezTo>
                                <a:cubicBezTo>
                                  <a:pt x="1002723" y="198708"/>
                                  <a:pt x="987136" y="190915"/>
                                  <a:pt x="977611" y="203037"/>
                                </a:cubicBezTo>
                                <a:cubicBezTo>
                                  <a:pt x="965489" y="215160"/>
                                  <a:pt x="992332" y="213428"/>
                                  <a:pt x="998393" y="211696"/>
                                </a:cubicBezTo>
                                <a:cubicBezTo>
                                  <a:pt x="1026102" y="206501"/>
                                  <a:pt x="1002723" y="210831"/>
                                  <a:pt x="998393" y="211696"/>
                                </a:cubicBezTo>
                                <a:close/>
                                <a:moveTo>
                                  <a:pt x="1162916" y="102592"/>
                                </a:moveTo>
                                <a:cubicBezTo>
                                  <a:pt x="1142134" y="106921"/>
                                  <a:pt x="1168977" y="101726"/>
                                  <a:pt x="1162916" y="102592"/>
                                </a:cubicBezTo>
                                <a:lnTo>
                                  <a:pt x="1162916" y="102592"/>
                                </a:lnTo>
                                <a:close/>
                                <a:moveTo>
                                  <a:pt x="346364" y="65358"/>
                                </a:moveTo>
                                <a:cubicBezTo>
                                  <a:pt x="315191" y="63626"/>
                                  <a:pt x="284884" y="61028"/>
                                  <a:pt x="253711" y="58430"/>
                                </a:cubicBezTo>
                                <a:cubicBezTo>
                                  <a:pt x="246784" y="57564"/>
                                  <a:pt x="204355" y="48905"/>
                                  <a:pt x="201757" y="60162"/>
                                </a:cubicBezTo>
                                <a:cubicBezTo>
                                  <a:pt x="199159" y="72285"/>
                                  <a:pt x="240723" y="71419"/>
                                  <a:pt x="244186" y="71419"/>
                                </a:cubicBezTo>
                                <a:cubicBezTo>
                                  <a:pt x="273627" y="71419"/>
                                  <a:pt x="303068" y="75748"/>
                                  <a:pt x="332509" y="77480"/>
                                </a:cubicBezTo>
                                <a:cubicBezTo>
                                  <a:pt x="361950" y="79212"/>
                                  <a:pt x="393123" y="76615"/>
                                  <a:pt x="421698" y="85274"/>
                                </a:cubicBezTo>
                                <a:cubicBezTo>
                                  <a:pt x="439882" y="90469"/>
                                  <a:pt x="456334" y="75748"/>
                                  <a:pt x="432955" y="71419"/>
                                </a:cubicBezTo>
                                <a:cubicBezTo>
                                  <a:pt x="405246" y="65358"/>
                                  <a:pt x="374939" y="67089"/>
                                  <a:pt x="346364" y="65358"/>
                                </a:cubicBezTo>
                                <a:close/>
                                <a:moveTo>
                                  <a:pt x="919596" y="99994"/>
                                </a:moveTo>
                                <a:cubicBezTo>
                                  <a:pt x="943841" y="102592"/>
                                  <a:pt x="970684" y="96530"/>
                                  <a:pt x="994930" y="97396"/>
                                </a:cubicBezTo>
                                <a:cubicBezTo>
                                  <a:pt x="1048616" y="99128"/>
                                  <a:pt x="1110096" y="112983"/>
                                  <a:pt x="1162916" y="103458"/>
                                </a:cubicBezTo>
                                <a:cubicBezTo>
                                  <a:pt x="1181100" y="99994"/>
                                  <a:pt x="1186296" y="82676"/>
                                  <a:pt x="1163782" y="86139"/>
                                </a:cubicBezTo>
                                <a:cubicBezTo>
                                  <a:pt x="1138671" y="89603"/>
                                  <a:pt x="1112693" y="91335"/>
                                  <a:pt x="1086716" y="91335"/>
                                </a:cubicBezTo>
                                <a:cubicBezTo>
                                  <a:pt x="1058141" y="91335"/>
                                  <a:pt x="1029566" y="90469"/>
                                  <a:pt x="1001857" y="89603"/>
                                </a:cubicBezTo>
                                <a:cubicBezTo>
                                  <a:pt x="979343" y="88737"/>
                                  <a:pt x="958561" y="83542"/>
                                  <a:pt x="936048" y="85274"/>
                                </a:cubicBezTo>
                                <a:cubicBezTo>
                                  <a:pt x="925657" y="85274"/>
                                  <a:pt x="891886" y="97396"/>
                                  <a:pt x="919596" y="99994"/>
                                </a:cubicBezTo>
                                <a:close/>
                                <a:moveTo>
                                  <a:pt x="229466" y="35051"/>
                                </a:moveTo>
                                <a:cubicBezTo>
                                  <a:pt x="256309" y="34185"/>
                                  <a:pt x="283152" y="35051"/>
                                  <a:pt x="309995" y="36782"/>
                                </a:cubicBezTo>
                                <a:cubicBezTo>
                                  <a:pt x="333375" y="38514"/>
                                  <a:pt x="356755" y="40246"/>
                                  <a:pt x="381000" y="42844"/>
                                </a:cubicBezTo>
                                <a:cubicBezTo>
                                  <a:pt x="399184" y="45442"/>
                                  <a:pt x="434686" y="56699"/>
                                  <a:pt x="451139" y="44576"/>
                                </a:cubicBezTo>
                                <a:cubicBezTo>
                                  <a:pt x="465859" y="32453"/>
                                  <a:pt x="432089" y="33319"/>
                                  <a:pt x="427759" y="33319"/>
                                </a:cubicBezTo>
                                <a:cubicBezTo>
                                  <a:pt x="401782" y="32453"/>
                                  <a:pt x="374939" y="30722"/>
                                  <a:pt x="348961" y="28123"/>
                                </a:cubicBezTo>
                                <a:cubicBezTo>
                                  <a:pt x="323850" y="26392"/>
                                  <a:pt x="299605" y="23794"/>
                                  <a:pt x="274493" y="22062"/>
                                </a:cubicBezTo>
                                <a:cubicBezTo>
                                  <a:pt x="256309" y="21196"/>
                                  <a:pt x="225136" y="12537"/>
                                  <a:pt x="207818" y="18599"/>
                                </a:cubicBezTo>
                                <a:lnTo>
                                  <a:pt x="207818" y="18599"/>
                                </a:lnTo>
                                <a:cubicBezTo>
                                  <a:pt x="205220" y="19464"/>
                                  <a:pt x="206086" y="19464"/>
                                  <a:pt x="207818" y="18599"/>
                                </a:cubicBezTo>
                                <a:cubicBezTo>
                                  <a:pt x="180975" y="28123"/>
                                  <a:pt x="221673" y="35917"/>
                                  <a:pt x="229466" y="35051"/>
                                </a:cubicBezTo>
                                <a:close/>
                                <a:moveTo>
                                  <a:pt x="1143866" y="296555"/>
                                </a:moveTo>
                                <a:cubicBezTo>
                                  <a:pt x="1105766" y="304349"/>
                                  <a:pt x="1063336" y="309544"/>
                                  <a:pt x="1023505" y="307812"/>
                                </a:cubicBezTo>
                                <a:cubicBezTo>
                                  <a:pt x="1013114" y="306946"/>
                                  <a:pt x="990600" y="293958"/>
                                  <a:pt x="985405" y="308678"/>
                                </a:cubicBezTo>
                                <a:cubicBezTo>
                                  <a:pt x="981075" y="320801"/>
                                  <a:pt x="1031298" y="318203"/>
                                  <a:pt x="1038225" y="316472"/>
                                </a:cubicBezTo>
                                <a:cubicBezTo>
                                  <a:pt x="1042555" y="315605"/>
                                  <a:pt x="1040823" y="315605"/>
                                  <a:pt x="1038225" y="316472"/>
                                </a:cubicBezTo>
                                <a:cubicBezTo>
                                  <a:pt x="1055543" y="312142"/>
                                  <a:pt x="1076325" y="316472"/>
                                  <a:pt x="1094509" y="315605"/>
                                </a:cubicBezTo>
                                <a:cubicBezTo>
                                  <a:pt x="1117023" y="313873"/>
                                  <a:pt x="1139537" y="313873"/>
                                  <a:pt x="1162916" y="313008"/>
                                </a:cubicBezTo>
                                <a:cubicBezTo>
                                  <a:pt x="1164648" y="313008"/>
                                  <a:pt x="1207943" y="310410"/>
                                  <a:pt x="1195821" y="299153"/>
                                </a:cubicBezTo>
                                <a:cubicBezTo>
                                  <a:pt x="1184564" y="289628"/>
                                  <a:pt x="1155123" y="294824"/>
                                  <a:pt x="1143866" y="296555"/>
                                </a:cubicBezTo>
                                <a:close/>
                                <a:moveTo>
                                  <a:pt x="193964" y="90469"/>
                                </a:moveTo>
                                <a:lnTo>
                                  <a:pt x="193964" y="90469"/>
                                </a:lnTo>
                                <a:cubicBezTo>
                                  <a:pt x="193964" y="90469"/>
                                  <a:pt x="193964" y="90469"/>
                                  <a:pt x="193964" y="90469"/>
                                </a:cubicBezTo>
                                <a:cubicBezTo>
                                  <a:pt x="193964" y="90469"/>
                                  <a:pt x="193964" y="90469"/>
                                  <a:pt x="193964" y="90469"/>
                                </a:cubicBezTo>
                                <a:close/>
                                <a:moveTo>
                                  <a:pt x="249382" y="105189"/>
                                </a:moveTo>
                                <a:cubicBezTo>
                                  <a:pt x="280555" y="106055"/>
                                  <a:pt x="310861" y="106921"/>
                                  <a:pt x="341168" y="109519"/>
                                </a:cubicBezTo>
                                <a:cubicBezTo>
                                  <a:pt x="372341" y="111251"/>
                                  <a:pt x="403514" y="112983"/>
                                  <a:pt x="433820" y="119044"/>
                                </a:cubicBezTo>
                                <a:cubicBezTo>
                                  <a:pt x="444211" y="120776"/>
                                  <a:pt x="481446" y="132899"/>
                                  <a:pt x="488373" y="118178"/>
                                </a:cubicBezTo>
                                <a:cubicBezTo>
                                  <a:pt x="493568" y="106055"/>
                                  <a:pt x="445077" y="108653"/>
                                  <a:pt x="439882" y="107787"/>
                                </a:cubicBezTo>
                                <a:cubicBezTo>
                                  <a:pt x="408709" y="105189"/>
                                  <a:pt x="377536" y="100860"/>
                                  <a:pt x="346364" y="98262"/>
                                </a:cubicBezTo>
                                <a:cubicBezTo>
                                  <a:pt x="316923" y="94798"/>
                                  <a:pt x="287482" y="94798"/>
                                  <a:pt x="258041" y="92201"/>
                                </a:cubicBezTo>
                                <a:cubicBezTo>
                                  <a:pt x="242455" y="91335"/>
                                  <a:pt x="206086" y="80078"/>
                                  <a:pt x="193098" y="90469"/>
                                </a:cubicBezTo>
                                <a:cubicBezTo>
                                  <a:pt x="193098" y="90469"/>
                                  <a:pt x="193098" y="90469"/>
                                  <a:pt x="193098" y="90469"/>
                                </a:cubicBezTo>
                                <a:cubicBezTo>
                                  <a:pt x="173182" y="106921"/>
                                  <a:pt x="242455" y="105189"/>
                                  <a:pt x="249382" y="105189"/>
                                </a:cubicBezTo>
                                <a:close/>
                                <a:moveTo>
                                  <a:pt x="193098" y="90469"/>
                                </a:moveTo>
                                <a:lnTo>
                                  <a:pt x="193098" y="90469"/>
                                </a:lnTo>
                                <a:lnTo>
                                  <a:pt x="193098" y="90469"/>
                                </a:lnTo>
                                <a:lnTo>
                                  <a:pt x="193098" y="90469"/>
                                </a:lnTo>
                                <a:close/>
                                <a:moveTo>
                                  <a:pt x="836468" y="61028"/>
                                </a:moveTo>
                                <a:cubicBezTo>
                                  <a:pt x="812223" y="61028"/>
                                  <a:pt x="787977" y="60162"/>
                                  <a:pt x="763732" y="60162"/>
                                </a:cubicBezTo>
                                <a:cubicBezTo>
                                  <a:pt x="753341" y="60162"/>
                                  <a:pt x="717839" y="49771"/>
                                  <a:pt x="710911" y="58430"/>
                                </a:cubicBezTo>
                                <a:cubicBezTo>
                                  <a:pt x="697057" y="74883"/>
                                  <a:pt x="734291" y="68821"/>
                                  <a:pt x="736889" y="67956"/>
                                </a:cubicBezTo>
                                <a:cubicBezTo>
                                  <a:pt x="754207" y="66224"/>
                                  <a:pt x="774989" y="69687"/>
                                  <a:pt x="792307" y="71419"/>
                                </a:cubicBezTo>
                                <a:cubicBezTo>
                                  <a:pt x="815686" y="73151"/>
                                  <a:pt x="839932" y="74017"/>
                                  <a:pt x="863311" y="75748"/>
                                </a:cubicBezTo>
                                <a:cubicBezTo>
                                  <a:pt x="877166" y="76615"/>
                                  <a:pt x="901411" y="85274"/>
                                  <a:pt x="915266" y="80944"/>
                                </a:cubicBezTo>
                                <a:cubicBezTo>
                                  <a:pt x="929121" y="76615"/>
                                  <a:pt x="921327" y="67089"/>
                                  <a:pt x="910936" y="65358"/>
                                </a:cubicBezTo>
                                <a:cubicBezTo>
                                  <a:pt x="886691" y="61028"/>
                                  <a:pt x="860714" y="61028"/>
                                  <a:pt x="836468" y="61028"/>
                                </a:cubicBezTo>
                                <a:close/>
                                <a:moveTo>
                                  <a:pt x="490105" y="74017"/>
                                </a:moveTo>
                                <a:cubicBezTo>
                                  <a:pt x="539461" y="72285"/>
                                  <a:pt x="586221" y="69687"/>
                                  <a:pt x="635577" y="72285"/>
                                </a:cubicBezTo>
                                <a:cubicBezTo>
                                  <a:pt x="654627" y="73151"/>
                                  <a:pt x="672811" y="77480"/>
                                  <a:pt x="690996" y="78347"/>
                                </a:cubicBezTo>
                                <a:cubicBezTo>
                                  <a:pt x="711777" y="79212"/>
                                  <a:pt x="706582" y="58430"/>
                                  <a:pt x="686666" y="62760"/>
                                </a:cubicBezTo>
                                <a:cubicBezTo>
                                  <a:pt x="664152" y="67956"/>
                                  <a:pt x="639907" y="62760"/>
                                  <a:pt x="616527" y="61894"/>
                                </a:cubicBezTo>
                                <a:cubicBezTo>
                                  <a:pt x="585355" y="60162"/>
                                  <a:pt x="555914" y="57564"/>
                                  <a:pt x="524741" y="58430"/>
                                </a:cubicBezTo>
                                <a:cubicBezTo>
                                  <a:pt x="525607" y="58430"/>
                                  <a:pt x="527339" y="58430"/>
                                  <a:pt x="529071" y="58430"/>
                                </a:cubicBezTo>
                                <a:cubicBezTo>
                                  <a:pt x="528205" y="58430"/>
                                  <a:pt x="526473" y="58430"/>
                                  <a:pt x="524741" y="58430"/>
                                </a:cubicBezTo>
                                <a:cubicBezTo>
                                  <a:pt x="511752" y="58430"/>
                                  <a:pt x="499630" y="56699"/>
                                  <a:pt x="486641" y="58430"/>
                                </a:cubicBezTo>
                                <a:cubicBezTo>
                                  <a:pt x="469323" y="61028"/>
                                  <a:pt x="473652" y="74017"/>
                                  <a:pt x="490105" y="74017"/>
                                </a:cubicBezTo>
                                <a:close/>
                                <a:moveTo>
                                  <a:pt x="796636" y="36782"/>
                                </a:moveTo>
                                <a:cubicBezTo>
                                  <a:pt x="832139" y="37649"/>
                                  <a:pt x="868507" y="47173"/>
                                  <a:pt x="904009" y="41978"/>
                                </a:cubicBezTo>
                                <a:cubicBezTo>
                                  <a:pt x="900546" y="42844"/>
                                  <a:pt x="885825" y="44576"/>
                                  <a:pt x="904009" y="41978"/>
                                </a:cubicBezTo>
                                <a:cubicBezTo>
                                  <a:pt x="904875" y="41978"/>
                                  <a:pt x="904875" y="41978"/>
                                  <a:pt x="904009" y="41978"/>
                                </a:cubicBezTo>
                                <a:cubicBezTo>
                                  <a:pt x="908339" y="41112"/>
                                  <a:pt x="920461" y="35051"/>
                                  <a:pt x="917864" y="28990"/>
                                </a:cubicBezTo>
                                <a:cubicBezTo>
                                  <a:pt x="915266" y="18599"/>
                                  <a:pt x="885825" y="25526"/>
                                  <a:pt x="878898" y="25526"/>
                                </a:cubicBezTo>
                                <a:cubicBezTo>
                                  <a:pt x="841664" y="26392"/>
                                  <a:pt x="802698" y="28123"/>
                                  <a:pt x="765464" y="25526"/>
                                </a:cubicBezTo>
                                <a:cubicBezTo>
                                  <a:pt x="765464" y="25526"/>
                                  <a:pt x="730827" y="22062"/>
                                  <a:pt x="743816" y="34185"/>
                                </a:cubicBezTo>
                                <a:cubicBezTo>
                                  <a:pt x="752475" y="41978"/>
                                  <a:pt x="785380" y="36782"/>
                                  <a:pt x="796636" y="36782"/>
                                </a:cubicBezTo>
                                <a:close/>
                                <a:moveTo>
                                  <a:pt x="530802" y="58430"/>
                                </a:moveTo>
                                <a:cubicBezTo>
                                  <a:pt x="532534" y="57564"/>
                                  <a:pt x="532534" y="57564"/>
                                  <a:pt x="530802" y="58430"/>
                                </a:cubicBezTo>
                                <a:lnTo>
                                  <a:pt x="530802" y="58430"/>
                                </a:lnTo>
                                <a:close/>
                                <a:moveTo>
                                  <a:pt x="507423" y="33319"/>
                                </a:moveTo>
                                <a:cubicBezTo>
                                  <a:pt x="528205" y="36782"/>
                                  <a:pt x="550718" y="35051"/>
                                  <a:pt x="571500" y="35917"/>
                                </a:cubicBezTo>
                                <a:cubicBezTo>
                                  <a:pt x="597477" y="35917"/>
                                  <a:pt x="622589" y="36782"/>
                                  <a:pt x="648566" y="38514"/>
                                </a:cubicBezTo>
                                <a:cubicBezTo>
                                  <a:pt x="665884" y="39381"/>
                                  <a:pt x="704850" y="55833"/>
                                  <a:pt x="720436" y="49771"/>
                                </a:cubicBezTo>
                                <a:cubicBezTo>
                                  <a:pt x="741218" y="41978"/>
                                  <a:pt x="708314" y="31587"/>
                                  <a:pt x="702252" y="31587"/>
                                </a:cubicBezTo>
                                <a:cubicBezTo>
                                  <a:pt x="680605" y="31587"/>
                                  <a:pt x="658957" y="29855"/>
                                  <a:pt x="638175" y="27258"/>
                                </a:cubicBezTo>
                                <a:cubicBezTo>
                                  <a:pt x="613064" y="24660"/>
                                  <a:pt x="587952" y="22928"/>
                                  <a:pt x="562841" y="21196"/>
                                </a:cubicBezTo>
                                <a:cubicBezTo>
                                  <a:pt x="548121" y="20331"/>
                                  <a:pt x="510886" y="11671"/>
                                  <a:pt x="497032" y="20331"/>
                                </a:cubicBezTo>
                                <a:cubicBezTo>
                                  <a:pt x="483177" y="27258"/>
                                  <a:pt x="501361" y="31587"/>
                                  <a:pt x="507423" y="33319"/>
                                </a:cubicBezTo>
                                <a:close/>
                                <a:moveTo>
                                  <a:pt x="1438275" y="813503"/>
                                </a:moveTo>
                                <a:cubicBezTo>
                                  <a:pt x="1424421" y="798782"/>
                                  <a:pt x="1376796" y="812637"/>
                                  <a:pt x="1358612" y="813503"/>
                                </a:cubicBezTo>
                                <a:cubicBezTo>
                                  <a:pt x="1329171" y="816101"/>
                                  <a:pt x="1300596" y="816101"/>
                                  <a:pt x="1271155" y="816101"/>
                                </a:cubicBezTo>
                                <a:cubicBezTo>
                                  <a:pt x="1258166" y="816101"/>
                                  <a:pt x="1221798" y="808308"/>
                                  <a:pt x="1210541" y="817833"/>
                                </a:cubicBezTo>
                                <a:cubicBezTo>
                                  <a:pt x="1183698" y="840347"/>
                                  <a:pt x="1260764" y="835151"/>
                                  <a:pt x="1267691" y="834285"/>
                                </a:cubicBezTo>
                                <a:cubicBezTo>
                                  <a:pt x="1317914" y="832553"/>
                                  <a:pt x="1368136" y="829956"/>
                                  <a:pt x="1417493" y="824760"/>
                                </a:cubicBezTo>
                                <a:cubicBezTo>
                                  <a:pt x="1421823" y="825626"/>
                                  <a:pt x="1446934" y="823028"/>
                                  <a:pt x="1438275" y="813503"/>
                                </a:cubicBezTo>
                                <a:close/>
                                <a:moveTo>
                                  <a:pt x="697057" y="1357294"/>
                                </a:moveTo>
                                <a:cubicBezTo>
                                  <a:pt x="719571" y="1352099"/>
                                  <a:pt x="743816" y="1357294"/>
                                  <a:pt x="767196" y="1358160"/>
                                </a:cubicBezTo>
                                <a:cubicBezTo>
                                  <a:pt x="798368" y="1359892"/>
                                  <a:pt x="827809" y="1362490"/>
                                  <a:pt x="858982" y="1361623"/>
                                </a:cubicBezTo>
                                <a:cubicBezTo>
                                  <a:pt x="854652" y="1361623"/>
                                  <a:pt x="845993" y="1361623"/>
                                  <a:pt x="858982" y="1361623"/>
                                </a:cubicBezTo>
                                <a:cubicBezTo>
                                  <a:pt x="871971" y="1361623"/>
                                  <a:pt x="884093" y="1363355"/>
                                  <a:pt x="897082" y="1361623"/>
                                </a:cubicBezTo>
                                <a:cubicBezTo>
                                  <a:pt x="914400" y="1359026"/>
                                  <a:pt x="910936" y="1346037"/>
                                  <a:pt x="894484" y="1346903"/>
                                </a:cubicBezTo>
                                <a:cubicBezTo>
                                  <a:pt x="845127" y="1348635"/>
                                  <a:pt x="798368" y="1351233"/>
                                  <a:pt x="749011" y="1348635"/>
                                </a:cubicBezTo>
                                <a:cubicBezTo>
                                  <a:pt x="729961" y="1347769"/>
                                  <a:pt x="711777" y="1343440"/>
                                  <a:pt x="693593" y="1342574"/>
                                </a:cubicBezTo>
                                <a:cubicBezTo>
                                  <a:pt x="671946" y="1339976"/>
                                  <a:pt x="678007" y="1361623"/>
                                  <a:pt x="697057" y="1357294"/>
                                </a:cubicBezTo>
                                <a:close/>
                                <a:moveTo>
                                  <a:pt x="472786" y="1354696"/>
                                </a:moveTo>
                                <a:cubicBezTo>
                                  <a:pt x="497032" y="1358160"/>
                                  <a:pt x="522143" y="1357294"/>
                                  <a:pt x="547255" y="1357294"/>
                                </a:cubicBezTo>
                                <a:cubicBezTo>
                                  <a:pt x="572366" y="1357294"/>
                                  <a:pt x="597477" y="1358160"/>
                                  <a:pt x="622589" y="1358160"/>
                                </a:cubicBezTo>
                                <a:cubicBezTo>
                                  <a:pt x="630382" y="1358160"/>
                                  <a:pt x="674543" y="1369417"/>
                                  <a:pt x="673677" y="1356428"/>
                                </a:cubicBezTo>
                                <a:cubicBezTo>
                                  <a:pt x="672811" y="1343440"/>
                                  <a:pt x="604405" y="1348635"/>
                                  <a:pt x="591416" y="1347769"/>
                                </a:cubicBezTo>
                                <a:cubicBezTo>
                                  <a:pt x="568036" y="1346037"/>
                                  <a:pt x="543791" y="1345171"/>
                                  <a:pt x="520411" y="1343440"/>
                                </a:cubicBezTo>
                                <a:cubicBezTo>
                                  <a:pt x="506557" y="1342574"/>
                                  <a:pt x="482311" y="1333915"/>
                                  <a:pt x="468457" y="1338244"/>
                                </a:cubicBezTo>
                                <a:cubicBezTo>
                                  <a:pt x="454602" y="1344305"/>
                                  <a:pt x="462395" y="1352964"/>
                                  <a:pt x="472786" y="1354696"/>
                                </a:cubicBezTo>
                                <a:close/>
                                <a:moveTo>
                                  <a:pt x="874568" y="1329585"/>
                                </a:moveTo>
                                <a:cubicBezTo>
                                  <a:pt x="890155" y="1313998"/>
                                  <a:pt x="793173" y="1313998"/>
                                  <a:pt x="787977" y="1313998"/>
                                </a:cubicBezTo>
                                <a:cubicBezTo>
                                  <a:pt x="780184" y="1313133"/>
                                  <a:pt x="654627" y="1297546"/>
                                  <a:pt x="661555" y="1314865"/>
                                </a:cubicBezTo>
                                <a:cubicBezTo>
                                  <a:pt x="664152" y="1321792"/>
                                  <a:pt x="764598" y="1326121"/>
                                  <a:pt x="775855" y="1326121"/>
                                </a:cubicBezTo>
                                <a:cubicBezTo>
                                  <a:pt x="793173" y="1326987"/>
                                  <a:pt x="859848" y="1343440"/>
                                  <a:pt x="874568" y="1329585"/>
                                </a:cubicBezTo>
                                <a:close/>
                                <a:moveTo>
                                  <a:pt x="728230" y="1388467"/>
                                </a:moveTo>
                                <a:cubicBezTo>
                                  <a:pt x="745548" y="1388467"/>
                                  <a:pt x="762000" y="1390199"/>
                                  <a:pt x="779318" y="1392796"/>
                                </a:cubicBezTo>
                                <a:cubicBezTo>
                                  <a:pt x="798368" y="1395394"/>
                                  <a:pt x="818284" y="1397126"/>
                                  <a:pt x="838200" y="1398858"/>
                                </a:cubicBezTo>
                                <a:cubicBezTo>
                                  <a:pt x="848591" y="1399724"/>
                                  <a:pt x="880630" y="1407517"/>
                                  <a:pt x="889289" y="1399724"/>
                                </a:cubicBezTo>
                                <a:cubicBezTo>
                                  <a:pt x="907473" y="1385869"/>
                                  <a:pt x="833005" y="1384137"/>
                                  <a:pt x="829541" y="1384137"/>
                                </a:cubicBezTo>
                                <a:cubicBezTo>
                                  <a:pt x="810491" y="1384137"/>
                                  <a:pt x="790575" y="1383271"/>
                                  <a:pt x="771525" y="1382405"/>
                                </a:cubicBezTo>
                                <a:cubicBezTo>
                                  <a:pt x="759402" y="1381540"/>
                                  <a:pt x="723900" y="1365953"/>
                                  <a:pt x="714375" y="1371149"/>
                                </a:cubicBezTo>
                                <a:cubicBezTo>
                                  <a:pt x="699655" y="1378942"/>
                                  <a:pt x="721302" y="1388467"/>
                                  <a:pt x="728230" y="1388467"/>
                                </a:cubicBezTo>
                                <a:close/>
                                <a:moveTo>
                                  <a:pt x="958561" y="1409248"/>
                                </a:moveTo>
                                <a:cubicBezTo>
                                  <a:pt x="985405" y="1410980"/>
                                  <a:pt x="1011382" y="1409248"/>
                                  <a:pt x="1038225" y="1409248"/>
                                </a:cubicBezTo>
                                <a:cubicBezTo>
                                  <a:pt x="1065934" y="1409248"/>
                                  <a:pt x="1092777" y="1410980"/>
                                  <a:pt x="1120487" y="1411847"/>
                                </a:cubicBezTo>
                                <a:cubicBezTo>
                                  <a:pt x="1132609" y="1411847"/>
                                  <a:pt x="1169843" y="1422237"/>
                                  <a:pt x="1179368" y="1413578"/>
                                </a:cubicBezTo>
                                <a:cubicBezTo>
                                  <a:pt x="1201882" y="1394528"/>
                                  <a:pt x="1140402" y="1395394"/>
                                  <a:pt x="1134341" y="1396260"/>
                                </a:cubicBezTo>
                                <a:cubicBezTo>
                                  <a:pt x="1106632" y="1399724"/>
                                  <a:pt x="1078057" y="1397126"/>
                                  <a:pt x="1049482" y="1397992"/>
                                </a:cubicBezTo>
                                <a:cubicBezTo>
                                  <a:pt x="1022639" y="1397992"/>
                                  <a:pt x="994930" y="1398858"/>
                                  <a:pt x="968086" y="1395394"/>
                                </a:cubicBezTo>
                                <a:cubicBezTo>
                                  <a:pt x="962891" y="1394528"/>
                                  <a:pt x="895350" y="1381540"/>
                                  <a:pt x="904009" y="1400589"/>
                                </a:cubicBezTo>
                                <a:cubicBezTo>
                                  <a:pt x="909205" y="1410980"/>
                                  <a:pt x="949902" y="1408383"/>
                                  <a:pt x="958561" y="1409248"/>
                                </a:cubicBezTo>
                                <a:close/>
                                <a:moveTo>
                                  <a:pt x="493568" y="1258581"/>
                                </a:moveTo>
                                <a:cubicBezTo>
                                  <a:pt x="532534" y="1255983"/>
                                  <a:pt x="568902" y="1250787"/>
                                  <a:pt x="608734" y="1253385"/>
                                </a:cubicBezTo>
                                <a:cubicBezTo>
                                  <a:pt x="615661" y="1253385"/>
                                  <a:pt x="651164" y="1261178"/>
                                  <a:pt x="654627" y="1252519"/>
                                </a:cubicBezTo>
                                <a:cubicBezTo>
                                  <a:pt x="659823" y="1240396"/>
                                  <a:pt x="624321" y="1242128"/>
                                  <a:pt x="619991" y="1242128"/>
                                </a:cubicBezTo>
                                <a:cubicBezTo>
                                  <a:pt x="576696" y="1242994"/>
                                  <a:pt x="532534" y="1236933"/>
                                  <a:pt x="489239" y="1242994"/>
                                </a:cubicBezTo>
                                <a:cubicBezTo>
                                  <a:pt x="494434" y="1242128"/>
                                  <a:pt x="519546" y="1238665"/>
                                  <a:pt x="489239" y="1242994"/>
                                </a:cubicBezTo>
                                <a:cubicBezTo>
                                  <a:pt x="489239" y="1242994"/>
                                  <a:pt x="489239" y="1242994"/>
                                  <a:pt x="489239" y="1242994"/>
                                </a:cubicBezTo>
                                <a:cubicBezTo>
                                  <a:pt x="459798" y="1247324"/>
                                  <a:pt x="463261" y="1261178"/>
                                  <a:pt x="493568" y="1258581"/>
                                </a:cubicBezTo>
                                <a:close/>
                                <a:moveTo>
                                  <a:pt x="498764" y="1288021"/>
                                </a:moveTo>
                                <a:lnTo>
                                  <a:pt x="498764" y="1288021"/>
                                </a:lnTo>
                                <a:cubicBezTo>
                                  <a:pt x="535998" y="1284558"/>
                                  <a:pt x="574098" y="1281094"/>
                                  <a:pt x="611332" y="1284558"/>
                                </a:cubicBezTo>
                                <a:cubicBezTo>
                                  <a:pt x="622589" y="1285424"/>
                                  <a:pt x="636443" y="1300144"/>
                                  <a:pt x="645968" y="1290619"/>
                                </a:cubicBezTo>
                                <a:cubicBezTo>
                                  <a:pt x="657225" y="1279362"/>
                                  <a:pt x="634711" y="1275899"/>
                                  <a:pt x="628650" y="1275899"/>
                                </a:cubicBezTo>
                                <a:cubicBezTo>
                                  <a:pt x="585355" y="1273301"/>
                                  <a:pt x="542925" y="1273301"/>
                                  <a:pt x="499630" y="1274167"/>
                                </a:cubicBezTo>
                                <a:cubicBezTo>
                                  <a:pt x="475384" y="1275033"/>
                                  <a:pt x="471055" y="1290619"/>
                                  <a:pt x="498764" y="1288021"/>
                                </a:cubicBezTo>
                                <a:close/>
                                <a:moveTo>
                                  <a:pt x="488373" y="1242994"/>
                                </a:moveTo>
                                <a:cubicBezTo>
                                  <a:pt x="488373" y="1242994"/>
                                  <a:pt x="488373" y="1242994"/>
                                  <a:pt x="488373" y="1242994"/>
                                </a:cubicBezTo>
                                <a:cubicBezTo>
                                  <a:pt x="488373" y="1242994"/>
                                  <a:pt x="487507" y="1242994"/>
                                  <a:pt x="488373" y="1242994"/>
                                </a:cubicBezTo>
                                <a:close/>
                                <a:moveTo>
                                  <a:pt x="469323" y="1224810"/>
                                </a:moveTo>
                                <a:cubicBezTo>
                                  <a:pt x="483177" y="1229139"/>
                                  <a:pt x="503093" y="1222212"/>
                                  <a:pt x="517814" y="1221347"/>
                                </a:cubicBezTo>
                                <a:cubicBezTo>
                                  <a:pt x="553316" y="1217883"/>
                                  <a:pt x="585355" y="1222212"/>
                                  <a:pt x="619991" y="1224810"/>
                                </a:cubicBezTo>
                                <a:cubicBezTo>
                                  <a:pt x="624321" y="1224810"/>
                                  <a:pt x="649432" y="1219615"/>
                                  <a:pt x="634711" y="1211821"/>
                                </a:cubicBezTo>
                                <a:cubicBezTo>
                                  <a:pt x="621723" y="1205760"/>
                                  <a:pt x="599209" y="1210089"/>
                                  <a:pt x="585355" y="1210089"/>
                                </a:cubicBezTo>
                                <a:cubicBezTo>
                                  <a:pt x="546389" y="1208358"/>
                                  <a:pt x="500496" y="1200565"/>
                                  <a:pt x="462395" y="1207492"/>
                                </a:cubicBezTo>
                                <a:cubicBezTo>
                                  <a:pt x="462395" y="1207492"/>
                                  <a:pt x="462395" y="1207492"/>
                                  <a:pt x="462395" y="1207492"/>
                                </a:cubicBezTo>
                                <a:lnTo>
                                  <a:pt x="462395" y="1207492"/>
                                </a:lnTo>
                                <a:cubicBezTo>
                                  <a:pt x="446809" y="1210089"/>
                                  <a:pt x="462395" y="1222212"/>
                                  <a:pt x="469323" y="1224810"/>
                                </a:cubicBezTo>
                                <a:close/>
                                <a:moveTo>
                                  <a:pt x="1038225" y="316472"/>
                                </a:moveTo>
                                <a:lnTo>
                                  <a:pt x="1038225" y="316472"/>
                                </a:lnTo>
                                <a:cubicBezTo>
                                  <a:pt x="1029566" y="319069"/>
                                  <a:pt x="1034761" y="317337"/>
                                  <a:pt x="1038225" y="316472"/>
                                </a:cubicBezTo>
                                <a:close/>
                                <a:moveTo>
                                  <a:pt x="1154257" y="1369417"/>
                                </a:moveTo>
                                <a:cubicBezTo>
                                  <a:pt x="1127414" y="1370283"/>
                                  <a:pt x="1100571" y="1369417"/>
                                  <a:pt x="1073727" y="1367685"/>
                                </a:cubicBezTo>
                                <a:cubicBezTo>
                                  <a:pt x="1050348" y="1365953"/>
                                  <a:pt x="1026968" y="1364222"/>
                                  <a:pt x="1002723" y="1361623"/>
                                </a:cubicBezTo>
                                <a:cubicBezTo>
                                  <a:pt x="984539" y="1359026"/>
                                  <a:pt x="949036" y="1347769"/>
                                  <a:pt x="932584" y="1359892"/>
                                </a:cubicBezTo>
                                <a:cubicBezTo>
                                  <a:pt x="917864" y="1372014"/>
                                  <a:pt x="951634" y="1371149"/>
                                  <a:pt x="955964" y="1371149"/>
                                </a:cubicBezTo>
                                <a:cubicBezTo>
                                  <a:pt x="981941" y="1372014"/>
                                  <a:pt x="1008784" y="1373746"/>
                                  <a:pt x="1034761" y="1376344"/>
                                </a:cubicBezTo>
                                <a:cubicBezTo>
                                  <a:pt x="1059873" y="1378076"/>
                                  <a:pt x="1084118" y="1380674"/>
                                  <a:pt x="1109230" y="1382405"/>
                                </a:cubicBezTo>
                                <a:cubicBezTo>
                                  <a:pt x="1127414" y="1383271"/>
                                  <a:pt x="1158586" y="1391930"/>
                                  <a:pt x="1175905" y="1385869"/>
                                </a:cubicBezTo>
                                <a:lnTo>
                                  <a:pt x="1175905" y="1385869"/>
                                </a:lnTo>
                                <a:cubicBezTo>
                                  <a:pt x="1178502" y="1385003"/>
                                  <a:pt x="1177636" y="1385003"/>
                                  <a:pt x="1175905" y="1385869"/>
                                </a:cubicBezTo>
                                <a:cubicBezTo>
                                  <a:pt x="1202748" y="1376344"/>
                                  <a:pt x="1162050" y="1368551"/>
                                  <a:pt x="1154257" y="1369417"/>
                                </a:cubicBezTo>
                                <a:close/>
                                <a:moveTo>
                                  <a:pt x="499630" y="1274167"/>
                                </a:moveTo>
                                <a:cubicBezTo>
                                  <a:pt x="541193" y="1272435"/>
                                  <a:pt x="495300" y="1274167"/>
                                  <a:pt x="499630" y="1274167"/>
                                </a:cubicBezTo>
                                <a:lnTo>
                                  <a:pt x="499630" y="1274167"/>
                                </a:lnTo>
                                <a:close/>
                                <a:moveTo>
                                  <a:pt x="1433080" y="848139"/>
                                </a:moveTo>
                                <a:cubicBezTo>
                                  <a:pt x="1416627" y="839480"/>
                                  <a:pt x="1383723" y="852469"/>
                                  <a:pt x="1365539" y="852469"/>
                                </a:cubicBezTo>
                                <a:cubicBezTo>
                                  <a:pt x="1322243" y="853335"/>
                                  <a:pt x="1278082" y="846407"/>
                                  <a:pt x="1235652" y="849006"/>
                                </a:cubicBezTo>
                                <a:cubicBezTo>
                                  <a:pt x="1227859" y="849006"/>
                                  <a:pt x="1203614" y="863726"/>
                                  <a:pt x="1219200" y="870653"/>
                                </a:cubicBezTo>
                                <a:cubicBezTo>
                                  <a:pt x="1231323" y="875849"/>
                                  <a:pt x="1259898" y="878446"/>
                                  <a:pt x="1272021" y="874983"/>
                                </a:cubicBezTo>
                                <a:cubicBezTo>
                                  <a:pt x="1285875" y="870653"/>
                                  <a:pt x="1277216" y="873251"/>
                                  <a:pt x="1272886" y="874983"/>
                                </a:cubicBezTo>
                                <a:cubicBezTo>
                                  <a:pt x="1292802" y="869787"/>
                                  <a:pt x="1314450" y="873251"/>
                                  <a:pt x="1335232" y="873251"/>
                                </a:cubicBezTo>
                                <a:cubicBezTo>
                                  <a:pt x="1358612" y="873251"/>
                                  <a:pt x="1381125" y="869787"/>
                                  <a:pt x="1404505" y="867190"/>
                                </a:cubicBezTo>
                                <a:cubicBezTo>
                                  <a:pt x="1407968" y="867190"/>
                                  <a:pt x="1454727" y="861128"/>
                                  <a:pt x="1433080" y="848139"/>
                                </a:cubicBezTo>
                                <a:close/>
                                <a:moveTo>
                                  <a:pt x="1272021" y="874983"/>
                                </a:moveTo>
                                <a:cubicBezTo>
                                  <a:pt x="1272021" y="874983"/>
                                  <a:pt x="1272021" y="875849"/>
                                  <a:pt x="1272021" y="874983"/>
                                </a:cubicBezTo>
                                <a:cubicBezTo>
                                  <a:pt x="1267691" y="876714"/>
                                  <a:pt x="1269423" y="875849"/>
                                  <a:pt x="1272021" y="874983"/>
                                </a:cubicBezTo>
                                <a:close/>
                                <a:moveTo>
                                  <a:pt x="462395" y="1207492"/>
                                </a:moveTo>
                                <a:cubicBezTo>
                                  <a:pt x="462395" y="1207492"/>
                                  <a:pt x="462395" y="1207492"/>
                                  <a:pt x="462395" y="1207492"/>
                                </a:cubicBezTo>
                                <a:cubicBezTo>
                                  <a:pt x="465859" y="1206626"/>
                                  <a:pt x="464993" y="1206626"/>
                                  <a:pt x="462395" y="1207492"/>
                                </a:cubicBezTo>
                                <a:close/>
                                <a:moveTo>
                                  <a:pt x="1139537" y="1335646"/>
                                </a:moveTo>
                                <a:cubicBezTo>
                                  <a:pt x="1110096" y="1335646"/>
                                  <a:pt x="1080655" y="1331317"/>
                                  <a:pt x="1051214" y="1329585"/>
                                </a:cubicBezTo>
                                <a:cubicBezTo>
                                  <a:pt x="1021773" y="1327853"/>
                                  <a:pt x="990600" y="1330451"/>
                                  <a:pt x="962025" y="1321792"/>
                                </a:cubicBezTo>
                                <a:cubicBezTo>
                                  <a:pt x="943841" y="1316597"/>
                                  <a:pt x="927389" y="1331317"/>
                                  <a:pt x="950768" y="1335646"/>
                                </a:cubicBezTo>
                                <a:cubicBezTo>
                                  <a:pt x="978477" y="1340842"/>
                                  <a:pt x="1008784" y="1339110"/>
                                  <a:pt x="1037359" y="1340842"/>
                                </a:cubicBezTo>
                                <a:cubicBezTo>
                                  <a:pt x="1068532" y="1342574"/>
                                  <a:pt x="1098839" y="1345171"/>
                                  <a:pt x="1130011" y="1347769"/>
                                </a:cubicBezTo>
                                <a:cubicBezTo>
                                  <a:pt x="1144732" y="1349501"/>
                                  <a:pt x="1177636" y="1360758"/>
                                  <a:pt x="1189759" y="1350367"/>
                                </a:cubicBezTo>
                                <a:cubicBezTo>
                                  <a:pt x="1207943" y="1334780"/>
                                  <a:pt x="1146464" y="1335646"/>
                                  <a:pt x="1139537" y="1335646"/>
                                </a:cubicBezTo>
                                <a:close/>
                                <a:moveTo>
                                  <a:pt x="1263362" y="760683"/>
                                </a:moveTo>
                                <a:cubicBezTo>
                                  <a:pt x="1262496" y="760683"/>
                                  <a:pt x="1262496" y="760683"/>
                                  <a:pt x="1261630" y="760683"/>
                                </a:cubicBezTo>
                                <a:cubicBezTo>
                                  <a:pt x="1259032" y="761549"/>
                                  <a:pt x="1260764" y="760683"/>
                                  <a:pt x="1263362" y="760683"/>
                                </a:cubicBezTo>
                                <a:close/>
                                <a:moveTo>
                                  <a:pt x="1391516" y="735571"/>
                                </a:moveTo>
                                <a:cubicBezTo>
                                  <a:pt x="1340427" y="746828"/>
                                  <a:pt x="1285875" y="743365"/>
                                  <a:pt x="1234787" y="737303"/>
                                </a:cubicBezTo>
                                <a:cubicBezTo>
                                  <a:pt x="1226127" y="736437"/>
                                  <a:pt x="1206211" y="731242"/>
                                  <a:pt x="1206211" y="745962"/>
                                </a:cubicBezTo>
                                <a:cubicBezTo>
                                  <a:pt x="1206211" y="752024"/>
                                  <a:pt x="1213139" y="755487"/>
                                  <a:pt x="1218334" y="757219"/>
                                </a:cubicBezTo>
                                <a:cubicBezTo>
                                  <a:pt x="1231323" y="761549"/>
                                  <a:pt x="1247775" y="762415"/>
                                  <a:pt x="1261630" y="759817"/>
                                </a:cubicBezTo>
                                <a:cubicBezTo>
                                  <a:pt x="1292802" y="754621"/>
                                  <a:pt x="1272021" y="758085"/>
                                  <a:pt x="1263362" y="759817"/>
                                </a:cubicBezTo>
                                <a:cubicBezTo>
                                  <a:pt x="1311852" y="752024"/>
                                  <a:pt x="1363807" y="752889"/>
                                  <a:pt x="1413164" y="750292"/>
                                </a:cubicBezTo>
                                <a:cubicBezTo>
                                  <a:pt x="1418359" y="750292"/>
                                  <a:pt x="1448666" y="745097"/>
                                  <a:pt x="1436543" y="733839"/>
                                </a:cubicBezTo>
                                <a:cubicBezTo>
                                  <a:pt x="1427884" y="725180"/>
                                  <a:pt x="1401907" y="733839"/>
                                  <a:pt x="1391516" y="735571"/>
                                </a:cubicBezTo>
                                <a:close/>
                                <a:moveTo>
                                  <a:pt x="1428750" y="1101851"/>
                                </a:moveTo>
                                <a:cubicBezTo>
                                  <a:pt x="1428750" y="1101851"/>
                                  <a:pt x="1428750" y="1101851"/>
                                  <a:pt x="1428750" y="1101851"/>
                                </a:cubicBezTo>
                                <a:cubicBezTo>
                                  <a:pt x="1427018" y="1103583"/>
                                  <a:pt x="1427018" y="1102717"/>
                                  <a:pt x="1428750" y="1101851"/>
                                </a:cubicBezTo>
                                <a:close/>
                                <a:moveTo>
                                  <a:pt x="1226127" y="1132158"/>
                                </a:moveTo>
                                <a:cubicBezTo>
                                  <a:pt x="1252105" y="1133024"/>
                                  <a:pt x="1278082" y="1135621"/>
                                  <a:pt x="1304059" y="1139085"/>
                                </a:cubicBezTo>
                                <a:cubicBezTo>
                                  <a:pt x="1318780" y="1140817"/>
                                  <a:pt x="1432214" y="1160733"/>
                                  <a:pt x="1436543" y="1142549"/>
                                </a:cubicBezTo>
                                <a:cubicBezTo>
                                  <a:pt x="1446934" y="1125230"/>
                                  <a:pt x="1365539" y="1126962"/>
                                  <a:pt x="1358612" y="1126962"/>
                                </a:cubicBezTo>
                                <a:cubicBezTo>
                                  <a:pt x="1334366" y="1126097"/>
                                  <a:pt x="1302327" y="1126097"/>
                                  <a:pt x="1278948" y="1119169"/>
                                </a:cubicBezTo>
                                <a:cubicBezTo>
                                  <a:pt x="1261630" y="1113974"/>
                                  <a:pt x="1220932" y="1106180"/>
                                  <a:pt x="1203614" y="1115706"/>
                                </a:cubicBezTo>
                                <a:cubicBezTo>
                                  <a:pt x="1178502" y="1130426"/>
                                  <a:pt x="1214005" y="1131292"/>
                                  <a:pt x="1226127" y="1132158"/>
                                </a:cubicBezTo>
                                <a:close/>
                                <a:moveTo>
                                  <a:pt x="106507" y="45442"/>
                                </a:moveTo>
                                <a:cubicBezTo>
                                  <a:pt x="118630" y="46308"/>
                                  <a:pt x="161925" y="55833"/>
                                  <a:pt x="171450" y="47173"/>
                                </a:cubicBezTo>
                                <a:cubicBezTo>
                                  <a:pt x="186170" y="32453"/>
                                  <a:pt x="163657" y="31587"/>
                                  <a:pt x="153266" y="31587"/>
                                </a:cubicBezTo>
                                <a:cubicBezTo>
                                  <a:pt x="133350" y="32453"/>
                                  <a:pt x="113434" y="28990"/>
                                  <a:pt x="93518" y="26392"/>
                                </a:cubicBezTo>
                                <a:cubicBezTo>
                                  <a:pt x="67541" y="22928"/>
                                  <a:pt x="32905" y="15135"/>
                                  <a:pt x="866" y="15135"/>
                                </a:cubicBezTo>
                                <a:lnTo>
                                  <a:pt x="866" y="35917"/>
                                </a:lnTo>
                                <a:cubicBezTo>
                                  <a:pt x="11257" y="35917"/>
                                  <a:pt x="22514" y="36782"/>
                                  <a:pt x="32905" y="37649"/>
                                </a:cubicBezTo>
                                <a:cubicBezTo>
                                  <a:pt x="57150" y="41112"/>
                                  <a:pt x="82261" y="42844"/>
                                  <a:pt x="106507" y="45442"/>
                                </a:cubicBezTo>
                                <a:close/>
                                <a:moveTo>
                                  <a:pt x="1209675" y="1097521"/>
                                </a:moveTo>
                                <a:cubicBezTo>
                                  <a:pt x="1228725" y="1099253"/>
                                  <a:pt x="1247775" y="1096655"/>
                                  <a:pt x="1265959" y="1098387"/>
                                </a:cubicBezTo>
                                <a:cubicBezTo>
                                  <a:pt x="1297998" y="1100985"/>
                                  <a:pt x="1329171" y="1103583"/>
                                  <a:pt x="1361209" y="1104449"/>
                                </a:cubicBezTo>
                                <a:cubicBezTo>
                                  <a:pt x="1375930" y="1104449"/>
                                  <a:pt x="1415761" y="1112242"/>
                                  <a:pt x="1427884" y="1101851"/>
                                </a:cubicBezTo>
                                <a:cubicBezTo>
                                  <a:pt x="1427884" y="1101851"/>
                                  <a:pt x="1427884" y="1101851"/>
                                  <a:pt x="1427884" y="1101851"/>
                                </a:cubicBezTo>
                                <a:lnTo>
                                  <a:pt x="1427884" y="1101851"/>
                                </a:lnTo>
                                <a:cubicBezTo>
                                  <a:pt x="1441739" y="1090594"/>
                                  <a:pt x="1380259" y="1088862"/>
                                  <a:pt x="1373332" y="1088862"/>
                                </a:cubicBezTo>
                                <a:cubicBezTo>
                                  <a:pt x="1319646" y="1086264"/>
                                  <a:pt x="1259898" y="1071544"/>
                                  <a:pt x="1206211" y="1078472"/>
                                </a:cubicBezTo>
                                <a:cubicBezTo>
                                  <a:pt x="1186296" y="1080203"/>
                                  <a:pt x="1193223" y="1096655"/>
                                  <a:pt x="1209675" y="109752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3">
                              <a:lumMod val="75000"/>
                            </a:schemeClr>
                          </a:solidFill>
                          <a:ln w="8653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002D053" id="Group 4" o:spid="_x0000_s1027" alt="&quot;&quot;" style="position:absolute;margin-left:-3.3pt;margin-top:-55.35pt;width:620.2pt;height:791.95pt;z-index:-251650048;mso-position-horizontal-relative:page" coordorigin="-28449,8169" coordsize="53710,685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">
                <o:lock v:ext="edit" aspectratio="t"/>
                <v:shape id="Freeform 16" o:spid="_x0000_s1028" style="position:absolute;left:-28449;top:8169;width:53709;height:68580;visibility:visible;mso-wrap-style:square;v-text-anchor:middle" coordsize="5299364,6858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" adj="-11796480,,5400" path="m,l5299364,r,6858000l,6858000,,xe" fillcolor="#484138 [3204]" stroked="f" strokeweight=".24036mm">
                  <v:stroke joinstyle="miter"/>
                  <v:formulas/>
                  <v:path arrowok="t" o:connecttype="custom" o:connectlocs="0,0;5371031,0;5371031,6858000;0,6858000" o:connectangles="0,0,0,0" textboxrect="0,0,5299364,6858000"/>
                  <v:textbox>
                    <w:txbxContent>
                      <w:p w14:paraId="01EA4E2E" w14:textId="36F78F73" w:rsidR="00025368" w:rsidRPr="00610B47" w:rsidRDefault="00025368" w:rsidP="00025368">
                        <w:pPr>
                          <w:jc w:val="center"/>
                          <w:rPr>
                            <w:rFonts w:ascii="Andalus" w:hAnsi="Andalus" w:cs="Andalus"/>
                          </w:rPr>
                        </w:pPr>
                      </w:p>
                    </w:txbxContent>
                  </v:textbox>
                </v:shape>
                <v:shape id="Freeform 18" o:spid="_x0000_s1029" style="position:absolute;top:50485;width:14528;height:15345;visibility:visible;mso-wrap-style:square;v-text-anchor:middle" coordsize="1452847,15345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" path="m919596,1022187v61479,1732,124690,4330,187036,c1099705,1023053,1085850,1023919,1106632,1022187v11257,-866,60614,1732,64077,-12122c1175039,993612,1132609,1007467,1124816,1008333v-27709,3463,-54552,4329,-82261,4329c1013980,1013528,983673,1017858,955964,1010930v-11257,-2597,-23380,-4329,-35503,-3463c903143,1009199,901411,1021321,919596,1022187xm1152525,1053360v-9525,6927,6927,-3464,,l1152525,1053360xm1188027,824760v-24245,-3464,-54552,6061,-78797,6061c1057275,830821,1001857,820430,949902,825626v-3463,,-37234,8659,-19916,13854c943841,843810,961159,840347,975880,839480v64077,-6061,129886,7794,193963,5196c1179368,843810,1188893,846407,1194955,841212v9525,-8659,2597,-14720,-6928,-16452xm674543,834285v5196,-13855,-56284,-9525,-63211,-9525c590550,823894,568902,823894,548121,823028v-14721,,-49357,-6927,-61480,1732l486641,824760r,c484043,826492,477982,850737,477116,855067v-1732,11257,24245,8659,29441,7793c541193,859396,577561,854201,612198,860262v9525,1732,35502,14721,39832,-1732c653761,850737,620857,851603,616527,850737v-8659,-866,-113434,-5195,-113434,-8659c503093,830821,585355,834285,594014,834285v13854,,74468,18184,80529,xm1131743,1038639v-23379,2598,-45893,4330,-69272,5196c1037359,1044701,1012248,1043835,987136,1041237v-15586,-1731,-49356,-12122,-60613,2598c918730,1054226,952500,1052494,955964,1052494v27709,866,56284,866,83993,866c1061605,1053360,1084118,1052494,1105766,1054226v12989,866,34636,6927,46759,-866c1171575,1042103,1137805,1037774,1131743,1038639xm1190625,860262v-8659,-866,-19050,3464,-26843,4330c1149062,865458,1134341,865458,1120487,865458v-49357,,-97848,866,-146339,-2598c968952,862860,947305,861994,954232,872385v7793,12988,46759,2598,58016,2598c1070264,874117,1127414,881044,1185430,877581v8659,-1732,21647,-15587,5195,-17319xm632114,768476v-27709,-866,-55418,-866,-83128,-866c536864,767610,495300,759817,485775,767610v866,-866,866,-866,,l485775,767610v-19916,18184,39832,12989,47625,12123c561109,778001,589684,778867,617393,779733v11257,866,47625,13854,57150,5195c689264,771940,639041,768476,632114,768476xm486641,824760v,,,,,l486641,824760r,xm1165514,949451v4329,-3464,1732,-866,,l1165514,949451xm1159452,983222v-42429,4329,6928,-867,,l1159452,983222xm1174173,1175453r,c1185430,1156403,1075459,1154671,1064202,1153805v-25977,-2597,-52820,-4329,-78797,-6927c975014,1146012,958561,1138219,949036,1146878v-4329,4330,866,6927,4330,7793c987136,1165062,1028700,1160733,1064202,1165062v9525,1732,102178,22514,109971,10391xm1175039,971099v-3464,-9525,-20782,-3464,-26843,-1732c1115291,974562,1082387,973696,1049482,972831v-32905,-867,-64943,,-97848,-2598c942975,969367,906607,962440,911802,980623v866,9526,167121,11258,248516,2599c1163782,982355,1177636,977160,1175039,971099xm987136,674092r,c981941,675824,984539,674958,987136,674092xm1120487,1081935v-25112,,-50223,2598,-75335,1732c1022639,1082801,1000125,1082801,977611,1080203v-4329,-866,-57150,-15586,-52820,866c928255,1094058,1000125,1091460,1007918,1092326v25112,866,49357,1732,74469,2598c1097973,1094924,1142134,1102717,1155123,1091460v15586,-14720,-31173,-9525,-34636,-9525xm1136939,936462r,c1116157,939926,1094509,939926,1072862,939060v-25112,-866,-50223,-1732,-75335,-3463c979343,933865,953366,925206,936048,931267v-16452,5195,11257,11257,14720,11257c972416,943389,994064,945121,1015711,945987v25112,1732,50223,2598,75335,2598c1106632,949451,1152525,958976,1165514,948585v,,-866,866,-866,866c1164648,949451,1164648,949451,1165514,948585v,,,,,c1184564,933865,1142134,935597,1136939,936462xm942109,1123498v23380,1732,46759,5196,70139,6928c1055543,1133889,1108364,1141683,1150793,1133889v5196,-865,10391,-9524,3464,-12988c1146464,1117437,1137805,1119169,1129146,1119169v-22514,866,-45894,1732,-68407,866c1036493,1120035,1011382,1119169,987136,1117437v-21647,-1731,-40697,-8659,-62345,-11257c919596,1105315,912668,1111376,916132,1116571v4329,7794,19916,6062,25977,6927xm1184564,876714v-44162,2598,11257,-865,,l1184564,876714xm485775,817833v15586,866,31173,-4330,46759,-3464c570634,815235,607002,814369,645102,820430v6928,866,32905,-4329,15587,-11256c645968,803112,619125,804844,602673,803978v-36368,-1732,-84859,-10391,-121227,-1732c484043,801381,488373,800514,481446,802246v-3464,866,-1732,866,,c464993,805710,471921,816967,485775,817833xm1165514,949451v-866,,-866,,,l1165514,949451v-866,,-866,,,xm673677,668896v-34636,-12122,-86591,-4329,-122959,-3463c559377,665433,575830,664567,550718,665433v-866,,-1732,,-1732,c549852,665433,549852,665433,550718,665433v-17318,866,-34636,,-51954,2597c475384,672360,486641,687946,504825,685349v41564,-6062,79664,-9525,121227,-8659c642505,677555,658091,682751,673677,682751v13855,866,8659,-11257,,-13855xm547255,665433v-1732,,-1732,,,l547255,665433xm331643,924339v22514,-2597,-20782,1732,,l331643,924339xm801832,719119v12123,866,83993,12989,94384,866l896216,719985v19050,-21648,-54552,-12989,-60614,-12989c813089,706996,791441,708728,768927,708728v-11256,,-37234,-14720,-46759,-12123c701386,703532,732559,717387,739486,718253v20782,1732,41564,,62346,866xm386195,961574v,,,,,c387927,959842,387061,960708,386195,961574xm405246,926937v-24246,-3463,-48491,-4329,-72737,-2598c308264,926071,283152,928669,258907,928669v-12989,,-53687,-6061,-62346,3464c187036,942524,205220,951183,213880,948585v23379,-6061,48490,-5196,72736,-8659c310861,936462,334241,934730,359352,934730v16453,,32039,7794,47625,6062c420832,939926,419966,928669,405246,926937xm898814,767610v-19050,-866,-38100,6061,-58016,6927c812223,775403,784514,774537,755939,774537v-19916,,-40698,-6927,-59748,-6927c690996,767610,683202,771940,685800,778867v4330,11256,20782,9525,30307,8659c769793,778867,826077,790990,880630,788392v13854,-1732,53686,-19916,18184,-20782xm833871,753756r,l833871,753756r,xm882361,1260312v-14720,2598,8660,-2598,,l882361,1260312xm690996,605685v-22514,-4330,-45028,-1732,-67541,-2598c576696,601355,529071,593562,482311,597892r,c477982,598758,478848,597892,482311,597892v-10390,866,-13854,12122,-3463,16452c494434,622137,524741,614344,542059,613478v43296,-3464,85725,5196,129021,6062c678007,619540,692727,622137,697923,616942v5195,-5196,-2598,-10391,-6927,-11257xm337705,136362v-29441,-1731,-58016,-2598,-87457,-4330c243320,132032,200025,126837,199159,138094v-866,12123,52821,8659,57150,8659c313459,145021,376671,145021,432955,155412v6061,866,18184,2598,20781,-5195c458066,136362,438150,141558,432089,141558r,c400916,142423,368877,138094,337705,136362xm710046,750292v34636,12123,86590,4329,122959,3464c824346,753756,807893,754621,833005,753756v6061,,4329,,,c850323,752889,867641,753756,884093,751157v23380,-4329,12123,-19915,-6061,-17318c836468,739901,798368,743365,756805,742498v-16453,-865,-32039,-6061,-47625,-6061c696191,735571,701386,747694,710046,750292xm415636,1000540v-41563,,-83993,-866,-125556,865c298739,1001405,319520,999674,290080,1001405v-24246,866,-64078,-5195,-85725,5196c187902,1014394,223405,1016992,223405,1016992v19050,,38100,-2598,57150,-4330c311727,1009199,341168,1013528,372341,1015260v9525,866,46759,3464,43295,-14720xm503959,632528v48491,-2598,-2598,,,l503959,632528xm403514,1047299v6061,-12989,-52821,-11257,-58882,-11257c294409,1036907,238125,1024785,188768,1036907v-6927,1732,-28575,7794,-15586,18185c180975,1061153,213880,1047299,223405,1047299v41563,-1732,87456,-1732,129020,1731c364548,1049030,396586,1063751,403514,1047299xm188768,1036907v17318,-4329,-4329,867,,l188768,1036907xm550718,665433r,l550718,665433r,xm488373,699203v,,,,,c488373,698337,488373,698337,488373,699203v,-866,,-866,,xm386195,961574v-6061,5195,-23379,1731,-31172,1731c336839,962440,318655,962440,300470,963305v-17318,866,-94384,-4329,-93518,21648c254577,984953,303934,974562,351559,971964v17318,-865,32039,13855,49357,5196c419966,965903,394855,954646,386195,961574v-2597,2597,-1731,866,,xm484909,651578v19050,866,38100,-6061,58016,-6927c571500,643785,599209,644651,627784,644651v19916,,40698,6927,59748,6927c692727,651578,700521,647248,697923,640321v-4330,-11256,-20782,-9525,-30307,-8659c613930,640321,557646,628199,503093,630796v-12988,2598,-53686,19916,-18184,20782xm488373,699203v-19050,21648,55418,12989,60613,12989c571500,712192,593148,710460,615661,710460v11257,,37235,15586,46760,12123c683202,715655,652030,701801,645102,700935v-19916,-1732,-41563,,-61479,-866c570634,699203,498764,687081,488373,699203v,,,,,l488373,699203xm1230457,988417v1732,-1732,866,-866,,c1238250,981490,1272021,986685,1281546,986685v31172,-866,61479,-2598,92652,-3463c1383723,983222,1417493,990149,1420091,977160v3464,-23380,-30307,-12123,-41564,-8659c1331768,981490,1270289,975428,1222664,970233v-7793,-866,-38966,-6062,-40698,6061c1180234,990149,1222664,995344,1230457,988417xm1210541,1025651r,c1207077,1029115,1209675,1026517,1210541,1025651xm1205346,146753v22513,6927,55418,2598,78797,866c1296266,146753,1292802,146753,1287607,147619v45027,-3464,90055,-8659,135082,-13855c1438275,132032,1442605,117312,1424421,117312v-22514,,-45028,6928,-68407,8660c1310987,128569,1268557,138960,1223530,132899v-12989,-3464,-44162,6061,-18184,13854xm1412298,887972v-19050,2597,-36368,6060,-56284,5195c1304925,890569,1254702,887972,1203614,896631v-17318,2597,-6927,16452,6927,15586c1237384,911351,1264227,910485,1291071,910485v22513,,45027,1732,67541,1732c1373332,912217,1417493,918278,1428750,907887r,c1428750,907887,1428750,907887,1428750,907887v16452,-13855,-3463,-21647,-16452,-19915xm888423,1467264v-21648,5196,6927,-865,,l888423,1467264xm1431348,906155v,,-866,866,-1732,866c1429616,907021,1429616,907021,1429616,907021v866,,1732,,1732,-866xm880630,1113974v-18184,-2598,-37234,,-55419,865c786246,1116571,742950,1118303,706582,1104449v-7793,-3464,-38966,866,-20782,10390c703118,1124365,729961,1121767,749011,1123498v41564,2599,83994,10391,125557,5196l874568,1128694v1732,,1732,,,c882361,1126962,895350,1116571,880630,1113974xm879764,786660v-1732,,-2598,,-3464,c877166,787526,878898,787526,879764,786660xm1238250,681885v-11257,866,12123,-866,,l1238250,681885xm947305,1228274v25111,-3464,50222,-3464,75334,-1732c1035627,1227408,1181100,1245592,1183698,1232603v7793,-17318,-28575,-11256,-36368,-10391c1116157,1223944,1084118,1219615,1052946,1217883v-29441,-1732,-59748,,-90055,-2598c951634,1214419,917864,1207492,910071,1219615v-7794,13854,32038,8659,37234,8659xm898814,1451678v-22514,-4329,-45893,-866,-68407,-1732c810491,1449946,791441,1449081,771525,1448214v-10391,,-21648,,-32039,-1731c730827,1444751,721302,1437824,712643,1437824v-7793,,-23379,12122,-9525,17318c721302,1462069,741218,1458605,760268,1458605v23380,867,46759,1732,70139,5196c849457,1466399,870239,1471594,889289,1467264v4329,-865,23379,-12988,9525,-15586xm1230457,988417v,,,,,c1227859,990149,1229591,989282,1230457,988417xm1272886,70553v,,,,,c1278948,69687,1287607,69687,1272886,70553xm1238250,681885v38966,-3464,75334,-7793,114300,-7793c1371600,674092,1393248,677555,1411432,674092v6061,-866,14720,-8659,7793,-13855c1413164,654176,1401907,655907,1394114,655907v-43296,,-85725,1732,-129021,2599c1248641,658506,1220932,655042,1207077,665433v-18184,15586,24246,17318,31173,16452xm1250373,300019r,c1251239,300019,1251239,300019,1250373,300019v866,,,,,xm1429616,159742v-8659,-7793,-31173,3464,-41564,4329c1336098,166669,1284143,169267,1232189,170998v-5196,,-49357,867,-25112,10391c1222664,187451,1239116,185719,1255568,184853v-866,,-866,,1732,c1304925,181389,1355148,175328,1402773,176194v6061,-866,44161,-1732,26843,-16452xm1260764,336387v37234,-8659,77932,-9525,116032,-7793c1386321,329460,1413164,333790,1418359,323399v11257,-20782,-25111,-9526,-32904,-8659c1346489,319935,1300596,325131,1260764,319935v-32905,-5195,-34637,24245,,16452c1258166,337253,1257300,337253,1260764,336387xm1272886,70553v-5195,,-8659,,,c1320511,67956,1366405,58430,1414030,55833v6061,,35502,-3464,15586,-12989c1414896,35917,1395846,44576,1380259,45442v-44161,3463,-88322,13854,-132484,9525c1243446,54967,1192357,48905,1204480,63626v11257,14721,51954,7793,68406,6927xm1257300,183987v-866,,-866,,-1732,c1259032,183987,1283277,182256,1257300,183987xm1229591,642053r,c1225261,644651,1226993,642919,1229591,642053xm1432214,624735v-6927,-11257,-28575,-4330,-39832,-3464c1365539,622137,1338696,623869,1311852,623869v-25977,,-51954,-866,-77931,c1210541,623869,1210541,651578,1229591,642919v6927,-3463,3464,-1732,,c1244312,635992,1263362,639456,1278948,638589v27709,-865,54552,-865,82261,-865c1363807,636858,1443471,642919,1432214,624735xm464993,384878v-61479,-1732,-124691,-4330,-187036,c284884,384012,298739,383146,277957,384878v-11257,866,-60614,-1732,-64077,12123c209550,413453,251980,399599,259773,398733v27709,-3464,55418,-4330,82261,-4330c370609,393537,400916,389208,428625,396135v11257,2598,23380,4329,35502,3464c481446,397867,483177,385744,464993,384878xm1161184,546803v-52820,7794,-116898,7794,-169718,-866c984539,545071,943841,537278,943841,550267v,13854,51955,7793,60614,7793c1061605,558060,1118755,564121,1175905,558926v-6062,866,-38100,3463,,c1181966,558060,1197552,558926,1201016,551998v6927,-17318,-35502,-6061,-39832,-5195xm863311,503508v-19915,,-41563,865,-61479,-2598c787977,498312,767196,487055,755939,500044v-9525,10391,71870,12988,82261,13855c858116,515631,878032,516496,898814,517362v7793,,39832,7793,47625,866c965489,500044,871105,503508,863311,503508xm961159,470603v-7793,-9525,-47625,,-58016,866c861580,475798,814821,471469,773257,463676v-4330,-866,-33771,-13855,-31173,3463c743816,480128,789709,478396,799234,479262v48491,3464,95250,12123,144607,6928c951634,486190,968952,480128,961159,470603xm944707,487055v-38966,3464,6927,-865,,l944707,487055xm424296,981490v11256,5195,29440,1732,41563,865c494434,979758,522143,981490,551584,983222v22514,1731,44162,6060,66675,8659c626918,992746,639041,986685,626918,982355v-24245,-8659,-53686,-9524,-79663,-11256c533400,970233,520411,969367,506557,968501v-21648,-866,-60614,-8659,-81396,c417368,971964,416502,978026,424296,981490xm1160318,629930v-51088,4330,6928,,,l1160318,629930xm1196687,589233v-23380,-6928,-55419,,-78798,866c1071996,591831,1015711,598758,971550,584903v-6927,-1732,-12989,-6927,-19916,-7793c945573,576244,930852,587501,941243,591831v20782,8659,45028,6927,66675,7792c1063336,602222,1118755,607417,1175039,602222v-5196,865,-49357,4329,,c1175905,602222,1175905,602222,1175039,602222v4329,,40698,-6928,21648,-12989xm1149927,654176v-59747,6061,-121227,10391,-180975,4330c963757,657639,920461,660237,941243,670628v11257,6062,33771,7793,45893,3464c990600,673226,988868,673226,987136,674092v21648,-7793,58016,-1732,80530,-1732c1097107,672360,1125682,668896,1155123,668030v11257,-865,37234,866,44161,-10391c1208809,641187,1154257,653310,1149927,654176xm1181100,615210v-16452,-6928,-43295,,-60613,866c1082387,617808,1025236,629065,989734,614344v-4329,-1732,-30307,,-25977,9525c968952,635126,1006186,629065,1015711,629930v48491,866,96116,3464,144607,c1164648,629930,1198418,622137,1181100,615210xm845993,1423969v-44161,-1732,-87457,-11257,-129886,-20782c699655,1399724,683202,1419639,704850,1420506v24246,865,48491,865,72736,5195c801832,1430030,825211,1435226,850323,1436958v10391,866,44161,6927,52820,-866c902277,1436958,902277,1436958,903143,1436092r,c917864,1419639,849457,1423969,845993,1423969xm426027,213428v-23379,-866,-47625,-2597,-71004,-4329c331643,207367,308264,204769,284884,205635v-13854,,-48491,-8659,-59748,1732c206086,224685,241589,220355,248516,220355v21648,-1732,43295,-865,64943,c356755,221222,404380,230746,446809,226417v2598,,12989,-4330,8659,-8659c451139,211696,432089,213428,426027,213428xm442480,284433v-23380,-1732,-46760,-5196,-70139,-6927c329046,274042,276225,266248,233795,274042v-5195,865,-10390,9525,-3463,12988c238125,290494,246784,288762,255443,288762v22514,-866,45893,-1732,68407,-866c348095,287896,373207,288762,397452,290494v21648,1732,40698,8659,62346,11257c464993,302617,471921,296555,468457,291360v-4330,-7793,-20782,-6062,-25977,-6927xm210416,235942v-11257,19050,98714,20782,109970,21647c346364,260187,373207,261919,400050,264517v10391,866,26843,8659,36368,c440748,260187,435552,257589,432089,256724,398318,246333,356755,250662,321252,246333,309995,244601,218209,222953,210416,235942xm423430,947719v7793,9525,47625,,58016,-866c523009,942524,569768,946853,611332,954646v4329,866,33770,13855,31173,-3463c640773,938194,594880,939926,585355,939060v-48491,-3463,-95250,-12123,-144607,-6927c432955,932998,415636,939060,423430,947719xm379268,1068946v-45893,3464,-91786,3464,-137679,6927c226002,1076740,202623,1074142,188768,1080203v-14720,6061,866,13855,8659,13855c238125,1096655,281421,1085399,322118,1083667v19916,-866,38100,,57150,2597c398318,1089728,403514,1067214,379268,1068946v,,,,,xm263236,324264v25112,,50223,-2597,75334,-1732c361084,323399,383598,323399,406111,325996v4330,866,57150,15587,52821,-865c455468,312142,383598,314740,375805,313873v-25112,-865,-50223,-1731,-74469,-2597c285750,311276,241589,303483,228600,314740v-15586,13854,31173,9524,34636,9524xm709180,584903v-5196,13855,56284,9525,63211,9525c793173,595294,814821,595294,835602,596160v14721,,49357,6927,61480,-1732c900546,591831,898814,593562,897082,594428v2598,-1732,8659,-25977,9525,-30307c908339,552865,882361,555462,877166,556328v-34636,3464,-71005,8659,-105641,2598c762000,557194,736023,544206,731693,560657v-1732,7794,31173,6928,35503,7794c775855,569317,880630,573646,880630,577110v,11257,-82262,7793,-90921,7793c775855,584903,716107,566719,709180,584903xm959427,437699v-11256,-5196,-29441,-1732,-41563,-866c889289,439430,861580,437699,832139,435967v-22514,-1732,-44162,-6062,-66675,-8659c756805,426442,744682,432503,756805,436833v24245,8659,53686,9525,79663,11256c850323,448956,863311,449821,877166,450687v21648,866,60614,8660,81395,c966355,447224,967221,441162,959427,437699xm252845,366694v23380,-2597,45894,-4329,69273,-5196c347230,360633,372341,361498,397452,364097v15587,1731,49357,12122,60614,-2599c465859,351108,432089,352839,428625,352839v-27709,-865,-56284,-865,-83993,-865c322984,351974,300470,352839,278823,351108v-12989,-866,-34637,-6928,-46759,866c213014,363230,246784,367560,252845,366694xm236393,182256v31173,-1732,63212,2597,94384,4329c360218,188317,390525,186585,420832,189183v11257,865,45027,7793,52820,-4330c482311,170133,442480,175328,437284,176194v-25111,3463,-50223,3463,-75334,1732c348961,177060,202623,158876,200891,171865v-7793,16452,28575,10391,35502,10391xm498764,464542v-8659,4329,1732,12988,6061,13854c513484,480128,522143,477530,530802,475798v22514,-3463,45028,,67541,-1731c606136,473201,675409,484458,677141,477530,683202,459347,512618,458480,498764,464542xm696191,446358c695325,423844,516082,424710,503093,429040r,c478848,438565,521277,446358,528205,446358v27709,-866,55418,-4330,82261,-6062c619125,439430,697057,449821,696191,446358xm504825,393537v-866,,-866,866,,l504825,393537xm1297998,798782v41564,-4329,90054,867,129886,-12988c1433946,784062,1436543,776269,1432214,771074v-5196,-5196,-17318,-1732,-23380,-866c1383723,775403,1356880,777135,1330902,778867v-23379,1732,-45893,866,-69272,c1243446,778001,1229591,773671,1213139,783196v-17318,10391,,12989,10391,12989c1247775,798782,1272886,801381,1297998,798782v12989,-1731,6061,-865,,xm683202,361498v-34636,11258,-84859,1732,-121227,2599c548121,364097,504825,358901,496166,371889v-7793,12123,38966,7794,43295,7794c586221,380548,629516,371024,677141,378817v6061,866,38100,6927,33770,-9525c708314,361498,689264,359767,683202,361498v866,,1732,,,xm510020,411722v19051,1731,39832,-1732,59748,-1732c588818,409990,607868,408258,626052,409990v15587,865,32039,10391,46759,9524c682336,418649,699655,409123,681471,403928v-18185,-5195,-39832,866,-58882,-3464c600941,396135,579293,397867,558511,394403v-16452,-2598,-38100,-8659,-54552,-1732c492702,398733,498764,410855,510020,411722xm224270,422978v42430,-4329,-6061,866,,l224270,422978xm1423555,488787r,c1436543,476665,1384589,472335,1378527,472335v-24245,-1732,-46759,-6928,-71004,-6928c1280680,465407,1250373,469737,1224396,465407v-18185,-3463,-25112,18185,-5196,19051c1237384,485324,1254702,478396,1272886,478396v27710,-866,57151,-866,84860,2598c1369868,481860,1413164,498312,1423555,488787v-866,866,-866,866,,xm1297998,798782v,,,,,c1285875,800514,1291937,799649,1297998,798782xm368011,461944v-25111,-1732,-50222,-2597,-75334,-2597c277091,459347,231198,448956,218209,459347r,c199159,475798,240723,474067,246784,473201v20782,-3464,42430,-3464,64077,-2598c335973,471469,361084,472335,386195,474067v18185,1731,44162,10391,61480,4329c464127,473201,436418,467139,432955,467139v-21648,-2597,-43296,-4329,-64944,-5195xm877166,369292v-19916,1732,-42430,2597,-62345,-2598c804430,364097,781050,354571,774989,370157v-6062,18185,45893,10391,54552,10391c855518,380548,880630,380548,906607,379683v12123,,33770,6927,43295,-1732c948171,379683,947305,379683,949902,377951r,c973282,358035,882361,368426,877166,369292xm732559,408258v23380,2597,47625,2597,71005,3464c850323,413453,897948,419514,944707,412587v14720,-1732,17318,-14720,,-15586c921327,397001,897948,401331,873702,401331v-45893,,-89188,865,-134216,-5196c723034,393537,707448,405660,732559,408258xm1398443,556328v-24245,,-48491,-2598,-72736,-6061c1301461,546803,1278082,545071,1253836,541608v-16452,-1732,-33770,-13855,-47625,c1193223,554597,1229591,552865,1234787,552865v19915,-867,40697,2597,60613,5195c1317048,560657,1337830,564987,1359477,567585v16453,2598,41564,12123,58016,4330l1417493,571915v1732,-866,1732,-866,,c1441739,560657,1406237,556328,1398443,556328xm1250373,721717r,c1247775,722583,1248641,721717,1250373,721717xm1391516,516496v-23380,-1732,-46759,-3464,-69273,-6061c1302327,508703,1281546,506105,1261630,504373v-10391,-865,-42430,-13854,-49357,-5195c1197552,516496,1222664,517362,1234787,514764v19915,-4329,40697,867,60613,3464c1319646,521692,1343891,522558,1368136,526021v13855,1732,45894,14721,58882,6928l1427018,532949v1732,-866,1732,-866,,c1447800,519094,1394980,517362,1391516,516496xm1220066,596160v21648,2598,44161,-866,66675,1732c1311852,600490,1337830,599623,1362941,600490v13855,865,53686,13854,64943,5195l1427884,605685v23380,-19916,-71004,-18184,-81395,-18184c1323975,586635,1300596,586635,1278082,584903v-17318,-1732,-38966,-11257,-56284,-6061c1212273,580574,1206211,594428,1220066,596160xm206952,641187v,,,,,c201757,641187,190500,644651,187902,648980v-4329,6927,34637,3464,38100,2598c270164,643785,322118,648980,366280,651578v4329,,51954,8659,48490,-3463c412173,636858,364548,640321,355889,640321v-49357,866,-98714,-2597,-148937,866c210416,641187,249382,638589,206952,641187xm944707,412587v-45027,6927,16452,-2597,,l944707,412587xm474518,498312v866,-866,1732,-1731,,l474518,498312v-20782,19050,82262,16452,91787,16452c580159,514764,712643,522558,712643,513032v-866,-10390,-106507,-7792,-116897,-8659c572366,503508,548121,501776,524741,500044v-9525,-1732,-42430,-9525,-50223,-1732xm929121,353706v-866,,-866,,,l929121,353706xm942109,352839v-3463,,-6927,867,-8659,867c936048,353706,939511,353706,942109,352839xm472786,425576v-82261,2597,-167120,-11257,-248516,-2598c219941,423844,206086,429040,208684,435101r,c212148,444626,229466,438565,235527,436833v32905,-5196,65809,-4330,98714,-3464c367145,434235,399184,433369,432089,435967v9525,866,45893,7793,40697,-10391xm522143,1326121v12989,,25112,-3463,38100,-3463c589684,1321792,617393,1325256,646834,1326987v8659,866,19050,-11257,6062,-14720c636443,1307937,619125,1310535,602673,1309669v-23380,-866,-67541,-10391,-89189,c513484,1309669,513484,1309669,513484,1309669v-2598,1732,-1732,866,,c499630,1316597,513484,1326121,522143,1326121xm890155,1091460r,c899680,1086264,891021,1077605,884959,1075873v-10391,-2597,-24245,867,-34636,1732c826943,1079337,802698,1078472,778452,1078472v-12122,,-121227,-16453,-122959,-4330c654627,1076740,867641,1103583,890155,1091460xm651164,1010065v-23380,-2598,-47625,-2598,-71005,-3464c533400,1004869,485775,998808,439016,1005735v-14720,1732,-17318,14721,,15586c462395,1021321,485775,1016992,510020,1016992v45894,,89189,-866,134216,5195c660689,1025651,677141,1012662,651164,1010065xm513484,1309669v1732,-866,3464,-1732,,l513484,1309669xm438150,900960r,c418234,919144,512618,915680,520411,915680v19916,,41564,-865,61480,2598c595746,920876,616527,932133,627784,919144v9525,-10391,-71870,-12989,-82261,-13854c525607,903558,505691,902692,484909,901826v-6927,,-38966,-7794,-46759,-866c439016,900094,439882,900094,438150,900960xm433820,1040371r,c411307,1061153,501361,1050762,507423,1049896v19916,-1731,42429,-2597,62345,2598c580159,1055092,603539,1064617,609600,1049030v6061,-18183,-45893,-10391,-54552,-10391c529071,1038639,503959,1038639,477982,1039506v-12123,-867,-34637,-7794,-44162,865c435552,1038639,436418,1037774,433820,1040371xm876300,1243860v-21648,866,-42429,2598,-64077,4330c768927,1250787,727364,1250787,685800,1242128v-14720,-3463,-23379,9525,-8659,17318c694459,1267240,727364,1261178,745548,1261178v25111,866,50223,866,75334,c840798,1261178,862446,1264642,882361,1261178v17319,-5195,9525,-18184,-6061,-17318xm873702,1294083r,c890155,1279362,834736,1280228,828675,1281094v-45893,866,-91786,-5195,-137679,-9525c679739,1270703,649432,1282826,673677,1287155v21648,3464,45894,866,67541,1732c768061,1289753,794039,1293217,820882,1295815v13854,,39832,8659,52820,-1732c871105,1295815,870239,1296680,873702,1294083xm690996,1226542v51088,5195,108238,1732,160193,-866c860714,1224810,873702,1226542,882361,1221347v15587,-10391,-12988,-11258,-18184,-10391c823480,1214419,784514,1217883,743816,1217883v-20782,,-41564,-866,-60614,-8659c677141,1206626,665884,1207492,665018,1216151v-1732,8659,19916,9525,25978,10391xm512618,1310535v,,,,,c513484,1310535,513484,1309669,512618,1310535v866,-866,866,,,xm350693,712192v-4329,,-17318,866,-14720,866c340302,712192,345498,712192,350693,712192r,xm1313584,1049030v19916,,38966,866,58882,c1388918,1048165,1416627,1054226,1431348,1048165v18184,-7794,-6927,-12989,-13855,-13855c1398443,1033444,1378527,1034310,1359477,1034310v-43295,,-86591,-3463,-129886,-2598c1216602,1031712,1208809,1033444,1206211,1045567v-1731,6061,-19915,2598,-18184,11257c1190625,1068946,1231323,1068081,1239982,1068946v25111,1732,49357,1732,74468,2598c1331768,1071544,1388052,1083667,1402773,1072410r,c1413164,1063751,1394114,1059421,1388052,1059421v-23379,-1731,-46759,,-70138,-866c1295400,1058555,1273752,1054226,1251239,1053360v-9525,,-32039,-6061,-41564,-3464c1241714,1040371,1280680,1048165,1313584,1049030xm355889,679287v-28575,-1732,-56284,-3463,-84859,-4329c248516,674092,219941,669762,198293,676690v-4329,1731,-10391,5195,-12988,8659c180975,694008,213014,687081,214745,687081v28575,-2598,58016,-1732,87457,c331643,687946,361084,690544,390525,692276v6061,,71005,,69273,-2598c452871,674958,368011,680153,355889,679287xm231198,603087v-12989,,-26843,-3464,-38966,1732c174048,612612,197427,620405,205220,620405v45894,-865,90921,-9524,136814,-8659c370609,612612,398318,612612,426027,616076v34637,3464,40698,-11257,2598,-11257c363682,603953,297007,602222,231198,603087v3463,,13854,,20782,c247650,603087,240723,603087,231198,603087xm192232,731242v23379,866,46759,-1732,69273,-3464c306532,723449,349827,721717,394855,726046v14720,1732,12988,-15586,-1732,-17318c378402,707862,364548,711326,350693,712192v1732,,1732,,,c341168,713058,336839,713058,335973,713058v-41564,2597,-83128,5195,-124691,4329c203489,717387,174914,730376,192232,731242xm898814,1191905v,,-866,866,-2598,866c890155,1196235,897948,1191905,898814,1191905xm251980,603087v3463,,5195,,5195,c256309,603087,254577,603087,251980,603087xm891021,1177185v-10391,-2598,-24246,866,-34637,1732c833005,1180649,808759,1179783,784514,1179783v-12123,,-121228,-16452,-123825,-4330c659823,1178917,872836,1204894,895350,1192771v10391,-5195,1732,-13854,-4329,-15586xm878032,1146012v-26843,,-52821,-866,-79664,-866c756805,1144280,715241,1139951,673677,1139085v-16452,,-10391,10391,3464,10391c699655,1148610,723034,1152074,745548,1152940v29441,1731,58882,2597,89188,3463c853786,1157269,886691,1165062,904875,1158135v-1732,866,-3464,1732,,c910936,1155537,907473,1157269,904875,1158135v20782,-7793,-24245,-12123,-26843,-12123xm1181966,1271569r,c1200150,1251653,1136073,1256849,1126548,1257714v-57150,1732,-120362,1732,-176646,-8659c943841,1248190,931718,1246458,929121,1254251v-4330,13854,15586,8659,21647,8659c981941,1261178,1013980,1265508,1045152,1267240v29441,1732,58016,2597,87457,4329c1145598,1273301,1172441,1282826,1181966,1271569v-1732,2598,-2598,3464,,xm1033030,702667v3463,,14720,-866,15586,-866c1043421,702667,1038225,702667,1033030,702667r,xm1185430,734706v,,,,,c1184564,734706,1183698,735571,1182832,735571v1732,,2598,,2598,-865xm1182832,735571v-2598,866,-5196,1732,,l1182832,735571xm1027834,732974v28575,1732,56284,3463,84859,4329c1135207,738169,1163782,742498,1185430,735571v,,,,,c1185430,735571,1185430,735571,1185430,735571v4329,-1732,10391,-5195,12988,-8659c1202748,718253,1170709,725180,1168977,725180v-28575,2598,-58016,1732,-87456,c1052080,724315,1022639,721717,993198,719985v-6062,,-71005,,-69273,2598c931718,737303,1015711,732108,1027834,732974xm501361,159742v14721,-3464,-8659,1732,,l501361,159742xm479714,261053r,c458066,269712,503093,273176,505691,273176v26843,,52820,866,79664,866c626918,274907,668482,279237,710046,280103v16452,,10390,-10391,-3464,-10391c684068,270578,660689,267115,638175,266248v-29441,-1731,-58882,-2597,-89189,-3463c530802,262785,497898,254126,479714,261053v2597,-866,3463,-866,,xm698789,670628v866,12989,63211,6062,71870,6927c819150,680153,874568,697472,923059,686214r,c924791,685349,924791,686214,923059,686214v7793,-1731,10391,-7793,866,-11256c910071,670628,893618,673226,879764,673226v-29441,-866,-59748,-2598,-89189,-4330c782782,668896,697923,655907,698789,670628xm1185430,734706v,,,,,c1186296,734706,1187162,734706,1185430,734706xm891886,533815v-38100,6061,-83127,8659,-121227,5195c756805,538144,743816,524290,729961,532949v-14720,8659,6062,19916,16453,17318l746414,550267v31172,-8659,72736,-866,104775,-866c871105,549401,891886,550267,911802,545937v22514,-4329,-9525,-13854,-19916,-12122xm752475,650712v27709,866,55418,866,83127,866c847725,651578,889289,659371,898814,651578v-866,866,-866,866,,l898814,651578v19916,-18184,-39832,-12989,-47625,-12122c823480,641187,794905,640321,767196,639456v-11257,-867,-47625,-13855,-57150,-5196c694459,647248,744682,650712,752475,650712xm1033030,702667v-1732,,-1732,,,c1045152,701801,1048616,701801,1048616,701801v41564,-2598,83127,-5196,124691,-4329c1180234,697472,1209675,684483,1192357,683617v-23380,-866,-46759,1732,-69273,3464c1078057,691410,1034761,693142,989734,688812v-14720,-1731,-12988,15587,1732,17319c1005321,707862,1019175,703532,1033030,702667xm1158586,770208v-1731,,-1731,,,l1158586,770208xm713509,799649v-6927,,-21648,-2598,-26843,2597c680605,807442,689264,812637,693593,813503v22514,4330,45028,1732,67541,2598c807893,817833,855518,825626,902277,821296v-9525,866,-33770,3464,,c906607,820430,905741,821296,902277,821296v10391,-866,13855,-12122,3464,-16452c890155,797051,859848,804844,842530,805710v-43296,3464,-85725,-4329,-129021,-6061xm868507,787526v-2598,,-5196,,-6927,c862446,788392,865043,787526,868507,787526xm892752,875849v-9525,-11257,-38966,-4330,-51088,-2598c825211,875849,809625,877581,793173,876714v-19916,,-38100,-7793,-58016,-8659c725632,868055,699655,865458,693593,874117v-6061,8659,41564,9525,45893,10391c785380,887972,831273,889703,877166,887105v4330,,24245,-865,15586,-11256xm880630,786660r,c879764,786660,880630,786660,880630,786660xm1153391,806576v12989,,26843,3464,38966,-1732c1210541,797051,1187162,789258,1179368,789258v-45893,865,-90920,9524,-136813,8659c1013980,797051,986271,797051,958561,793587v-34636,-3464,-40697,11257,-2597,11257c1020907,805710,1086716,808308,1153391,806576v-3464,,-19916,,-24245,866c1131743,807442,1138671,807442,1153391,806576xm1176771,768476v,,,,,c1181966,768476,1193223,765012,1195821,760683v4329,-6927,-34637,-3464,-38100,-2598c1113559,765878,1061605,760683,1017443,758085v-4329,,-51954,-8659,-48491,3464c971550,772805,1019175,769342,1027834,769342v50223,-866,99580,2598,148937,-866c1175039,768476,1162050,769342,1158586,770208v1732,-866,7794,-866,18185,-1732xm851189,604819v-38100,-866,-74468,,-112568,-6061c731693,597892,705716,603087,723034,610014v14721,6062,41564,4330,58016,5196c817418,616942,865909,625601,902277,616942v-2597,866,-6927,1732,,c905741,616076,904009,616076,902277,616942v17319,-4330,9525,-14720,-4329,-16452c882361,600490,866775,605685,851189,604819xm897948,836017v-18184,-866,-37234,3463,-56284,3463c797502,840347,755073,836883,711777,835151v-13854,-866,-14720,13855,,15586c731693,853335,753341,852469,773257,852469v39832,866,89189,9525,129020,2598c899680,855933,897082,855933,902277,855067v4330,-866,2598,,,c918730,851603,911802,836017,897948,836017xm876300,887972v-38100,1731,5196,-867,,l876300,887972xm701386,1057690v34637,-11257,84860,-1732,121228,-2598c836468,1055092,879764,1060287,888423,1047299v7793,-12123,-38966,-7793,-43296,-7793c798368,1038639,755073,1048165,707448,1040371v-6062,-865,-38100,-6927,-33771,9525c675409,1057690,695325,1059421,701386,1057690v-1731,,-1731,865,,xm1159452,1197101v-9525,8659,6928,-6061,,l1159452,1197101xm1136073,1184112v-21648,1732,-43296,866,-64943,c1027834,1183246,981075,1173722,937780,1178051v-2598,,-12989,4330,-8659,8659c933450,1191905,952500,1189308,958561,1190174v24246,866,47625,2597,71005,4329c1052946,1196235,1076325,1198833,1099705,1197967v13854,,48491,8659,59747,-1732c1178502,1179783,1143000,1183246,1136073,1184112xm687532,973696v866,22514,180975,21648,193098,17318c878898,991881,878032,991881,880630,991014v,,,,,c904875,981490,862446,973696,855518,973696v-27709,866,-55418,4330,-82261,6062c764598,979758,687532,969367,687532,973696xm882361,989282v,,-865,,-1731,867c880630,990149,880630,990149,880630,990149v866,,1731,,1731,-867xm1412298,397867v-19916,-1732,-38966,-3464,-58882,-5196c1310121,388342,1266825,385744,1223530,385744v-11257,,-18184,18184,-2598,19050c1241714,404794,1261630,398733,1283277,399599v24246,865,49357,3463,73603,6927c1376796,409123,1399309,419514,1418359,416051v19916,-2598,5196,-16452,-6061,-18184xm1141268,898362v-31172,866,-63211,-866,-94384,-866c1037359,897496,938646,887105,934316,901826v-4330,13854,27709,7793,33770,6927c993198,905290,1018309,906155,1043421,907021v30306,1732,60613,4330,91786,5196c1148196,913083,1181100,923474,1191491,913949v20782,-19050,-43295,-15587,-50223,-15587xm1190625,913949v-6927,6061,7793,-6928,,l1190625,913949xm1250373,721717v35502,-9525,80529,-6927,116898,-7793c1378527,713924,1416627,720851,1423555,712192v11257,-13855,-11257,-19916,-19916,-19050c1360343,696605,1317048,694873,1273752,700069v-9525,866,-38100,,-44161,10391c1223530,723449,1242580,723449,1250373,721717v14720,-4330,4329,-1732,,xm490970,543339r,c500496,554597,529936,547669,542059,545937v16452,-2598,32905,-4329,48491,-3463c610466,542474,628650,550267,648566,551133v9525,,35502,2597,41564,-6062c696191,536412,648566,535546,644236,534680v-45893,-3463,-91786,-5195,-137679,-2597c506557,532083,506557,532083,507423,532083v,,,,-866,c506557,532083,506557,532083,506557,532083v-4330,,-23380,1732,-15587,11256xm1211407,952049v,,,,,c1257300,943389,1303193,942524,1349086,942524v21648,,43296,,64944,-1732c1420091,939926,1433080,938194,1427018,928669v-5195,-7793,-22513,-6061,-31172,-6061c1347355,923474,1297998,930401,1249507,932998v-16452,867,-41564,-1731,-57150,6062c1172441,950317,1203614,953780,1211407,952049v-866,,-866,,,xm1229591,948585v-1732,,-9525,1732,-13854,2598c1224396,949451,1228725,949451,1229591,948585xm1232189,442028v24245,-2598,49357,-4329,73602,-4329c1328305,437699,1349952,441162,1372466,442894v7793,866,40698,12123,45893,4330c1433080,422978,1325707,428173,1311852,428173v-22513,,-45893,2598,-69272,1732c1228725,429040,1207943,423844,1196687,434235v-18185,17318,31172,7793,35502,7793xm485775,583171v18184,866,37234,-2597,56284,-3463c586221,578842,628650,582305,671946,584037v13854,866,14720,-13854,,-15586c652030,565853,630382,566719,610466,566719v-39832,-866,-89189,-9525,-129020,-2598c484043,563256,486641,563256,481446,564121v-4330,866,-2598,,,c464993,567585,471921,583171,485775,583171xm507423,176194v21648,-866,42429,-2597,64077,-4329c614796,169267,656359,169267,697923,177926v14720,3463,23379,-9525,8659,-17318c689264,152814,656359,158876,638175,158876v-25111,-866,-50223,-866,-75334,c542925,158876,521277,155412,501361,158876v-17318,4330,-8659,18184,6062,17318xm884959,954646v8659,-4329,-1732,-12989,-6061,-13854c870239,939060,861580,941657,852921,943389v-22514,3464,-45028,,-67541,1732c777586,945987,708314,934730,706582,941657v-5196,18185,164523,19917,178377,12989xm508289,531217v8659,-866,12988,-866,14720,-866c520411,531217,510886,531217,508289,531217xm507423,532083v,,,,,c507423,532083,507423,532083,507423,532083xm873702,1007467v-19050,-1732,-39831,1732,-59747,1732c794905,1009199,775855,1010930,756805,1009199v-15587,-866,-32039,-10391,-46759,-9525c700521,1000540,683202,1009199,701386,1015260v18185,5196,39832,-866,58882,3464c781916,1023053,803564,1021321,824346,1024785v16452,2598,38100,8659,54552,1732l878898,1026517v1732,-866,866,-866,,c891021,1020456,884959,1008333,873702,1007467xm458932,743365v13854,4329,30307,1732,44161,1732c532534,745962,562841,747694,592282,749426v9525,,94384,13854,93518,-866c684934,735571,622589,742498,613930,741633,565439,739035,510020,721717,461530,732974r,c459798,733839,459798,732974,461530,732974v-9525,1732,-11257,7793,-2598,10391xm909205,920876v-866,866,-866,1732,,l909205,920876v20781,-19050,-82262,-16452,-91787,-16452c803564,904424,671080,896631,671080,906155v866,10391,106506,7794,116897,8660c811357,915680,835602,917412,858982,919144v10391,1732,42429,9525,50223,1732xm613064,879312v13854,866,26843,14720,40697,6061c668482,876714,647700,865458,637309,868055v-3463,866,-2598,866,,c606136,876714,564573,868921,532534,868921v-19916,,-40698,-866,-60613,3464c449407,876714,481446,886240,491836,884508r,c529071,879312,574964,876714,613064,879312xm1210541,1025651v866,-866,866,,,c1217468,1019589,1250373,1024785,1258166,1023919v29441,,58882,-866,89189,-1732c1368136,1021321,1394980,1024785,1414896,1017858v23379,-6928,4329,-19050,-10391,-16453c1354282,1010930,1304925,1008333,1254702,1006601v-17318,,-46759,-4330,-63211,2598c1175039,1017858,1200150,1035176,1210541,1025651xm139411,1120035v6928,866,16453,4330,24246,866c172316,1116571,165389,1108778,159327,1107046v-19050,-6061,-40697,-4329,-59747,-866l101311,1106180r-1731,c67541,1112242,34636,1109644,1732,1112242r,13855c7793,1124365,13855,1123498,19050,1122633v38100,-1732,80530,-5196,120361,-2598xm119495,1081935v10391,-866,33771,3464,43296,-1732c171450,1075008,163657,1067214,158461,1064617v-7793,-4330,-17318,-866,-25111,866c135082,1065483,135082,1065483,133350,1065483v-9525,1731,-3464,866,,c91786,1075008,45027,1075873,1732,1076740v,,,,,l1732,1093192v866,,866,,1732,-866c39832,1081069,81395,1084533,119495,1081935xm176645,1185844v-15586,-6061,-32038,-4330,-48490,-3463c129020,1182381,129020,1182381,126423,1182381,84859,1185844,42430,1190174,,1191040r,11256c50223,1199699,100445,1197101,150668,1195369v6062,,50223,-866,25977,-9525xm116898,1158135v12988,866,43295,8659,55418,1732c188768,1149476,121227,1137353,110836,1145146v-1731,1732,-866,866,,c102177,1150342,76200,1146878,66675,1147744v-21648,866,-43295,1732,-64943,4330l1732,1171123v17318,-1731,35502,-7792,51954,-8659c73602,1159867,95250,1157269,116898,1158135xm115166,1183246v866,,4329,,11257,-865l128155,1182381v-1732,,-11257,865,-12989,865xm109970,1144280v,,,,,c111702,1143415,110836,1144280,109970,1144280xm71870,935597v22514,,45894,-2599,69273,-1732c154998,934730,175780,939926,187036,929535v18184,-17318,-31172,-7793,-35502,-7793c127289,924339,102177,926071,77932,926071v-22514,,-44162,-3463,-66675,-5195c9525,920876,5195,920010,866,918278r,15587c29441,937328,64943,935597,71870,935597xm132484,1065483v,,866,,,c133350,1065483,133350,1065483,132484,1065483r,xm159327,978892v11257,,18184,-18184,2598,-19050c141143,959842,121227,965903,99580,965037v-24246,-866,-49357,-3463,-73603,-6927c17318,957244,8659,954646,,952049r,16452c9525,969367,19916,970233,29441,971099v44161,5195,86591,7793,129886,7793xm122959,1045567v33771,5195,35502,-25111,866,-17319c126423,1027383,127289,1027383,123825,1028248v,,,,,c86591,1036907,45893,1037774,7793,1036042v-1732,,-4329,,-6927,-866l866,1049030v38966,-4329,83993,-9524,122093,-3463xm119495,1029115v-3463,865,-5195,865,-6061,1732c114300,1030847,116898,1029980,119495,1029115xm76200,898362v26843,,57150,-4330,83127,c177511,901826,184439,880178,164523,879312v-18184,-866,-35503,6061,-53687,6061c83127,886240,53686,886240,25977,882776,20782,881910,11257,879312,,876714r,13855c1732,890569,3464,890569,4330,890569v25111,3463,47625,7793,71870,7793xm156730,1013528v9525,866,23379,866,22513,-12123c178377,991014,129020,997942,121227,997076,94384,993612,67541,993612,40698,992746,27709,991881,14720,991014,1732,990149r,16452c11257,1004869,19916,1004003,29441,1004003v42429,866,83993,4330,127289,9525xm164523,1392796v17318,-866,16452,-11256,866,-15586c148936,1372881,130752,1373746,114300,1375478v-4330,,-38966,2598,-1732,c75334,1378076,38100,1380674,866,1383271r,16453c11257,1397992,19916,1396260,25111,1395394v46759,-3464,92653,-866,139412,-2598xm130752,1455142v1732,-1732,2598,-2598,,l130752,1455142xm161059,1236067v12123,1732,43296,-7793,17318,-15587c155864,1213553,122959,1217883,99580,1219615v-12989,865,-8660,865,-2598,c64943,1222212,32905,1225676,866,1229139r,16453c10391,1243860,19050,1242128,28575,1242128v45027,-2598,87457,-12122,132484,-6061xm130752,1455142v,,,,,l130752,1455142v,,,,,xm148070,1468996v8660,,17319,1732,25978,1732c183573,1469862,187036,1459472,176645,1456873v-9525,-3463,-37234,-8659,-45893,-865c129020,1457740,129886,1456873,130752,1456008v-7793,6927,-35502,1732,-45893,1732c56284,1458605,28575,1461203,866,1463801r,12989c50223,1471594,97848,1467264,148070,1468996xm181841,1423103v5195,-12123,-18184,-8659,-25111,-7793c157595,1415310,157595,1415310,156730,1415310v-21648,3464,-43296,,-64944,1732c64077,1419639,36368,1423969,9525,1425701v-2598,,-6061,,-8659,l866,1441287v42429,-3463,83993,-10391,126423,-10391c136814,1430896,177511,1434360,181841,1423103xm148936,1275033v3464,,44162,-5196,25112,-13855c163657,1255983,148936,1259446,137680,1259446v865,,865,,,c91786,1261178,45893,1268972,,1272435r,14720c50223,1281094,100445,1273301,148936,1275033xm148070,1352099v5196,,45028,3463,27710,-12123c160193,1326987,127289,1333915,109105,1334780v3463,,4329,,,l109105,1334780v-10391,,-40698,1732,,c72736,1336512,37234,1342574,1732,1346037r,12989c5195,1358160,7793,1358160,11257,1358160v45027,-2598,90054,-8659,136813,-6061xm138545,1259446r,c133350,1259446,96116,1260312,138545,1259446xm110836,1297546v,,,,,c104775,1297546,96982,1298412,110836,1297546xm135948,1313133v4329,,55418,6061,43295,-8659c167986,1289753,127289,1297546,110836,1298412v5196,,8659,,-866,c72736,1300144,36368,1306206,,1310535r,12989c866,1323524,1732,1323524,2598,1323524v45027,-4330,89188,-14721,133350,-10391xm122959,579708v18184,866,32039,5195,48491,-4330c188768,564987,171450,562389,161059,562389v-25111,-865,-49357,-3463,-74468,-865c77066,562389,38100,561524,866,565853r,19050c18184,582305,35502,581440,53686,580574v22514,-1732,45894,-1732,69273,-866xm173182,332058r,c176645,329460,174914,331192,173182,332058xm122959,858530v10391,866,42430,13855,49357,5196c187036,846407,161925,845542,149802,848139v-19916,4330,-40697,-865,-60613,-3463c64943,841212,40698,840347,16452,836883,12123,836017,6061,834285,,833419r,14720c20782,849871,40698,851603,61480,853335v20781,866,40697,3464,61479,5195xm190500,419514v20782,-11256,-9525,-14720,-18184,-12988l172316,406526v-45027,8659,-91786,9525,-137680,9525c23380,416051,12123,416051,866,416051r,19050c45027,433369,89189,427308,133350,424710v16452,,42430,3463,57150,-5196xm154132,332923v14720,-865,20782,-4329,23379,-18183c179243,306946,197427,311276,195695,300019v-2597,-13854,-41563,-14721,-51954,-15586c118630,282701,94384,281835,69273,280969v-10391,,-45893,-2598,-68407,-3463l866,291360v12989,1732,33770,3464,65809,6061c89189,299153,110836,303483,132484,304349v6927,,34636,6927,41564,4329c143741,319069,102177,309544,70139,308678v-19916,-866,-38966,-866,-58882,c7793,308678,4330,308678,,308678r,19916c7793,328594,15586,328594,24245,328594v43296,1732,86591,6061,129887,4329xm161059,388342v7793,866,38966,6061,40698,-6062c204355,367560,162791,361498,154132,368426r-4330,866c139411,371024,111702,366694,102177,366694v-31172,866,-61479,2598,-92652,3463c7793,370157,5195,370157,1732,370157r,21648c3464,390940,5195,390940,6061,390940v45894,-13855,107373,-6928,154998,-2598xm114300,278371v19916,866,45027,6062,64943,1732c198293,275774,187902,261053,174048,260187v-19050,-1731,-38100,866,-56284,-866c85725,256724,54552,254126,22514,253260v-4330,,-12123,-866,-21648,-2598l866,268847v9525,865,18184,1731,19916,1731c51955,272310,83127,276639,114300,278371xm158461,164071v9525,-1732,33771,-18184,13855,-24245c164523,137228,154998,143290,147205,144155v-15587,1732,-32039,1732,-48491,866c71870,144155,45893,144155,19916,139826,12989,138960,6927,138094,866,137228r,19050c12123,157144,23380,157144,35502,158010v38966,1732,84859,11257,122959,6061xm25111,118178v27709,,55419,,83994,866c127289,119044,148070,129435,165389,125972v14720,-3464,19916,-13855,2597,-18185c144607,101726,116898,104324,93518,104324v-29441,-866,-58882,,-88323,-866c4330,103458,3464,103458,1732,103458r,15586c12989,118178,23380,118178,25111,118178xm27709,466274v51089,2597,101311,5195,152400,-3464c197427,460212,187036,446358,173182,447224v-26843,865,-53687,1732,-80530,1732c70139,448956,47625,447224,25111,447224v-5195,,-13854,-866,-23379,-866l1732,468006v7793,-1732,16452,-1732,25977,-1732xm46759,194378v24246,-2598,48491,7793,73602,8659c135082,203903,180975,213428,188768,194378v4330,-10391,-77932,-8659,-80529,-9525c81395,183987,54552,181389,28575,180524v-7793,,-17318,-2598,-26843,-4330l1732,195244v14720,866,28575,866,45027,-866xm103909,238540v17318,5195,58016,12988,75334,3463c205220,226417,170584,225551,158461,225551v-25977,-866,-51954,-3464,-77931,-6928c77066,218623,36368,213428,1732,210831r,19050c13855,230746,24245,230746,25111,230746v23380,866,55419,866,78798,7794xm129886,350242v17319,,46759,4329,63212,-2598c209550,340717,183573,323399,173182,332923v-866,867,-866,867,,c166255,338985,133350,333790,125557,334655v-29441,,-58882,866,-89189,1732c25111,336387,12123,336387,,336387r,16452c44161,346778,86591,349376,129886,350242xm175780,695740v19050,-14721,-23380,-16453,-30307,-15587c106507,683617,70139,687946,31173,687946v-9525,,-19916,-865,-30307,-1732l866,705264v38966,,77932,-1732,117764,-2597c134216,702667,162791,706131,175780,695740xm146339,679287v11256,-866,-12989,1732,,l146339,679287xm149802,739035v23380,-866,23380,-27709,4330,-19050c147205,723449,150668,721717,154132,719985v-14721,6927,-33771,3464,-49357,4330c77066,725180,50223,725180,22514,725180v-866,,-10391,-865,-22514,-865l,740767v23380,-866,47625,-2598,71005,-2598c97848,739035,123825,739035,149802,739035xm129886,821296v16453,1732,33771,13855,47625,c190500,808308,154132,810040,148936,810040v-19916,865,-40697,-2598,-60613,-5196c66675,802246,45893,797917,24245,795319,18184,794453,9525,791855,866,790123r,16453c19916,807442,38966,810040,58016,812637v24245,4330,47625,5196,71870,8659xm105641,778867v17318,1732,38966,11256,56284,6061c171450,782331,176645,768476,163657,766744v-21648,-2598,-44162,866,-66675,-1732c71870,762415,45893,763280,20782,762415,16452,762415,8659,760683,,758951r,16452c17318,776269,32905,776269,36368,776269v24246,,46759,866,69273,2598xm112568,543339v12989,,49357,7794,60614,-1731c200025,519094,122959,524290,116032,525155,77932,526887,38966,528619,866,531217r,19050c10391,548535,19916,546803,25111,545937v29441,-2598,58016,-2598,87457,-2598xm148936,509569v7794,,32039,-14720,16453,-21648c153266,482726,124691,480128,112568,483592v,,,,-866,c91786,488787,70139,485324,49357,485324v-16452,,-32905,1731,-49357,3463l,507837v6927,-1732,12989,-2597,18184,-2597c62345,505240,106507,512167,148936,509569xm153266,650712v866,-6927,-19050,-11256,-41564,-10391c79664,641187,37234,647248,16452,647248v-3463,,-8659,-865,-15586,-865l866,667165v36368,-1732,72736,-1732,109104,-6062c119495,660237,152400,662835,153266,650712xm52820,1496706v10391,-867,25978,-1732,,c35502,1497571,18184,1498437,866,1499303r,12989c3464,1512292,6061,1511426,8659,1511426v26843,,53686,-1732,80530,-866c106507,1511426,184439,1530476,188768,1503633v1732,-13855,-119495,-7794,-135948,-6927xm148936,623003v8659,866,28575,6062,28575,-8659c177511,608282,170584,603953,165389,603087,141143,597892,57150,602222,866,607417r,16452c49357,614344,100445,617808,148936,623003xm400916,1504498v-51089,867,-101311,-1731,-152400,867c251980,1505365,292677,1502767,248516,1505365v,,,,,c238125,1506230,199159,1524415,226002,1524415v41564,,82262,-10391,124691,-8659c368877,1516621,394855,1525280,413039,1520951v23379,-5195,-1732,-16453,-12123,-16453xm1175039,1425701v-32039,2598,-64078,3464,-95250,6061c1033896,1434360,989734,1436092,943841,1433494v-4330,,-31173,-2598,-24245,8659c929121,1458605,981941,1450812,996661,1449946v866,,866,,1732,c1059873,1446483,1122218,1442153,1184564,1443019v21647,-866,7793,-19050,-9525,-17318xm902277,1496706v-1731,,-6061,865,-10391,865c894484,1497571,897948,1496706,902277,1496706xm1383723,1406651v13854,,33770,6927,46759,-1732c1440873,1397992,1418359,1391930,1414030,1391065v-23380,-1732,-47625,-866,-71005,-866c1328305,1390199,1210541,1380674,1208809,1391930v-2598,13855,91787,12123,103909,12123c1336098,1405785,1359477,1405785,1383723,1406651xm1013114,1448214v-866,,-5196,,-14721,867c998393,1449081,998393,1449081,998393,1449081v5196,,13855,-867,14721,-867xm1394980,1357294v-24246,,-47625,866,-71871,-866c1300596,1355562,1277216,1351233,1254702,1352099v-12122,865,-35502,-8659,-45027,c1194955,1366819,1236518,1367685,1242580,1367685v23379,1732,45893,1732,69272,1732c1335232,1369417,1357746,1369417,1381125,1369417v10391,,44162,6927,51955,c1433080,1369417,1432214,1370283,1432214,1370283v,,866,,866,-866c1434812,1367685,1433946,1368551,1433080,1369417v18184,-12989,-35503,-12123,-38100,-12123xm1277216,1443019v32039,,64077,,95250,c1380259,1443019,1427884,1453410,1432214,1443885r,c1442605,1422237,1382857,1429165,1372466,1428299v-31173,-866,-62345,-3464,-93518,-3464c1259898,1424835,1224396,1418774,1207077,1430896v-19050,14721,67541,12123,70139,12123xm891886,1497571v-3463,,-5195,866,-6061,866c886691,1498437,889289,1497571,891886,1497571xm867641,1481985v-47625,3464,-99580,6927,-146339,-2598c713509,1477655,680605,1475058,692727,1493242v6062,8659,41564,-866,51955,c797502,1495839,849457,1502767,902277,1496706r,l902277,1496706r,c906607,1495839,930852,1495839,922193,1486315v-8659,-11257,-42429,-5196,-54552,-4330xm1095375,1483717v,,,,,c1080655,1486315,1088448,1485449,1095375,1483717xm1182832,1496706v-15586,-6062,-41564,3463,-58016,5195c1096241,1504498,1067666,1504498,1039091,1505365v-20782,865,-36368,,-56284,-3464c975014,1500169,935182,1513158,952500,1518353v18184,5196,43296,1732,62346,1732c1043421,1520085,1071996,1519219,1100571,1518353v-6062,,-13855,,-14721,866c1086716,1519219,1091046,1519219,1102302,1518353v19050,-866,38100,866,56284,-2597c1161184,1516621,1198418,1502767,1182832,1496706xm1095375,1483717v12123,-1732,6061,-866,,c1116157,1480253,1136939,1482851,1156855,1479387v14720,-2597,36368,-20782,10391,-19050c1119621,1463801,1073727,1472460,1026102,1468996v-20781,-1732,-41563,-2597,-62345,-2597c942975,1466399,924791,1481119,955098,1482851v44161,5195,96116,7793,140277,866xm1276350,1171990v26843,865,53687,3463,79664,4329c1378527,1177185,1411432,1190174,1433080,1183246v-2598,866,-6062,1732,,c1436543,1182381,1434812,1182381,1433080,1183246v7793,-2597,10391,-12123,3463,-16452c1427018,1160733,1412298,1164196,1401907,1163331v-23380,-2598,-41564,-3464,-64943,-867c1311852,1165062,1288473,1154671,1263362,1153805v-14721,-865,-60614,-10390,-68407,8659c1191491,1172855,1273752,1171990,1276350,1171990xm1424421,1333915v-3464,865,-5196,1731,-5196,1731c1420091,1335646,1427884,1333049,1424421,1333915xm1246043,108653r,c1251239,107787,1287607,106921,1246043,108653xm1421823,1510560v-26843,866,-53687,-866,-79664,-1732c1328305,1508828,1218334,1495839,1217468,1511426v-866,10391,72737,7793,76200,7793c1321377,1519219,1349086,1520085,1377662,1520951v12122,,51088,7793,61479,-866c1438275,1520951,1437409,1521817,1439141,1520085r,c1450398,1510560,1427884,1510560,1421823,1510560xm1275484,32453v,,,,,c1285875,32453,1316182,30722,1275484,32453xm1440007,415v-19916,-2598,-45893,7793,-65809,9524c1328305,13403,1283277,19464,1236518,16867v-5195,,-45027,-3464,-27709,12123c1224396,41978,1257300,35051,1275484,34185v-3463,,-4329,,,c1325707,32453,1374198,21196,1424421,19464v6927,,20781,1732,26843,-4329c1457325,7342,1444336,415,1440007,415xm1438275,80944v-11257,-2597,-24245,-3464,-35502,-2597c1347355,83542,1290205,93933,1234787,92201v-3464,,-44162,5195,-25112,13854c1220066,111251,1234787,107787,1246043,107787v-866,,-866,,,c1302327,106055,1356880,94798,1413164,93067v4329,866,45027,-6928,25111,-12123xm1383723,1276764v-50223,-4329,-97848,-12122,-148936,-9524c1229591,1267240,1188027,1281094,1210541,1287155v19916,5196,47625,,68407,c1307523,1288021,1336098,1288021,1364673,1291485v12989,1732,61479,16452,71870,4330c1449532,1280228,1391516,1277631,1383723,1276764xm1415761,1318328v-21647,866,-42429,866,-64077,-1731c1327439,1313998,1303193,1311401,1278082,1309669v-12123,-866,-55418,-10391,-64943,-1732c1198418,1322658,1220932,1323524,1231323,1323524v19916,-866,39832,2597,59748,5195c1330037,1333915,1386321,1347769,1424421,1334780v17318,-6061,866,-16452,-8660,-16452xm1414030,1203162v-22514,866,-42430,-2597,-64944,-4329c1310121,1197101,1264227,1187576,1226127,1192771v-9525,1732,-33770,18185,-13854,24246c1220066,1219615,1229591,1213553,1237384,1212687v15587,-1731,32039,-1731,48491,-866c1312718,1212687,1338696,1214419,1364673,1217017v21648,1731,49357,9525,70139,2598l1434812,1219615v3463,-867,2597,-867,,c1454727,1211821,1419225,1202296,1414030,1203162xm1358612,1237799v-27710,,-55419,,-83994,-866c1256434,1236933,1235652,1226542,1218334,1230006v-14720,3463,-19916,13854,-2597,18184c1239116,1254251,1266825,1251653,1290205,1251653v29441,866,58881,,88322,866c1388918,1252519,1427018,1265508,1435677,1255117v19050,-19916,-71004,-17318,-77065,-17318xm1325707,1483717v-1732,,-2598,,,c1339562,1481119,1421823,1492376,1427884,1481119v9525,-19050,-99579,-14720,-109970,-13855c1304059,1468131,1197552,1463801,1199284,1476790v1732,12988,112568,9525,126423,6927xm478848,1475924v5195,-4330,-3464,1731,,l478848,1475924xm223405,1305339v21647,-6061,44161,-6061,66675,-6061c313459,1299278,335973,1300144,359352,1301010v19050,866,44162,9525,62346,6061c445077,1302742,426893,1289753,412173,1290619v-21648,866,-43296,866,-64943,c322984,1289753,298739,1288887,273627,1288021v-14720,-866,-55418,-8659,-67541,1732c207818,1288021,208684,1287155,206086,1289753v-3463,3464,-1731,1732,,c188768,1306206,213014,1308803,223405,1305339xm207818,1361623v2598,-2597,-11257,10391,,l207818,1361623xm302202,1408383v29441,,58882,865,89189,2597c393989,1410980,451139,1424835,440748,1405785v-6928,-12123,-84859,-6061,-93518,-6061c316923,1397992,285750,1396260,255443,1395394v-9525,,-44161,-6927,-49357,1732c206952,1396260,206952,1395394,206086,1397126r,c193964,1417042,294409,1408383,302202,1408383xm906607,1511426v-19050,1732,-38100,2598,-57150,3463c807027,1515756,767196,1516621,724766,1511426v-10391,-866,-25111,9525,-12989,19050c723034,1539135,765464,1531342,779318,1531342v-4329,,-6927,,,c807027,1530476,789709,1531342,780184,1531342v41564,-866,90055,1732,129887,-9525c922193,1516621,918730,1509694,906607,1511426xm214745,1273301v24246,-2598,48491,-8659,72737,-10391c309995,1261178,332509,1259446,354157,1261178v19050,1732,44161,14721,63211,6927c448541,1255117,398318,1251653,390525,1251653v-7793,,-34636,-5195,-40698,c348961,1252519,348961,1252519,349827,1251653v-6061,5196,-36368,866,-43295,866c278823,1253385,250248,1255117,222539,1256849v-5196,,-19916,-1732,-23380,4329c192232,1270703,208684,1273301,214745,1273301xm385330,1214419v,,,,,c341168,1223078,292677,1221347,247650,1220480v-11257,,-38966,-8659,-38966,10391c208684,1242128,239857,1235201,245918,1234335v19916,-3464,40698,-3464,60614,-5196c326448,1228274,348961,1223078,368877,1225676v12123,1732,27709,9525,37234,-2598c418234,1211821,392257,1213553,385330,1214419v865,,865,,,xm375805,1217017v1731,,2597,-866,4329,-866c378402,1216151,376671,1217017,375805,1217017xm214745,1164196v51089,-8659,102178,-10391,154132,-10391c381000,1153805,399184,1161599,411307,1154671v12123,-7793,-13855,-17318,-20782,-11256c389659,1144280,389659,1144280,390525,1143415v-6927,6061,-40698,865,-49357,865c312593,1145146,284018,1145146,255443,1146012v-16452,866,-34636,-866,-51954,1732c176645,1152940,195695,1167660,214745,1164196xm240723,1126962v38100,-7793,80529,-12988,120361,-11256c371475,1116571,393989,1129560,399184,1114839v4330,-12122,-45893,-9524,-52820,-7793c342034,1107912,343766,1107912,346364,1107046v-17318,4330,-38100,,-56284,866c267566,1109644,245052,1109644,221673,1110510v-1732,,-45028,2598,-32905,13855c199159,1133889,228600,1129560,240723,1126962xm369743,1180649v-32904,2597,-65809,2597,-98713,3463c268432,1184112,195695,1184978,211282,1197967v7793,6061,29441,,38100,-866c267566,1195369,286616,1194503,304800,1193637v36368,-2597,72736,-2597,108239,-2597c413039,1173722,379268,1180649,369743,1180649xm349827,1251653v,,,,,c352425,1249921,350693,1250787,349827,1251653xm148070,88737v5196,,46760,-13854,24246,-19916c152400,63626,124691,68821,103909,68821,75334,67956,46759,67956,18184,64492,14720,64492,7793,62760,,61028l,80078v50223,3464,98714,10391,148070,8659xm231198,1373746v18184,-2597,38100,-1732,57150,-2597c309995,1369417,331643,1368551,353291,1368551v8659,,20782,-866,28575,4330c387927,1376344,393123,1382405,400916,1380674v15586,-2598,25977,-19916,4330,-21648c382732,1358160,361084,1359026,338570,1359026v-23379,,-47625,,-71004,c255443,1359026,219075,1352964,209550,1361623v-19916,16453,15586,12989,21648,12123xm1251239,300019v9525,-1732,3463,-866,,c1293668,290494,1340427,289628,1382857,288762v4330,,30307,3464,29441,-6061c1410566,265383,1392382,268847,1381125,272310v-36368,12123,-78798,8659,-116898,11257c1253836,284433,1230457,280103,1220932,285298v-8659,5196,-866,12989,4329,15587c1233055,305214,1242580,301751,1251239,300019v-1732,,-2598,866,,xm490105,1408383v-6928,,-26844,-1732,-20782,11256c475384,1433494,514350,1423103,524741,1422237v36368,-2598,77932,-5195,113434,4330c643371,1428299,667616,1434360,667616,1422237v,-11257,-38966,-9525,-45893,-9525c577561,1412712,534266,1405785,490105,1408383v3463,-866,34636,-2598,,xm662421,1453410v-24246,866,-48491,-4329,-72737,-6061c567171,1445617,545523,1441287,523009,1438690v-12989,-866,-45027,-12123,-58016,-6062c445077,1443019,484909,1451678,490105,1451678v25111,866,50222,2598,75334,4330c588818,1457740,613064,1461203,636443,1462069v10391,866,40698,16452,46759,7793c692727,1454276,672811,1452544,662421,1453410xm779318,1530476r,l779318,1530476r,xm408709,1468996v-21648,1732,-42429,6062,-64077,6928c320386,1475924,296141,1475058,272761,1471594v-8659,-866,-33770,-12989,-39831,-2598l232930,1468996v-11257,19050,64077,20782,71004,20782c327314,1491510,349827,1494108,373207,1488912v13854,-3463,47625,6062,57150,-5195c443345,1467264,417368,1468131,408709,1468996xm684068,1382405v-20782,-865,-42429,-865,-63211,-865c575830,1380674,527339,1370283,482311,1376344v4330,-866,19916,-2598,,c481446,1376344,481446,1376344,482311,1376344v-13854,1732,-24245,17318,-3463,18184c501361,1395394,524741,1392796,547255,1391930v24245,,49356,866,73602,c643371,1391065,665018,1397126,687532,1395394v24245,-1732,12989,-12123,-3464,-12989xm531668,1490644v14721,866,29441,1732,44162,1732c587086,1492376,613064,1503633,621723,1496706v29441,-21648,-43296,-19051,-51955,-19051c548986,1476790,497032,1463801,477982,1475924v-26843,18184,47625,14720,53686,14720xm464127,1327853v-24245,-2597,-51088,3464,-75334,2598c335107,1328719,273627,1314865,220807,1324389v-18184,3464,-23380,20782,-866,17319c245052,1338244,271030,1336512,297007,1336512v28575,,57150,866,84859,1732c404380,1339110,425161,1344305,447675,1342574v11257,,44161,-12123,16452,-14721xm325582,1434360r,c303068,1432628,280555,1432628,258041,1430896v-11257,-866,-32039,-6061,-41564,1732c197427,1449946,252845,1448214,257175,1448214v22514,-3463,44161,-3463,67541,-1731c337705,1447349,447675,1462935,445943,1447349v-866,-12989,-105641,-11257,-120361,-12989xm346364,1107046r,c354157,1105315,349827,1106180,346364,1107046xm660689,1509694v-866,,-866,,,c645102,1517487,611332,1511426,594880,1512292v-23380,,-46759,866,-70139,1732c512618,1514889,481446,1510560,475384,1524415v-6927,15586,34636,5195,38966,4329c539461,1524415,564573,1524415,590550,1524415v18184,,44161,-4330,61480,3463c683202,1540001,670214,1504498,660689,1509694xm193098,495714v-21648,19050,43295,15587,49357,14721c273627,509569,305666,510435,336839,511301v9525,,108238,10391,112568,-4329c453736,493117,421698,499178,415636,500044v-25111,3464,-50222,2598,-75334,1732c309995,500044,279689,497446,248516,496581v-12123,,-45027,-10391,-55418,-867l193098,495714xm195695,584903v24246,3464,54553,-6061,78798,-6061c326448,578842,381866,589233,433820,584037v3464,,37235,-8659,19916,-13854c439882,565853,422564,569317,407843,570183v-64077,6061,-129886,-7794,-193963,-5196c214745,564987,218209,564987,222539,564987v-2598,,-5196,,-8659,c206086,564987,194830,563256,188768,568451v-8659,9525,-2598,15586,6927,16452xm193098,547669v8659,866,19050,-3463,26843,-4330c234661,542474,249382,542474,263236,542474v49357,,97848,-866,146339,2597c414770,545071,436418,545937,429491,535546v-7793,-12988,-46759,-2597,-58016,-2597c313459,533815,256309,526887,198293,530351v-8659,1732,-21648,15586,-5195,17318xm693593,192646v-51088,-5195,-108238,-1731,-160193,866c523875,194378,510886,192646,502227,197842v-15586,10391,12989,11257,18184,10391c561109,204769,600075,201305,640773,201305v20782,,41563,866,60613,8659c707448,212562,718705,211696,719571,203037v865,-8659,-20782,-9525,-25978,-10391xm456334,1191905v45027,-1731,90921,-2597,135948,-2597c600075,1189308,621723,1197101,626052,1185844v3464,-9525,-6927,-18184,-15586,-12122c601807,1178917,606136,1176319,610466,1173722v-25111,16452,-77932,4329,-106507,3463c481446,1176319,458932,1174587,436418,1177185v-4329,866,-12122,4329,-11257,10391c426027,1196235,451139,1192771,456334,1191905xm492702,242003v10391,2598,24246,-866,34637,-1732c550718,238540,574964,239405,599209,239405v12123,,121227,16453,122959,4330c723034,240271,510020,214294,487507,226417v-9525,5195,-866,13854,5195,15586xm862446,92201v-12989,,-25112,3464,-38100,3464c794905,96530,767196,93067,737755,91335v-8659,-866,-19050,11257,-6062,14720c748146,110385,765464,107787,781916,108653v23380,866,67541,10391,89189,c869373,109519,865909,111251,871105,108653v2597,-1732,1731,-866,,c884959,101726,870239,92201,862446,92201xm493568,327728r,c484043,332923,492702,341583,498764,343315v10391,2597,24245,-866,34636,-1732c556780,339851,581025,340717,605271,340717v12122,,121227,16452,123825,4329c729096,342449,516082,316472,493568,327728xm608734,93067c590550,92201,524741,75748,510020,89603v-15586,15586,81396,15586,86591,15586c604405,106055,729961,121642,723034,104324,720436,98262,619991,93933,608734,93067xm503093,305214v18184,2598,37234,,55418,-865c597477,302617,640773,300885,677141,314740v7793,3463,38966,-867,20782,-10391c680605,294824,653761,297421,634711,295690v-41563,-2598,-83993,-10392,-125556,-5196l509155,290494v-1732,,-1732,,,c502227,292226,488373,303483,503093,305214xm555914,138960v45893,-866,91786,5195,137679,9525c704850,149351,735157,137228,710911,132899v-21647,-3464,-45893,-867,-67540,-1732c616527,130301,590550,126837,563707,124240v-14721,-867,-40698,-9526,-52821,865c513484,123373,514350,121642,510886,125105r,c494434,140692,549852,138960,555914,138960xm608734,1139951v,,,,,c609600,1139951,609600,1139951,608734,1139951xm424296,1081935v21647,2598,45893,-1732,67540,-1732c514350,1080203,537730,1081935,560243,1084533v21648,1731,44162,12122,64943,12122c627784,1096655,655493,1086264,644236,1082801v-17318,-5196,-38965,-4329,-56284,-6061c538596,1072410,488373,1062885,439016,1066349v-7793,,-34636,12988,-14720,15586xm397452,743365r,c401782,741633,399184,743365,397452,743365xm884959,130301v-37234,3463,-75334,6927,-112568,3463c761134,132899,747280,118178,737755,127703v-11257,11257,11256,14720,17318,14720c798368,145021,840798,145021,884093,144155v24246,,29441,-15586,866,-13854xm464127,1155537v57150,-3463,113434,-6927,169719,-866c644236,1155537,669348,1145146,647700,1140817v-12123,-2598,-26843,-2598,-38966,-866c608734,1139951,608734,1139951,608734,1139951v-47625,6927,-99579,3464,-147204,866c458932,1140817,413905,1144280,426893,1154671v8659,7793,26843,1732,37234,866xm416502,894032v-20782,-2597,-44161,,-64943,c322984,894032,295275,894032,266700,893167v-19050,,-43295,-5195,-61480,c183573,898362,207818,909619,219075,907887v25977,-4329,53686,-2597,79664,-3463c322118,904424,345498,904424,369743,906155v17318,866,35503,5196,52821,866c438150,903558,426893,894899,416502,894032xm432089,1117437v8659,10391,35502,3464,45893,1732c516948,1114839,560243,1115706,598343,1121767v4330,866,38966,8659,27709,-4330c619125,1108778,599209,1111376,589684,1111376v-45893,-2598,-91786,-7793,-137679,-5196c451139,1106180,451139,1106180,452005,1106180v-4330,-865,-28575,,-19916,11257xm368011,784062v-48491,-866,-96116,-3463,-144606,c219941,784062,185305,791855,202623,798782v16452,6928,43295,,60613,-865c301336,796185,358486,784928,393989,799649v4329,1732,30307,,25977,-9526c414770,778867,377536,784062,368011,784062xm233795,764146v59748,-6061,121228,-10390,180975,-4329c419966,760683,463261,758085,442480,747694v-11257,-6061,-33771,-7793,-45894,-3464c393123,745097,394855,745097,396586,744230v-21647,7794,-58016,1732,-80529,1732c286616,745962,258041,749426,228600,750292v-11257,865,-37234,-866,-44161,10391c175780,776269,230332,764146,233795,764146xm222539,869787v52820,-7793,116897,-7793,169718,866c399184,871519,439882,879312,439882,866324v,-13855,-51955,-7794,-60614,-7794c322118,858530,264968,852469,207818,857665r,c201757,858530,186170,857665,182707,864592v-6927,17318,35502,5195,39832,5195xm187036,829956v23380,6927,55419,,78798,-867c310861,827358,368011,820430,412173,834285v6927,1732,12988,6927,19916,7793c438150,842944,452871,831687,442480,827358v-20782,-8659,-45028,-6928,-66675,-7793c320386,816967,264102,811771,208684,816967v-3464,,-40698,6927,-21648,12989xm204355,893167v12122,-3464,-12989,3464,,l204355,893167xm232930,564987v1731,,2597,,4329,l232930,564987xm884093,145021v-40697,866,4330,-866,,l884093,145021xm997527,459347v6928,-5196,23380,-1732,31173,-1732c1046884,458480,1065068,458480,1083252,457615v17319,-867,94384,4329,93519,-21648c1129146,435967,1079789,446358,1032164,448956v-17318,865,-32039,-13855,-49357,-5196c963757,455017,989734,467139,997527,459347v3464,-2599,1732,-867,,xm997527,459347v,,,,,c995796,461078,996661,460212,997527,459347xm979343,494849v24246,3463,48491,4329,72737,2597c1076325,495714,1101436,493117,1125682,493117v12989,,53686,6061,62345,-3464c1197552,479262,1179368,470603,1170709,473201v-23379,6061,-48491,5195,-72736,8659c1073727,485324,1050348,487055,1025236,487055v-16452,,-32038,-7793,-47625,-6061c962891,481860,963757,493117,979343,494849xm1052080,497446v-21648,1732,20782,-1732,,l1052080,497446xm980209,374487v-6061,12989,52821,11257,58882,11257c1089314,384878,1145598,397001,1194955,384878v6927,-1732,26843,-7793,17318,-16452c1226127,371024,1257300,367560,1263362,368426v26843,3463,53686,3463,80529,4330c1366405,373621,1390650,377951,1412298,371889v7793,-1732,27709,-12988,7793,-15586c1400175,353706,1376796,361498,1356014,361498v-43296,-865,-85725,-5195,-128155,-10390c1218334,350242,1204480,350242,1205346,363230v,867,865,1732,1731,2598c1194955,364962,1169843,375353,1161184,375353v-41563,1732,-87457,1732,-129020,-1732c1019175,372756,987136,358035,980209,374487xm1411432,232478v-14721,2598,-31173,10391,-45893,10391c1326573,244601,1284143,248064,1244312,245467v-6928,-866,-16453,-4330,-23380,-866c1212273,248930,1219200,256724,1225261,258456v19051,6061,40698,4329,59748,865c1281546,260187,1279814,260187,1285009,259321v44162,-7793,90055,-865,133350,-11257c1437409,244601,1426152,229881,1411432,232478xm1273752,221222v8660,-5196,34637,-1732,44162,-2599c1339562,217758,1362075,216892,1383723,214294v9525,-866,43295,-17318,15586,-19050c1377662,193512,1352550,203037,1330037,204769v-20782,1732,-42430,4330,-63212,3464c1253836,207367,1223530,199574,1211407,206501v-15586,10391,51955,22513,62345,14721c1275484,220355,1274618,221222,1273752,221222xm1194955,384878v-17319,4330,4329,-866,,l1194955,384878xm1063336,340717v-19915,866,-38100,,-57150,-2598c986271,334655,981075,358035,1005321,356303v,,,,,c1051214,352839,1097107,352839,1143000,349376v15586,-866,38966,1732,52821,-4330c1210541,338985,1194955,331192,1187162,331192v-39832,-3464,-83128,7793,-123826,9525xm1273752,221222v,865,,865,,c1272886,222953,1272886,222087,1273752,221222xm968086,417782v41564,,83994,867,125557,-865c1084984,416917,1064202,418649,1094509,416917v24246,-866,64077,5195,85725,-5195c1196687,403928,1161184,401331,1161184,401331v-19050,,-38100,2597,-57150,4329c1072862,409123,1043421,404794,1012248,403062v-10391,-866,-47625,-3463,-44162,14720xm920461,262785v-57150,3463,-113434,6927,-169718,866c740352,262785,715241,273176,736889,277506v12122,2597,26843,2597,38966,865c775855,278371,774989,278371,774989,278371v,,,,866,c823480,271444,875434,274907,923059,277506v2598,,47625,-3464,34637,-13855c949036,256724,929986,262785,920461,262785xm1179368,522558v-12122,3463,13855,-3464,,l1179368,522558xm914400,194378v-13854,-4330,-33770,2598,-48491,3464c830407,201305,798368,196976,763732,194378v-4330,,-29441,5196,-14721,12989c762000,213428,784514,209099,798368,209099v38966,1732,84859,9524,122959,2597c937780,208233,922193,196110,914400,194378xm891021,159742v-38966,2597,-75335,7793,-115166,5195c768927,164937,733425,157144,729961,165803v-5195,12123,30307,10391,34637,10391c807893,175328,852055,181389,895350,175328v-5195,866,-30307,4329,,c896216,175328,896216,175328,895350,175328v28575,-3463,25111,-17318,-4329,-15586xm930852,313873r,c902277,315605,928255,313873,930852,313873xm928255,226417v-45028,1732,-90921,2597,-135948,2597c784514,229014,762866,221222,758536,232478v-3463,9525,6928,18184,15587,12123c782782,239405,778452,242003,774123,244601v25111,-16452,77932,-4330,106507,-3464c903143,242003,925657,243735,948171,241137v4329,-866,12122,-4329,11256,-10391c957696,222087,933450,226417,928255,226417xm930852,313873v5196,,29441,-865,20782,-12122c942975,291360,916132,298287,905741,300019v-38966,4330,-82261,3464,-120361,-2598c781050,296555,746414,288762,757671,301751v6927,8659,26843,6061,36368,6061c839066,310410,884959,316472,930852,313873v,,866,,,xm945573,352839r,l945573,352839r,xm967221,521692v21647,2598,44161,,64943,c1060739,521692,1088448,521692,1117023,522558v19050,,43295,5195,61479,c1200150,517362,1175905,506105,1164648,507837v-25977,4330,-53687,2598,-79664,3464c1061605,511301,1038225,511301,1013980,509569v-17319,-866,-35503,-5196,-52821,-866c946439,512167,957696,520826,967221,521692xm960293,336387v-21647,-2597,-45893,1732,-67541,1732c870239,338119,846859,336387,824346,333790v-21648,-1732,-44162,-12123,-64944,-12123c756805,321667,729096,332058,740352,335521v17319,5196,38966,4330,56284,6062c845993,345912,896216,355437,945573,351974v6927,865,34636,-12123,14720,-15587xm1134341,1302742v-31173,-866,-61479,-1732,-91786,-4330c1011382,1296680,980209,1294949,949902,1288887v-10391,-1732,-47625,-13854,-54552,866c890155,1301876,938646,1299278,943841,1300144v31173,2598,62345,6927,93518,9525c1066800,1313133,1096241,1313133,1125682,1315730v15586,867,51954,12123,64943,1732c1211407,1301876,1141268,1302742,1134341,1302742xm1033896,175328v,,,,,c1032164,177060,1033896,175328,1033896,175328xm1169843,153680v-24245,2598,-48491,8659,-72736,10391c1074593,165803,1052080,167535,1030432,165803v-19050,-1732,-44161,-14720,-63211,-6927c936048,171865,986271,175328,994064,175328v7793,,34636,5196,40697,c1035627,174462,1035627,174462,1034761,175328v6062,-5195,36369,-866,42430,-866c1104900,173597,1133475,171865,1161184,170133v5196,,19916,1732,23380,-4330c1192357,155412,1175905,152814,1169843,153680xm1161184,121642v-21647,6061,-44161,6061,-66675,6061c1071130,127703,1048616,126837,1025236,125972v-19050,-867,-44161,-9526,-62345,-6062c939511,124240,957696,137228,972416,136362v21648,-866,43295,-866,64943,c1061605,137228,1085850,138094,1110961,138960v14721,866,55419,8659,67541,-1732c1176771,138960,1175905,139826,1178502,137228v3464,-3464,1732,-1732,,c1194955,121642,1171575,119044,1161184,121642xm1152525,54967v-18184,2597,-38100,1732,-57150,2597c1073727,59296,1052080,60162,1030432,60162v-8659,,-20782,866,-28575,-4329c995796,52369,990600,46308,982807,48040v-15586,3463,-25977,19916,-4330,21647c1000991,70553,1022639,69687,1045152,69687v23380,,47625,,71005,c1128280,69687,1164648,75748,1174173,67089v,,-866,,,c1183698,58430,1175905,65358,1174173,67089v19916,-16452,-15587,-12988,-21648,-12122xm1037359,29855v30307,1732,61480,3464,91787,4330c1138671,34185,1173307,41112,1178502,32453v-866,866,-866,1732,,l1178502,32453v11257,-19050,-89188,-10391,-96981,-10391c1052080,22062,1022639,21196,992332,19464v-2598,,-59748,-13854,-49357,5196c949902,35917,1028700,29855,1037359,29855xm998393,211696r,c997527,211696,997527,211696,998393,211696xm1014846,242869v32904,-2598,65809,-2598,98713,-3464c1116157,239405,1188893,238540,1173307,225551v-7793,-6061,-29441,,-38100,866c1117023,228149,1097973,229014,1079789,229881v-36368,2597,-101312,-8659,-108239,2597c970684,249796,1004455,242869,1014846,242869xm1169843,260187v-51088,8660,-102177,10391,-154132,10391c1003589,270578,985405,262785,973282,269712v-12123,7794,13854,17318,20782,11257c994930,280103,994930,280103,994064,280969v6927,-6062,40697,-866,49357,-866c1071996,280103,1100571,279237,1129146,278371v16452,-865,34636,866,51954,-1732c1207943,271444,1188027,257589,1169843,260187xm994064,281835r,c992332,283567,993198,281835,994064,281835xm998393,211696v44162,-8659,92653,-6927,137680,-6061c1147330,205635,1175039,214294,1175039,195244v,-11257,-31173,-4329,-37234,-3464c1117889,195244,1097107,195244,1077191,196976v-19916,866,-42430,6061,-62345,3463c1002723,198708,987136,190915,977611,203037v-12122,12123,14721,10391,20782,8659c1026102,206501,1002723,210831,998393,211696xm1162916,102592v-20782,4329,6061,-866,,l1162916,102592xm346364,65358c315191,63626,284884,61028,253711,58430v-6927,-866,-49356,-9525,-51954,1732c199159,72285,240723,71419,244186,71419v29441,,58882,4329,88323,6061c361950,79212,393123,76615,421698,85274v18184,5195,34636,-9526,11257,-13855c405246,65358,374939,67089,346364,65358xm919596,99994v24245,2598,51088,-3464,75334,-2598c1048616,99128,1110096,112983,1162916,103458v18184,-3464,23380,-20782,866,-17319c1138671,89603,1112693,91335,1086716,91335v-28575,,-57150,-866,-84859,-1732c979343,88737,958561,83542,936048,85274v-10391,,-44162,12122,-16452,14720xm229466,35051v26843,-866,53686,,80529,1731c333375,38514,356755,40246,381000,42844v18184,2598,53686,13855,70139,1732c465859,32453,432089,33319,427759,33319v-25977,-866,-52820,-2597,-78798,-5196c323850,26392,299605,23794,274493,22062v-18184,-866,-49357,-9525,-66675,-3463l207818,18599v-2598,865,-1732,865,,c180975,28123,221673,35917,229466,35051xm1143866,296555v-38100,7794,-80530,12989,-120361,11257c1013114,306946,990600,293958,985405,308678v-4330,12123,45893,9525,52820,7794c1042555,315605,1040823,315605,1038225,316472v17318,-4330,38100,,56284,-867c1117023,313873,1139537,313873,1162916,313008v1732,,45027,-2598,32905,-13855c1184564,289628,1155123,294824,1143866,296555xm193964,90469r,c193964,90469,193964,90469,193964,90469v,,,,,xm249382,105189v31173,866,61479,1732,91786,4330c372341,111251,403514,112983,433820,119044v10391,1732,47626,13855,54553,-866c493568,106055,445077,108653,439882,107787v-31173,-2598,-62346,-6927,-93518,-9525c316923,94798,287482,94798,258041,92201,242455,91335,206086,80078,193098,90469v,,,,,c173182,106921,242455,105189,249382,105189xm193098,90469r,l193098,90469r,xm836468,61028v-24245,,-48491,-866,-72736,-866c753341,60162,717839,49771,710911,58430v-13854,16453,23380,10391,25978,9526c754207,66224,774989,69687,792307,71419v23379,1732,47625,2598,71004,4329c877166,76615,901411,85274,915266,80944v13855,-4329,6061,-13855,-4330,-15586c886691,61028,860714,61028,836468,61028xm490105,74017v49356,-1732,96116,-4330,145472,-1732c654627,73151,672811,77480,690996,78347v20781,865,15586,-19917,-4330,-15587c664152,67956,639907,62760,616527,61894,585355,60162,555914,57564,524741,58430v866,,2598,,4330,c528205,58430,526473,58430,524741,58430v-12989,,-25111,-1731,-38100,c469323,61028,473652,74017,490105,74017xm796636,36782v35503,867,71871,10391,107373,5196c900546,42844,885825,44576,904009,41978v866,,866,,,c908339,41112,920461,35051,917864,28990,915266,18599,885825,25526,878898,25526v-37234,866,-76200,2597,-113434,c765464,25526,730827,22062,743816,34185v8659,7793,41564,2597,52820,2597xm530802,58430v1732,-866,1732,-866,,l530802,58430xm507423,33319v20782,3463,43295,1732,64077,2598c597477,35917,622589,36782,648566,38514v17318,867,56284,17319,71870,11257c741218,41978,708314,31587,702252,31587v-21647,,-43295,-1732,-64077,-4329c613064,24660,587952,22928,562841,21196v-14720,-865,-51955,-9525,-65809,-865c483177,27258,501361,31587,507423,33319xm1438275,813503v-13854,-14721,-61479,-866,-79663,c1329171,816101,1300596,816101,1271155,816101v-12989,,-49357,-7793,-60614,1732c1183698,840347,1260764,835151,1267691,834285v50223,-1732,100445,-4329,149802,-9525c1421823,825626,1446934,823028,1438275,813503xm697057,1357294v22514,-5195,46759,,70139,866c798368,1359892,827809,1362490,858982,1361623v-4330,,-12989,,,c871971,1361623,884093,1363355,897082,1361623v17318,-2597,13854,-15586,-2598,-14720c845127,1348635,798368,1351233,749011,1348635v-19050,-866,-37234,-5195,-55418,-6061c671946,1339976,678007,1361623,697057,1357294xm472786,1354696v24246,3464,49357,2598,74469,2598c572366,1357294,597477,1358160,622589,1358160v7793,,51954,11257,51088,-1732c672811,1343440,604405,1348635,591416,1347769v-23380,-1732,-47625,-2598,-71005,-4329c506557,1342574,482311,1333915,468457,1338244v-13855,6061,-6062,14720,4329,16452xm874568,1329585v15587,-15587,-81395,-15587,-86591,-15587c780184,1313133,654627,1297546,661555,1314865v2597,6927,103043,11256,114300,11256c793173,1326987,859848,1343440,874568,1329585xm728230,1388467v17318,,33770,1732,51088,4329c798368,1395394,818284,1397126,838200,1398858v10391,866,42430,8659,51089,866c907473,1385869,833005,1384137,829541,1384137v-19050,,-38966,-866,-58016,-1732c759402,1381540,723900,1365953,714375,1371149v-14720,7793,6927,17318,13855,17318xm958561,1409248v26844,1732,52821,,79664,c1065934,1409248,1092777,1410980,1120487,1411847v12122,,49356,10390,58881,1731c1201882,1394528,1140402,1395394,1134341,1396260v-27709,3464,-56284,866,-84859,1732c1022639,1397992,994930,1398858,968086,1395394v-5195,-866,-72736,-13854,-64077,5195c909205,1410980,949902,1408383,958561,1409248xm493568,1258581v38966,-2598,75334,-7794,115166,-5196c615661,1253385,651164,1261178,654627,1252519v5196,-12123,-30306,-10391,-34636,-10391c576696,1242994,532534,1236933,489239,1242994v5195,-866,30307,-4329,,c489239,1242994,489239,1242994,489239,1242994v-29441,4330,-25978,18184,4329,15587xm498764,1288021r,c535998,1284558,574098,1281094,611332,1284558v11257,866,25111,15586,34636,6061c657225,1279362,634711,1275899,628650,1275899v-43295,-2598,-85725,-2598,-129020,-1732c475384,1275033,471055,1290619,498764,1288021xm488373,1242994v,,,,,c488373,1242994,487507,1242994,488373,1242994xm469323,1224810v13854,4329,33770,-2598,48491,-3463c553316,1217883,585355,1222212,619991,1224810v4330,,29441,-5195,14720,-12989c621723,1205760,599209,1210089,585355,1210089v-38966,-1731,-84859,-9524,-122960,-2597c462395,1207492,462395,1207492,462395,1207492r,c446809,1210089,462395,1222212,469323,1224810xm1038225,316472r,c1029566,319069,1034761,317337,1038225,316472xm1154257,1369417v-26843,866,-53686,,-80530,-1732c1050348,1365953,1026968,1364222,1002723,1361623v-18184,-2597,-53687,-13854,-70139,-1731c917864,1372014,951634,1371149,955964,1371149v25977,865,52820,2597,78797,5195c1059873,1378076,1084118,1380674,1109230,1382405v18184,866,49356,9525,66675,3464l1175905,1385869v2597,-866,1731,-866,,c1202748,1376344,1162050,1368551,1154257,1369417xm499630,1274167v41563,-1732,-4330,,,l499630,1274167xm1433080,848139v-16453,-8659,-49357,4330,-67541,4330c1322243,853335,1278082,846407,1235652,849006v-7793,,-32038,14720,-16452,21647c1231323,875849,1259898,878446,1272021,874983v13854,-4330,5195,-1732,865,c1292802,869787,1314450,873251,1335232,873251v23380,,45893,-3464,69273,-6061c1407968,867190,1454727,861128,1433080,848139xm1272021,874983v,,,866,,c1267691,876714,1269423,875849,1272021,874983xm462395,1207492v,,,,,c465859,1206626,464993,1206626,462395,1207492xm1139537,1335646v-29441,,-58882,-4329,-88323,-6061c1021773,1327853,990600,1330451,962025,1321792v-18184,-5195,-34636,9525,-11257,13854c978477,1340842,1008784,1339110,1037359,1340842v31173,1732,61480,4329,92652,6927c1144732,1349501,1177636,1360758,1189759,1350367v18184,-15587,-43295,-14721,-50222,-14721xm1263362,760683v-866,,-866,,-1732,c1259032,761549,1260764,760683,1263362,760683xm1391516,735571v-51089,11257,-105641,7794,-156729,1732c1226127,736437,1206211,731242,1206211,745962v,6062,6928,9525,12123,11257c1231323,761549,1247775,762415,1261630,759817v31172,-5196,10391,-1732,1732,c1311852,752024,1363807,752889,1413164,750292v5195,,35502,-5195,23379,-16453c1427884,725180,1401907,733839,1391516,735571xm1428750,1101851v,,,,,c1427018,1103583,1427018,1102717,1428750,1101851xm1226127,1132158v25978,866,51955,3463,77932,6927c1318780,1140817,1432214,1160733,1436543,1142549v10391,-17319,-71004,-15587,-77931,-15587c1334366,1126097,1302327,1126097,1278948,1119169v-17318,-5195,-58016,-12989,-75334,-3463c1178502,1130426,1214005,1131292,1226127,1132158xm106507,45442v12123,866,55418,10391,64943,1731c186170,32453,163657,31587,153266,31587v-19916,866,-39832,-2597,-59748,-5195c67541,22928,32905,15135,866,15135r,20782c11257,35917,22514,36782,32905,37649v24245,3463,49356,5195,73602,7793xm1209675,1097521v19050,1732,38100,-866,56284,866c1297998,1100985,1329171,1103583,1361209,1104449v14721,,54552,7793,66675,-2598c1427884,1101851,1427884,1101851,1427884,1101851r,c1441739,1090594,1380259,1088862,1373332,1088862v-53686,-2598,-113434,-17318,-167121,-10390c1186296,1080203,1193223,1096655,1209675,1097521xe" fillcolor="#6f6350 [2406]" stroked="f" strokeweight=".24036mm">
                  <v:stroke joinstyle="miter"/>
                  <v:path arrowok="t" o:connecttype="custom" o:connectlocs="919596,1022187;1106632,1022187;1106632,1022187;1170709,1010065;1124816,1008333;1042555,1012662;955964,1010930;920461,1007467;919596,1022187;1152525,1053360;1152525,1053360;1152525,1053360;1188027,824760;1109230,830821;949902,825626;929986,839480;975880,839480;1169843,844676;1194955,841212;1188027,824760;674543,834285;611332,824760;548121,823028;486641,824760;486641,824760;486641,824760;477116,855067;506557,862860;612198,860262;652030,858530;616527,850737;503093,842078;594014,834285;674543,834285;1131743,1038639;1062471,1043835;987136,1041237;926523,1043835;955964,1052494;1039957,1053360;1105766,1054226;1152525,1053360;1131743,1038639;1190625,860262;1163782,864592;1120487,865458;974148,862860;954232,872385;1012248,874983;1185430,877581;1190625,860262;632114,768476;548986,767610;485775,767610;485775,767610;485775,767610;533400,779733;617393,779733;674543,784928;632114,768476;486641,824760;486641,824760;486641,824760;486641,824760;1165514,949451;1165514,949451;1165514,949451;1159452,983222;1159452,983222;1159452,983222;1174173,1175453;1174173,1175453;1064202,1153805;985405,1146878;949036,1146878;953366,1154671;1064202,1165062;1174173,1175453;1175039,971099;1148196,969367;1049482,972831;951634,970233;911802,980623;1160318,983222;1175039,971099;987136,674092;987136,674092;987136,674092;1120487,1081935;1045152,1083667;977611,1080203;924791,1081069;1007918,1092326;1082387,1094924;1155123,1091460;1120487,1081935;1136939,936462;1136939,936462;1072862,939060;997527,935597;936048,931267;950768,942524;1015711,945987;1091046,948585;1165514,948585;1164648,949451;1165514,948585;1165514,948585;1136939,936462;942109,1123498;1012248,1130426;1150793,1133889;1154257,1120901;1129146,1119169;1060739,1120035;987136,1117437;924791,1106180;916132,1116571;942109,1123498;1184564,876714;1184564,876714;1184564,876714;485775,817833;532534,814369;645102,820430;660689,809174;602673,803978;481446,802246;481446,802246;481446,802246;485775,817833;1165514,949451;1165514,949451;1165514,949451;1165514,949451;673677,668896;550718,665433;550718,665433;548986,665433;550718,665433;498764,668030;504825,685349;626052,676690;673677,682751;673677,668896;547255,665433;547255,665433;547255,665433;331643,924339;331643,924339;331643,924339;801832,719119;896216,719985;896216,719985;835602,706996;768927,708728;722168,696605;739486,718253;801832,719119;386195,961574;386195,961574;386195,961574;405246,926937;332509,924339;258907,928669;196561,932133;213880,948585;286616,939926;359352,934730;406977,940792;405246,926937;898814,767610;840798,774537;755939,774537;696191,767610;685800,778867;716107,787526;880630,788392;898814,767610;833871,753756;833871,753756;833871,753756;833871,753756;882361,1260312;882361,1260312;882361,1260312;690996,605685;623455,603087;482311,597892;482311,597892;482311,597892;478848,614344;542059,613478;671080,619540;697923,616942;690996,605685;337705,136362;250248,132032;199159,138094;256309,146753;432955,155412;453736,150217;432089,141558;432089,141558;337705,136362;710046,750292;833005,753756;833005,753756;833005,753756;884093,751157;878032,733839;756805,742498;709180,736437;710046,750292;415636,1000540;290080,1001405;290080,1001405;204355,1006601;223405,1016992;280555,1012662;372341,1015260;415636,1000540;503959,632528;503959,632528;503959,632528;403514,1047299;344632,1036042;188768,1036907;173182,1055092;223405,1047299;352425,1049030;403514,1047299;188768,1036907;188768,1036907;188768,1036907;550718,665433;550718,665433;550718,665433;550718,665433;488373,699203;488373,699203;488373,699203;488373,699203;386195,961574;355023,963305;300470,963305;206952,984953;351559,971964;400916,977160;386195,961574;386195,961574;484909,651578;542925,644651;627784,644651;687532,651578;697923,640321;667616,631662;503093,630796;484909,651578;488373,699203;548986,712192;615661,710460;662421,722583;645102,700935;583623,700069;488373,699203;488373,699203;488373,699203;1230457,988417;1230457,988417;1281546,986685;1374198,983222;1420091,977160;1378527,968501;1222664,970233;1181966,976294;1230457,988417;1210541,1025651;1210541,1025651;1210541,1025651;1205346,146753;1284143,147619;1287607,147619;1422689,133764;1424421,117312;1356014,125972;1223530,132899;1205346,146753;1412298,887972;1356014,893167;1203614,896631;1210541,912217;1291071,910485;1358612,912217;1428750,907887;1428750,907887;1428750,907887;1412298,887972;888423,1467264;888423,1467264;888423,1467264;1431348,906155;1429616,907021;1429616,907021;1431348,906155;880630,1113974;825211,1114839;706582,1104449;685800,1114839;749011,1123498;874568,1128694;874568,1128694;874568,1128694;880630,1113974;879764,786660;876300,786660;879764,786660;1238250,681885;1238250,681885;1238250,681885;947305,1228274;1022639,1226542;1183698,1232603;1147330,1222212;1052946,1217883;962891,1215285;910071,1219615;947305,1228274;898814,1451678;830407,1449946;771525,1448214;739486,1446483;712643,1437824;703118,1455142;760268,1458605;830407,1463801;889289,1467264;898814,1451678;1230457,988417;1230457,988417;1230457,988417;1272886,70553;1272886,70553;1272886,70553;1238250,681885;1352550,674092;1411432,674092;1419225,660237;1394114,655907;1265093,658506;1207077,665433;1238250,681885;1250373,300019;1250373,300019;1250373,300019;1250373,300019;1429616,159742;1388052,164071;1232189,170998;1207077,181389;1255568,184853;1257300,184853;1402773,176194;1429616,159742;1260764,336387;1376796,328594;1418359,323399;1385455,314740;1260764,319935;1260764,336387;1260764,336387;1272886,70553;1272886,70553;1414030,55833;1429616,42844;1380259,45442;1247775,54967;1204480,63626;1272886,70553;1257300,183987;1255568,183987;1257300,183987;1229591,642053;1229591,642053;1229591,642053;1432214,624735;1392382,621271;1311852,623869;1233921,623869;1229591,642919;1229591,642919;1278948,638589;1361209,637724;1432214,624735;464993,384878;277957,384878;277957,384878;213880,397001;259773,398733;342034,394403;428625,396135;464127,399599;464993,384878;1161184,546803;991466,545937;943841,550267;1004455,558060;1175905,558926;1175905,558926;1201016,551998;1161184,546803;863311,503508;801832,500910;755939,500044;838200,513899;898814,517362;946439,518228;863311,503508;961159,470603;903143,471469;773257,463676;742084,467139;799234,479262;943841,486190;961159,470603;944707,487055;944707,487055;944707,487055;424296,981490;465859,982355;551584,983222;618259,991881;626918,982355;547255,971099;506557,968501;425161,968501;424296,981490;1160318,629930;1160318,629930;1160318,629930;1196687,589233;1117889,590099;971550,584903;951634,577110;941243,591831;1007918,599623;1175039,602222;1175039,602222;1175039,602222;1196687,589233;1149927,654176;968952,658506;941243,670628;987136,674092;987136,674092;1067666,672360;1155123,668030;1199284,657639;1149927,654176;1181100,615210;1120487,616076;989734,614344;963757,623869;1015711,629930;1160318,629930;1181100,615210;845993,1423969;716107,1403187;704850,1420506;777586,1425701;850323,1436958;903143,1436092;903143,1436092;903143,1436092;845993,1423969;426027,213428;355023,209099;284884,205635;225136,207367;248516,220355;313459,220355;446809,226417;455468,217758;426027,213428;442480,284433;372341,277506;233795,274042;230332,287030;255443,288762;323850,287896;397452,290494;459798,301751;468457,291360;442480,284433;210416,235942;320386,257589;400050,264517;436418,264517;432089,256724;321252,246333;210416,235942;423430,947719;481446,946853;611332,954646;642505,951183;585355,939060;440748,932133;423430,947719;379268,1068946;241589,1075873;188768,1080203;197427,1094058;322118,1083667;379268,1086264;379268,1068946;379268,1068946;263236,324264;338570,322532;406111,325996;458932,325131;375805,313873;301336,311276;228600,314740;263236,324264;709180,584903;772391,594428;835602,596160;897082,594428;897082,594428;906607,564121;877166,556328;771525,558926;731693,560657;767196,568451;880630,577110;789709,584903;709180,584903;959427,437699;917864,436833;832139,435967;765464,427308;756805,436833;836468,448089;877166,450687;958561,450687;959427,437699;252845,366694;322118,361498;397452,364097;458066,361498;428625,352839;344632,351974;278823,351108;232064,351974;252845,366694;236393,182256;330777,186585;420832,189183;473652,184853;437284,176194;361950,177926;200891,171865;236393,182256;498764,464542;504825,478396;530802,475798;598343,474067;677141,477530;498764,464542;696191,446358;503093,429040;503093,429040;528205,446358;610466,440296;696191,446358;504825,393537;504825,393537;504825,393537;1297998,798782;1427884,785794;1432214,771074;1408834,770208;1330902,778867;1261630,778867;1213139,783196;1223530,796185;1297998,798782;1297998,798782;683202,361498;561975,364097;496166,371889;539461,379683;677141,378817;710911,369292;683202,361498;683202,361498;510020,411722;569768,409990;626052,409990;672811,419514;681471,403928;622589,400464;558511,394403;503959,392671;510020,411722;224270,422978;224270,422978;224270,422978;1423555,488787;1423555,488787;1378527,472335;1307523,465407;1224396,465407;1219200,484458;1272886,478396;1357746,480994;1423555,488787;1423555,488787;1297998,798782;1297998,798782;1297998,798782;368011,461944;292677,459347;218209,459347;218209,459347;246784,473201;310861,470603;386195,474067;447675,478396;432955,467139;368011,461944;877166,369292;814821,366694;774989,370157;829541,380548;906607,379683;949902,377951;949902,377951;949902,377951;877166,369292;732559,408258;803564,411722;944707,412587;944707,397001;873702,401331;739486,396135;732559,408258;1398443,556328;1325707,550267;1253836,541608;1206211,541608;1234787,552865;1295400,558060;1359477,567585;1417493,571915;1417493,571915;1417493,571915;1398443,556328;1250373,721717;1250373,721717;1250373,721717;1391516,516496;1322243,510435;1261630,504373;1212273,499178;1234787,514764;1295400,518228;1368136,526021;1427018,532949;1427018,532949;1427018,532949;1391516,516496;1220066,596160;1286741,597892;1362941,600490;1427884,605685;1427884,605685;1346489,587501;1278082,584903;1221798,578842;1220066,596160;206952,641187;206952,641187;187902,648980;226002,651578;366280,651578;414770,648115;355889,640321;206952,641187;206952,641187;944707,412587;944707,412587;944707,412587;474518,498312;474518,498312;474518,498312;566305,514764;712643,513032;595746,504373;524741,500044;474518,498312;929121,353706;929121,353706;929121,353706;942109,352839;933450,353706;942109,352839;472786,425576;224270,422978;208684,435101;208684,435101;235527,436833;334241,433369;432089,435967;472786,425576;522143,1326121;560243,1322658;646834,1326987;652896,1312267;602673,1309669;513484,1309669;513484,1309669;513484,1309669;522143,1326121;890155,1091460;890155,1091460;884959,1075873;850323,1077605;778452,1078472;655493,1074142;890155,1091460;651164,1010065;580159,1006601;439016,1005735;439016,1021321;510020,1016992;644236,1022187;651164,1010065;513484,1309669;513484,1309669;513484,1309669;438150,900960;438150,900960;520411,915680;581891,918278;627784,919144;545523,905290;484909,901826;438150,900960;438150,900960;433820,1040371;433820,1040371;507423,1049896;569768,1052494;609600,1049030;555048,1038639;477982,1039506;433820,1040371;433820,1040371;876300,1243860;812223,1248190;685800,1242128;677141,1259446;745548,1261178;820882,1261178;882361,1261178;876300,1243860;873702,1294083;873702,1294083;828675,1281094;690996,1271569;673677,1287155;741218,1288887;820882,1295815;873702,1294083;873702,1294083;690996,1226542;851189,1225676;882361,1221347;864177,1210956;743816,1217883;683202,1209224;665018,1216151;690996,1226542;512618,1310535;512618,1310535;512618,1310535;512618,1310535;350693,712192;335973,713058;350693,712192;350693,712192;1313584,1049030;1372466,1049030;1431348,1048165;1417493,1034310;1359477,1034310;1229591,1031712;1206211,1045567;1188027,1056824;1239982,1068946;1314450,1071544;1402773,1072410;1402773,1072410;1388052,1059421;1317914,1058555;1251239,1053360;1209675,1049896;1313584,1049030;355889,679287;271030,674958;198293,676690;185305,685349;214745,687081;302202,687081;390525,692276;459798,689678;355889,679287;231198,603087;192232,604819;205220,620405;342034,611746;426027,616076;428625,604819;231198,603087;251980,603087;231198,603087;192232,731242;261505,727778;394855,726046;393123,708728;350693,712192;350693,712192;335973,713058;211282,717387;192232,731242;898814,1191905;896216,1192771;898814,1191905;251980,603087;257175,603087;251980,603087;891021,1177185;856384,1178917;784514,1179783;660689,1175453;895350,1192771;891021,1177185;878032,1146012;798368,1145146;673677,1139085;677141,1149476;745548,1152940;834736,1156403;904875,1158135;904875,1158135;904875,1158135;878032,1146012;1181966,1271569;1181966,1271569;1126548,1257714;949902,1249055;929121,1254251;950768,1262910;1045152,1267240;1132609,1271569;1181966,1271569;1181966,1271569;1033030,702667;1048616,701801;1033030,702667;1033030,702667;1185430,734706;1185430,734706;1182832,735571;1185430,734706;1182832,735571;1182832,735571;1182832,735571;1027834,732974;1112693,737303;1185430,735571;1185430,735571;1185430,735571;1198418,726912;1168977,725180;1081521,725180;993198,719985;923925,722583;1027834,732974;501361,159742;501361,159742;501361,159742;479714,261053;479714,261053;505691,273176;585355,274042;710046,280103;706582,269712;638175,266248;548986,262785;479714,261053;479714,261053;698789,670628;770659,677555;923059,686214;923059,686214;923059,686214;923925,674958;879764,673226;790575,668896;698789,670628;1185430,734706;1185430,734706;1185430,734706;891886,533815;770659,539010;729961,532949;746414,550267;746414,550267;851189,549401;911802,545937;891886,533815;752475,650712;835602,651578;898814,651578;898814,651578;898814,651578;851189,639456;767196,639456;710046,634260;752475,650712;1033030,702667;1033030,702667;1048616,701801;1173307,697472;1192357,683617;1123084,687081;989734,688812;991466,706131;1033030,702667;1158586,770208;1158586,770208;1158586,770208;713509,799649;686666,802246;693593,813503;761134,816101;902277,821296;902277,821296;902277,821296;905741,804844;842530,805710;713509,799649;868507,787526;861580,787526;868507,787526;892752,875849;841664,873251;793173,876714;735157,868055;693593,874117;739486,884508;877166,887105;892752,875849;880630,786660;880630,786660;880630,786660;1153391,806576;1192357,804844;1179368,789258;1042555,797917;958561,793587;955964,804844;1153391,806576;1129146,807442;1153391,806576;1176771,768476;1176771,768476;1195821,760683;1157721,758085;1017443,758085;968952,761549;1027834,769342;1176771,768476;1158586,770208;1176771,768476;851189,604819;738621,598758;723034,610014;781050,615210;902277,616942;902277,616942;902277,616942;897948,600490;851189,604819;897948,836017;841664,839480;711777,835151;711777,850737;773257,852469;902277,855067;902277,855067;902277,855067;897948,836017;876300,887972;876300,887972;876300,887972;701386,1057690;822614,1055092;888423,1047299;845127,1039506;707448,1040371;673677,1049896;701386,1057690;701386,1057690;1159452,1197101;1159452,1197101;1159452,1197101;1136073,1184112;1071130,1184112;937780,1178051;929121,1186710;958561,1190174;1029566,1194503;1099705,1197967;1159452,1196235;1136073,1184112;687532,973696;880630,991014;880630,991014;880630,991014;855518,973696;773257,979758;687532,973696;882361,989282;880630,990149;880630,990149;882361,989282;1412298,397867;1353416,392671;1223530,385744;1220932,404794;1283277,399599;1356880,406526;1418359,416051;1412298,397867;1141268,898362;1046884,897496;934316,901826;968086,908753;1043421,907021;1135207,912217;1191491,913949;1141268,898362;1190625,913949;1190625,913949;1190625,913949;1250373,721717;1367271,713924;1423555,712192;1403639,693142;1273752,700069;1229591,710460;1250373,721717;1250373,721717;490970,543339;490970,543339;542059,545937;590550,542474;648566,551133;690130,545071;644236,534680;506557,532083;507423,532083;506557,532083;506557,532083;490970,543339;1211407,952049;1211407,952049;1349086,942524;1414030,940792;1427018,928669;1395846,922608;1249507,932998;1192357,939060;1211407,952049;1211407,952049;1229591,948585;1215737,951183;1229591,948585;1232189,442028;1305791,437699;1372466,442894;1418359,447224;1311852,428173;1242580,429905;1196687,434235;1232189,442028;485775,583171;542059,579708;671946,584037;671946,568451;610466,566719;481446,564121;481446,564121;481446,564121;485775,583171;507423,176194;571500,171865;697923,177926;706582,160608;638175,158876;562841,158876;501361,158876;507423,176194;884959,954646;878898,940792;852921,943389;785380,945121;706582,941657;884959,954646;508289,531217;523009,530351;508289,531217;507423,532083;507423,532083;507423,532083;873702,1007467;813955,1009199;756805,1009199;710046,999674;701386,1015260;760268,1018724;824346,1024785;878898,1026517;878898,1026517;878898,1026517;873702,1007467;458932,743365;503093,745097;592282,749426;685800,748560;613930,741633;461530,732974;461530,732974;461530,732974;458932,743365;909205,920876;909205,920876;909205,920876;817418,904424;671080,906155;787977,914815;858982,919144;909205,920876;613064,879312;653761,885373;637309,868055;637309,868055;532534,868921;471921,872385;491836,884508;491836,884508;613064,879312;1210541,1025651;1210541,1025651;1258166,1023919;1347355,1022187;1414896,1017858;1404505,1001405;1254702,1006601;1191491,1009199;1210541,1025651;139411,1120035;163657,1120901;159327,1107046;99580,1106180;101311,1106180;99580,1106180;1732,1112242;1732,1126097;19050,1122633;139411,1120035;119495,1081935;162791,1080203;158461,1064617;133350,1065483;133350,1065483;133350,1065483;1732,1076740;1732,1076740;1732,1093192;3464,1092326;119495,1081935;176645,1185844;128155,1182381;126423,1182381;0,1191040;0,1202296;150668,1195369;176645,1185844;116898,1158135;172316,1159867;110836,1145146;110836,1145146;66675,1147744;1732,1152074;1732,1171123;53686,1162464;116898,1158135;115166,1183246;126423,1182381;128155,1182381;115166,1183246;109970,1144280;109970,1144280;109970,1144280;71870,935597;141143,933865;187036,929535;151534,921742;77932,926071;11257,920876;866,918278;866,933865;71870,935597;132484,1065483;132484,1065483;132484,1065483;132484,1065483;159327,978892;161925,959842;99580,965037;25977,958110;0,952049;0,968501;29441,971099;159327,978892;122959,1045567;123825,1028248;123825,1028248;123825,1028248;7793,1036042;866,1035176;866,1049030;122959,1045567;119495,1029115;113434,1030847;119495,1029115;76200,898362;159327,898362;164523,879312;110836,885373;25977,882776;0,876714;0,890569;4330,890569;76200,898362;156730,1013528;179243,1001405;121227,997076;40698,992746;1732,990149;1732,1006601;29441,1004003;156730,1013528;164523,1392796;165389,1377210;114300,1375478;112568,1375478;866,1383271;866,1399724;25111,1395394;164523,1392796;130752,1455142;130752,1455142;130752,1455142;161059,1236067;178377,1220480;99580,1219615;96982,1219615;866,1229139;866,1245592;28575,1242128;161059,1236067;130752,1455142;130752,1455142;130752,1455142;130752,1455142;148070,1468996;174048,1470728;176645,1456873;130752,1456008;130752,1456008;84859,1457740;866,1463801;866,1476790;148070,1468996;181841,1423103;156730,1415310;156730,1415310;91786,1417042;9525,1425701;866,1425701;866,1441287;127289,1430896;181841,1423103;148936,1275033;174048,1261178;137680,1259446;137680,1259446;0,1272435;0,1287155;148936,1275033;148070,1352099;175780,1339976;109105,1334780;109105,1334780;109105,1334780;109105,1334780;1732,1346037;1732,1359026;11257,1358160;148070,1352099;138545,1259446;138545,1259446;138545,1259446;110836,1297546;110836,1297546;110836,1297546;135948,1313133;179243,1304474;110836,1298412;109970,1298412;0,1310535;0,1323524;2598,1323524;135948,1313133;122959,579708;171450,575378;161059,562389;86591,561524;866,565853;866,584903;53686,580574;122959,579708;173182,332058;173182,332058;173182,332058;122959,858530;172316,863726;149802,848139;89189,844676;16452,836883;0,833419;0,848139;61480,853335;122959,858530;190500,419514;172316,406526;172316,406526;34636,416051;866,416051;866,435101;133350,424710;190500,419514;154132,332923;177511,314740;195695,300019;143741,284433;69273,280969;866,277506;866,291360;66675,297421;132484,304349;174048,308678;70139,308678;11257,308678;0,308678;0,328594;24245,328594;154132,332923;161059,388342;201757,382280;154132,368426;149802,369292;102177,366694;9525,370157;1732,370157;1732,391805;6061,390940;161059,388342;114300,278371;179243,280103;174048,260187;117764,259321;22514,253260;866,250662;866,268847;20782,270578;114300,278371;158461,164071;172316,139826;147205,144155;98714,145021;19916,139826;866,137228;866,156278;35502,158010;158461,164071;25111,118178;109105,119044;165389,125972;167986,107787;93518,104324;5195,103458;1732,103458;1732,119044;25111,118178;27709,466274;180109,462810;173182,447224;92652,448956;25111,447224;1732,446358;1732,468006;27709,466274;46759,194378;120361,203037;188768,194378;108239,184853;28575,180524;1732,176194;1732,195244;46759,194378;103909,238540;179243,242003;158461,225551;80530,218623;1732,210831;1732,229881;25111,230746;103909,238540;129886,350242;193098,347644;173182,332923;173182,332923;125557,334655;36368,336387;0,336387;0,352839;129886,350242;175780,695740;145473,680153;31173,687946;866,686214;866,705264;118630,702667;175780,695740;146339,679287;146339,679287;146339,679287;149802,739035;154132,719985;154132,719985;104775,724315;22514,725180;0,724315;0,740767;71005,738169;149802,739035;129886,821296;177511,821296;148936,810040;88323,804844;24245,795319;866,790123;866,806576;58016,812637;129886,821296;105641,778867;161925,784928;163657,766744;96982,765012;20782,762415;0,758951;0,775403;36368,776269;105641,778867;112568,543339;173182,541608;116032,525155;866,531217;866,550267;25111,545937;112568,543339;148936,509569;165389,487921;112568,483592;111702,483592;49357,485324;0,488787;0,507837;18184,505240;148936,509569;153266,650712;111702,640321;16452,647248;866,646383;866,667165;109970,661103;153266,650712;52820,1496706;52820,1496706;866,1499303;866,1512292;8659,1511426;89189,1510560;188768,1503633;52820,1496706;148936,623003;177511,614344;165389,603087;866,607417;866,623869;148936,623003;400916,1504498;248516,1505365;248516,1505365;248516,1505365;226002,1524415;350693,1515756;413039,1520951;400916,1504498;1175039,1425701;1079789,1431762;943841,1433494;919596,1442153;996661,1449946;998393,1449946;1184564,1443019;1175039,1425701;902277,1496706;891886,1497571;902277,1496706;1383723,1406651;1430482,1404919;1414030,1391065;1343025,1390199;1208809,1391930;1312718,1404053;1383723,1406651;1013114,1448214;998393,1449081;998393,1449081;1013114,1448214;1394980,1357294;1323109,1356428;1254702,1352099;1209675,1352099;1242580,1367685;1311852,1369417;1381125,1369417;1433080,1369417;1432214,1370283;1433080,1369417;1433080,1369417;1394980,1357294;1277216,1443019;1372466,1443019;1432214,1443885;1432214,1443885;1372466,1428299;1278948,1424835;1207077,1430896;1277216,1443019;891886,1497571;885825,1498437;891886,1497571;867641,1481985;721302,1479387;692727,1493242;744682,1493242;902277,1496706;902277,1496706;902277,1496706;902277,1496706;922193,1486315;867641,1481985;1095375,1483717;1095375,1483717;1095375,1483717;1182832,1496706;1124816,1501901;1039091,1505365;982807,1501901;952500,1518353;1014846,1520085;1100571,1518353;1085850,1519219;1102302,1518353;1158586,1515756;1182832,1496706;1095375,1483717;1095375,1483717;1156855,1479387;1167246,1460337;1026102,1468996;963757,1466399;955098,1482851;1095375,1483717;1276350,1171990;1356014,1176319;1433080,1183246;1433080,1183246;1433080,1183246;1436543,1166794;1401907,1163331;1336964,1162464;1263362,1153805;1194955,1162464;1276350,1171990;1424421,1333915;1419225,1335646;1424421,1333915;1246043,108653;1246043,108653;1246043,108653;1421823,1510560;1342159,1508828;1217468,1511426;1293668,1519219;1377662,1520951;1439141,1520085;1439141,1520085;1439141,1520085;1421823,1510560;1275484,32453;1275484,32453;1275484,32453;1440007,415;1374198,9939;1236518,16867;1208809,28990;1275484,34185;1275484,34185;1424421,19464;1451264,15135;1440007,415;1438275,80944;1402773,78347;1234787,92201;1209675,106055;1246043,107787;1246043,107787;1413164,93067;1438275,80944;1383723,1276764;1234787,1267240;1210541,1287155;1278948,1287155;1364673,1291485;1436543,1295815;1383723,1276764;1415761,1318328;1351684,1316597;1278082,1309669;1213139,1307937;1231323,1323524;1291071,1328719;1424421,1334780;1415761,1318328;1414030,1203162;1349086,1198833;1226127,1192771;1212273,1217017;1237384,1212687;1285875,1211821;1364673,1217017;1434812,1219615;1434812,1219615;1434812,1219615;1414030,1203162;1358612,1237799;1274618,1236933;1218334,1230006;1215737,1248190;1290205,1251653;1378527,1252519;1435677,1255117;1358612,1237799;1325707,1483717;1325707,1483717;1427884,1481119;1317914,1467264;1199284,1476790;1325707,1483717;478848,1475924;478848,1475924;478848,1475924;223405,1305339;290080,1299278;359352,1301010;421698,1307071;412173,1290619;347230,1290619;273627,1288021;206086,1289753;206086,1289753;206086,1289753;223405,1305339;207818,1361623;207818,1361623;207818,1361623;302202,1408383;391391,1410980;440748,1405785;347230,1399724;255443,1395394;206086,1397126;206086,1397126;206086,1397126;302202,1408383;906607,1511426;849457,1514889;724766,1511426;711777,1530476;779318,1531342;779318,1531342;780184,1531342;910071,1521817;906607,1511426;214745,1273301;287482,1262910;354157,1261178;417368,1268105;390525,1251653;349827,1251653;349827,1251653;306532,1252519;222539,1256849;199159,1261178;214745,1273301;385330,1214419;385330,1214419;247650,1220480;208684,1230871;245918,1234335;306532,1229139;368877,1225676;406111,1223078;385330,1214419;385330,1214419;375805,1217017;380134,1216151;375805,1217017;214745,1164196;368877,1153805;411307,1154671;390525,1143415;390525,1143415;341168,1144280;255443,1146012;203489,1147744;214745,1164196;240723,1126962;361084,1115706;399184,1114839;346364,1107046;346364,1107046;290080,1107912;221673,1110510;188768,1124365;240723,1126962;369743,1180649;271030,1184112;211282,1197967;249382,1197101;304800,1193637;413039,1191040;369743,1180649;349827,1251653;349827,1251653;349827,1251653;148070,88737;172316,68821;103909,68821;18184,64492;0,61028;0,80078;148070,88737;231198,1373746;288348,1371149;353291,1368551;381866,1372881;400916,1380674;405246,1359026;338570,1359026;267566,1359026;209550,1361623;231198,1373746;1251239,300019;1251239,300019;1382857,288762;1412298,282701;1381125,272310;1264227,283567;1220932,285298;1225261,300885;1251239,300019;1251239,300019;490105,1408383;469323,1419639;524741,1422237;638175,1426567;667616,1422237;621723,1412712;490105,1408383;490105,1408383;662421,1453410;589684,1447349;523009,1438690;464993,1432628;490105,1451678;565439,1456008;636443,1462069;683202,1469862;662421,1453410;779318,1530476;779318,1530476;779318,1530476;779318,1530476;408709,1468996;344632,1475924;272761,1471594;232930,1468996;232930,1468996;303934,1489778;373207,1488912;430357,1483717;408709,1468996;684068,1382405;620857,1381540;482311,1376344;482311,1376344;482311,1376344;478848,1394528;547255,1391930;620857,1391930;687532,1395394;684068,1382405;531668,1490644;575830,1492376;621723,1496706;569768,1477655;477982,1475924;531668,1490644;464127,1327853;388793,1330451;220807,1324389;219941,1341708;297007,1336512;381866,1338244;447675,1342574;464127,1327853;325582,1434360;325582,1434360;258041,1430896;216477,1432628;257175,1448214;324716,1446483;445943,1447349;325582,1434360;346364,1107046;346364,1107046;346364,1107046;660689,1509694;660689,1509694;594880,1512292;524741,1514024;475384,1524415;514350,1528744;590550,1524415;652030,1527878;660689,1509694;193098,495714;242455,510435;336839,511301;449407,506972;415636,500044;340302,501776;248516,496581;193098,495714;193098,495714;195695,584903;274493,578842;433820,584037;453736,570183;407843,570183;213880,564987;222539,564987;213880,564987;188768,568451;195695,584903;193098,547669;219941,543339;263236,542474;409575,545071;429491,535546;371475,532949;198293,530351;193098,547669;693593,192646;533400,193512;502227,197842;520411,208233;640773,201305;701386,209964;719571,203037;693593,192646;456334,1191905;592282,1189308;626052,1185844;610466,1173722;610466,1173722;503959,1177185;436418,1177185;425161,1187576;456334,1191905;492702,242003;527339,240271;599209,239405;722168,243735;487507,226417;492702,242003;862446,92201;824346,95665;737755,91335;731693,106055;781916,108653;871105,108653;871105,108653;871105,108653;862446,92201;493568,327728;493568,327728;498764,343315;533400,341583;605271,340717;729096,345046;493568,327728;608734,93067;510020,89603;596611,105189;723034,104324;608734,93067;503093,305214;558511,304349;677141,314740;697923,304349;634711,295690;509155,290494;509155,290494;509155,290494;503093,305214;555914,138960;693593,148485;710911,132899;643371,131167;563707,124240;510886,125105;510886,125105;510886,125105;555914,138960;608734,1139951;608734,1139951;608734,1139951;424296,1081935;491836,1080203;560243,1084533;625186,1096655;644236,1082801;587952,1076740;439016,1066349;424296,1081935;397452,743365;397452,743365;397452,743365;884959,130301;772391,133764;737755,127703;755073,142423;884093,144155;884959,130301;464127,1155537;633846,1154671;647700,1140817;608734,1139951;608734,1139951;461530,1140817;426893,1154671;464127,1155537;416502,894032;351559,894032;266700,893167;205220,893167;219075,907887;298739,904424;369743,906155;422564,907021;416502,894032;432089,1117437;477982,1119169;598343,1121767;626052,1117437;589684,1111376;452005,1106180;452005,1106180;432089,1117437;368011,784062;223405,784062;202623,798782;263236,797917;393989,799649;419966,790123;368011,784062;233795,764146;414770,759817;442480,747694;396586,744230;396586,744230;316057,745962;228600,750292;184439,760683;233795,764146;222539,869787;392257,870653;439882,866324;379268,858530;207818,857665;207818,857665;182707,864592;222539,869787;187036,829956;265834,829089;412173,834285;432089,842078;442480,827358;375805,819565;208684,816967;187036,829956;204355,893167;204355,893167;204355,893167;232930,564987;237259,564987;232930,564987;884093,145021;884093,145021;884093,145021;997527,459347;1028700,457615;1083252,457615;1176771,435967;1032164,448956;982807,443760;997527,459347;997527,459347;997527,459347;997527,459347;997527,459347;979343,494849;1052080,497446;1125682,493117;1188027,489653;1170709,473201;1097973,481860;1025236,487055;977611,480994;979343,494849;1052080,497446;1052080,497446;1052080,497446;980209,374487;1039091,385744;1194955,384878;1212273,368426;1263362,368426;1343891,372756;1412298,371889;1420091,356303;1356014,361498;1227859,351108;1205346,363230;1207077,365828;1161184,375353;1032164,373621;980209,374487;1411432,232478;1365539,242869;1244312,245467;1220932,244601;1225261,258456;1285009,259321;1285009,259321;1418359,248064;1411432,232478;1273752,221222;1317914,218623;1383723,214294;1399309,195244;1330037,204769;1266825,208233;1211407,206501;1273752,221222;1273752,221222;1194955,384878;1194955,384878;1194955,384878;1063336,340717;1006186,338119;1005321,356303;1005321,356303;1143000,349376;1195821,345046;1187162,331192;1063336,340717;1273752,221222;1273752,221222;1273752,221222;968086,417782;1093643,416917;1094509,416917;1180234,411722;1161184,401331;1104034,405660;1012248,403062;968086,417782;920461,262785;750743,263651;736889,277506;775855,278371;774989,278371;775855,278371;923059,277506;957696,263651;920461,262785;1179368,522558;1179368,522558;1179368,522558;914400,194378;865909,197842;763732,194378;749011,207367;798368,209099;921327,211696;914400,194378;891021,159742;775855,164937;729961,165803;764598,176194;895350,175328;895350,175328;895350,175328;891021,159742;930852,313873;930852,313873;930852,313873;928255,226417;792307,229014;758536,232478;774123,244601;774123,244601;880630,241137;948171,241137;959427,230746;928255,226417;930852,313873;951634,301751;905741,300019;785380,297421;757671,301751;794039,307812;930852,313873;930852,313873;945573,352839;945573,352839;945573,352839;945573,352839;967221,521692;1032164,521692;1117023,522558;1178502,522558;1164648,507837;1084984,511301;1013980,509569;961159,508703;967221,521692;960293,336387;892752,338119;824346,333790;759402,321667;740352,335521;796636,341583;945573,351974;960293,336387;1134341,1302742;1042555,1298412;949902,1288887;895350,1289753;943841,1300144;1037359,1309669;1125682,1315730;1190625,1317462;1134341,1302742;1033896,175328;1033896,175328;1033896,175328;1169843,153680;1097107,164071;1030432,165803;967221,158876;994064,175328;1034761,175328;1034761,175328;1077191,174462;1161184,170133;1184564,165803;1169843,153680;1161184,121642;1094509,127703;1025236,125972;962891,119910;972416,136362;1037359,136362;1110961,138960;1178502,137228;1178502,137228;1178502,137228;1161184,121642;1152525,54967;1095375,57564;1030432,60162;1001857,55833;982807,48040;978477,69687;1045152,69687;1116157,69687;1174173,67089;1174173,67089;1174173,67089;1152525,54967;1037359,29855;1129146,34185;1178502,32453;1178502,32453;1178502,32453;1081521,22062;992332,19464;942975,24660;1037359,29855;998393,211696;998393,211696;998393,211696;1014846,242869;1113559,239405;1173307,225551;1135207,226417;1079789,229881;971550,232478;1014846,242869;1169843,260187;1015711,270578;973282,269712;994064,280969;994064,280969;1043421,280103;1129146,278371;1181100,276639;1169843,260187;994064,281835;994064,281835;994064,281835;998393,211696;1136073,205635;1175039,195244;1137805,191780;1077191,196976;1014846,200439;977611,203037;998393,211696;998393,211696;1162916,102592;1162916,102592;1162916,102592;346364,65358;253711,58430;201757,60162;244186,71419;332509,77480;421698,85274;432955,71419;346364,65358;919596,99994;994930,97396;1162916,103458;1163782,86139;1086716,91335;1001857,89603;936048,85274;919596,99994;229466,35051;309995,36782;381000,42844;451139,44576;427759,33319;348961,28123;274493,22062;207818,18599;207818,18599;207818,18599;229466,35051;1143866,296555;1023505,307812;985405,308678;1038225,316472;1038225,316472;1094509,315605;1162916,313008;1195821,299153;1143866,296555;193964,90469;193964,90469;193964,90469;193964,90469;249382,105189;341168,109519;433820,119044;488373,118178;439882,107787;346364,98262;258041,92201;193098,90469;193098,90469;249382,105189;193098,90469;193098,90469;193098,90469;193098,90469;836468,61028;763732,60162;710911,58430;736889,67956;792307,71419;863311,75748;915266,80944;910936,65358;836468,61028;490105,74017;635577,72285;690996,78347;686666,62760;616527,61894;524741,58430;529071,58430;524741,58430;486641,58430;490105,74017;796636,36782;904009,41978;904009,41978;904009,41978;917864,28990;878898,25526;765464,25526;743816,34185;796636,36782;530802,58430;530802,58430;530802,58430;507423,33319;571500,35917;648566,38514;720436,49771;702252,31587;638175,27258;562841,21196;497032,20331;507423,33319;1438275,813503;1358612,813503;1271155,816101;1210541,817833;1267691,834285;1417493,824760;1438275,813503;697057,1357294;767196,1358160;858982,1361623;858982,1361623;897082,1361623;894484,1346903;749011,1348635;693593,1342574;697057,1357294;472786,1354696;547255,1357294;622589,1358160;673677,1356428;591416,1347769;520411,1343440;468457,1338244;472786,1354696;874568,1329585;787977,1313998;661555,1314865;775855,1326121;874568,1329585;728230,1388467;779318,1392796;838200,1398858;889289,1399724;829541,1384137;771525,1382405;714375,1371149;728230,1388467;958561,1409248;1038225,1409248;1120487,1411847;1179368,1413578;1134341,1396260;1049482,1397992;968086,1395394;904009,1400589;958561,1409248;493568,1258581;608734,1253385;654627,1252519;619991,1242128;489239,1242994;489239,1242994;489239,1242994;493568,1258581;498764,1288021;498764,1288021;611332,1284558;645968,1290619;628650,1275899;499630,1274167;498764,1288021;488373,1242994;488373,1242994;488373,1242994;469323,1224810;517814,1221347;619991,1224810;634711,1211821;585355,1210089;462395,1207492;462395,1207492;462395,1207492;469323,1224810;1038225,316472;1038225,316472;1038225,316472;1154257,1369417;1073727,1367685;1002723,1361623;932584,1359892;955964,1371149;1034761,1376344;1109230,1382405;1175905,1385869;1175905,1385869;1175905,1385869;1154257,1369417;499630,1274167;499630,1274167;499630,1274167;1433080,848139;1365539,852469;1235652,849006;1219200,870653;1272021,874983;1272886,874983;1335232,873251;1404505,867190;1433080,848139;1272021,874983;1272021,874983;1272021,874983;462395,1207492;462395,1207492;462395,1207492;1139537,1335646;1051214,1329585;962025,1321792;950768,1335646;1037359,1340842;1130011,1347769;1189759,1350367;1139537,1335646;1263362,760683;1261630,760683;1263362,760683;1391516,735571;1234787,737303;1206211,745962;1218334,757219;1261630,759817;1263362,759817;1413164,750292;1436543,733839;1391516,735571;1428750,1101851;1428750,1101851;1428750,1101851;1226127,1132158;1304059,1139085;1436543,1142549;1358612,1126962;1278948,1119169;1203614,1115706;1226127,1132158;106507,45442;171450,47173;153266,31587;93518,26392;866,15135;866,35917;32905,37649;106507,45442;1209675,1097521;1265959,1098387;1361209,1104449;1427884,1101851;1427884,1101851;1427884,1101851;1373332,1088862;1206211,1078472;1209675,1097521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w10:wrap anchorx="page"/>
                <w10:anchorlock/>
              </v:group>
            </w:pict>
          </mc:Fallback>
        </mc:AlternateContent>
      </w:r>
    </w:p>
    <w:tbl>
      <w:tblPr>
        <w:tblW w:w="5000" w:type="pct"/>
        <w:tblCellMar>
          <w:left w:w="115" w:type="dxa"/>
          <w:right w:w="115" w:type="dxa"/>
        </w:tblCellMar>
        <w:tblLook w:val="0600" w:firstRow="0" w:lastRow="0" w:firstColumn="0" w:lastColumn="0" w:noHBand="1" w:noVBand="1"/>
        <w:tblDescription w:val="Layout table"/>
      </w:tblPr>
      <w:tblGrid>
        <w:gridCol w:w="4190"/>
        <w:gridCol w:w="1444"/>
        <w:gridCol w:w="1004"/>
        <w:gridCol w:w="4162"/>
      </w:tblGrid>
      <w:tr w:rsidR="001C6464" w:rsidRPr="00610B47" w14:paraId="567B7D66" w14:textId="77777777" w:rsidTr="00D17F6E">
        <w:trPr>
          <w:trHeight w:val="1870"/>
        </w:trPr>
        <w:tc>
          <w:tcPr>
            <w:tcW w:w="5634" w:type="dxa"/>
            <w:gridSpan w:val="2"/>
          </w:tcPr>
          <w:p w14:paraId="4E1BFFFC" w14:textId="77777777" w:rsidR="006C4846" w:rsidRPr="00610B47" w:rsidRDefault="00025368" w:rsidP="00BC4A66">
            <w:pPr>
              <w:pStyle w:val="Subtitle"/>
              <w:rPr>
                <w:rFonts w:asciiTheme="majorBidi" w:hAnsiTheme="majorBidi"/>
                <w:b/>
                <w:bCs/>
                <w:sz w:val="40"/>
                <w:szCs w:val="40"/>
                <w:u w:val="single"/>
              </w:rPr>
            </w:pPr>
            <w:bookmarkStart w:id="0" w:name="_Hlk146274267"/>
            <w:r w:rsidRPr="00610B47">
              <w:rPr>
                <w:rFonts w:asciiTheme="majorBidi" w:hAnsiTheme="majorBidi"/>
                <w:b/>
                <w:bCs/>
                <w:sz w:val="40"/>
                <w:szCs w:val="40"/>
                <w:u w:val="single"/>
              </w:rPr>
              <w:t>Visit Us Online</w:t>
            </w:r>
          </w:p>
          <w:p w14:paraId="0901B7E8" w14:textId="77777777" w:rsidR="00025368" w:rsidRPr="00610B47" w:rsidRDefault="00025368" w:rsidP="00025368">
            <w:pPr>
              <w:rPr>
                <w:rFonts w:ascii="Segoe Print" w:hAnsi="Segoe Print"/>
              </w:rPr>
            </w:pPr>
          </w:p>
          <w:p w14:paraId="3F75D71E" w14:textId="1FF64B70" w:rsidR="00025368" w:rsidRPr="00610B47" w:rsidRDefault="00025368" w:rsidP="00025368">
            <w:pPr>
              <w:rPr>
                <w:rFonts w:ascii="Segoe Print" w:hAnsi="Segoe Print"/>
                <w:sz w:val="36"/>
                <w:szCs w:val="36"/>
              </w:rPr>
            </w:pPr>
            <w:r w:rsidRPr="00610B47">
              <w:rPr>
                <w:rFonts w:ascii="Segoe Print" w:hAnsi="Segoe Print"/>
                <w:sz w:val="36"/>
                <w:szCs w:val="36"/>
              </w:rPr>
              <w:t>Uet.acm@gmail.com</w:t>
            </w:r>
          </w:p>
          <w:p w14:paraId="75DD7271" w14:textId="10739BE1" w:rsidR="00025368" w:rsidRPr="00610B47" w:rsidRDefault="00025368" w:rsidP="00025368">
            <w:pPr>
              <w:rPr>
                <w:rFonts w:ascii="Segoe Print" w:hAnsi="Segoe Print"/>
                <w:sz w:val="36"/>
                <w:szCs w:val="36"/>
              </w:rPr>
            </w:pPr>
            <w:r w:rsidRPr="00610B47">
              <w:rPr>
                <w:rFonts w:ascii="Segoe Print" w:hAnsi="Segoe Print"/>
                <w:sz w:val="36"/>
                <w:szCs w:val="36"/>
              </w:rPr>
              <w:t>lms.uet.edu.pk</w:t>
            </w:r>
          </w:p>
          <w:p w14:paraId="65A264FD" w14:textId="72852EE8" w:rsidR="00025368" w:rsidRPr="00610B47" w:rsidRDefault="00025368" w:rsidP="00025368">
            <w:pPr>
              <w:rPr>
                <w:rFonts w:ascii="Segoe Print" w:hAnsi="Segoe Print"/>
                <w:sz w:val="36"/>
                <w:szCs w:val="36"/>
              </w:rPr>
            </w:pPr>
            <w:r w:rsidRPr="00610B47">
              <w:rPr>
                <w:rFonts w:ascii="Segoe Print" w:hAnsi="Segoe Print"/>
                <w:sz w:val="36"/>
                <w:szCs w:val="36"/>
              </w:rPr>
              <w:t>Cse.uet.edu.pk</w:t>
            </w:r>
          </w:p>
        </w:tc>
        <w:tc>
          <w:tcPr>
            <w:tcW w:w="5166" w:type="dxa"/>
            <w:gridSpan w:val="2"/>
            <w:vMerge w:val="restart"/>
          </w:tcPr>
          <w:p w14:paraId="22093679" w14:textId="2888F83F" w:rsidR="006C4846" w:rsidRPr="00610B47" w:rsidRDefault="00542BCE" w:rsidP="00FC4FD9">
            <w:pPr>
              <w:rPr>
                <w:rFonts w:ascii="Segoe Print" w:hAnsi="Segoe Print"/>
              </w:rPr>
            </w:pPr>
            <w:r w:rsidRPr="00610B47">
              <w:rPr>
                <w:rFonts w:ascii="Segoe Print" w:hAnsi="Segoe Print"/>
                <w:noProof/>
                <w:lang w:val="en-AU" w:eastAsia="en-AU"/>
                <w14:ligatures w14:val="standardContextual"/>
              </w:rPr>
              <w:drawing>
                <wp:inline distT="0" distB="0" distL="0" distR="0" wp14:anchorId="2C3C0B1B" wp14:editId="3729018F">
                  <wp:extent cx="3048000" cy="1627790"/>
                  <wp:effectExtent l="0" t="0" r="0" b="0"/>
                  <wp:docPr id="1054632839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4632839" name="Picture 1054632839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8514" cy="1633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6464" w:rsidRPr="006268F3" w14:paraId="07E7DFBD" w14:textId="77777777" w:rsidTr="00D17F6E">
        <w:trPr>
          <w:trHeight w:val="826"/>
        </w:trPr>
        <w:tc>
          <w:tcPr>
            <w:tcW w:w="5634" w:type="dxa"/>
            <w:gridSpan w:val="2"/>
            <w:tcBorders>
              <w:bottom w:val="single" w:sz="8" w:space="0" w:color="E6DFD2" w:themeColor="accent5" w:themeTint="66"/>
            </w:tcBorders>
          </w:tcPr>
          <w:p w14:paraId="5A8689CB" w14:textId="4E71DA95" w:rsidR="006C4846" w:rsidRPr="00670EB0" w:rsidRDefault="006C4846" w:rsidP="00D858BF">
            <w:pPr>
              <w:pStyle w:val="Title"/>
            </w:pPr>
          </w:p>
        </w:tc>
        <w:tc>
          <w:tcPr>
            <w:tcW w:w="5166" w:type="dxa"/>
            <w:gridSpan w:val="2"/>
            <w:vMerge/>
            <w:tcBorders>
              <w:bottom w:val="single" w:sz="8" w:space="0" w:color="E6DFD2" w:themeColor="accent5" w:themeTint="66"/>
            </w:tcBorders>
          </w:tcPr>
          <w:p w14:paraId="7661257B" w14:textId="77777777" w:rsidR="006C4846" w:rsidRPr="006268F3" w:rsidRDefault="006C4846" w:rsidP="00FC4FD9">
            <w:pPr>
              <w:rPr>
                <w:noProof/>
              </w:rPr>
            </w:pPr>
          </w:p>
        </w:tc>
      </w:tr>
      <w:tr w:rsidR="006C4846" w:rsidRPr="006268F3" w14:paraId="5800F931" w14:textId="77777777" w:rsidTr="00103B3B">
        <w:trPr>
          <w:trHeight w:val="66"/>
        </w:trPr>
        <w:tc>
          <w:tcPr>
            <w:tcW w:w="10800" w:type="dxa"/>
            <w:gridSpan w:val="4"/>
            <w:tcBorders>
              <w:top w:val="single" w:sz="8" w:space="0" w:color="E6DFD2" w:themeColor="accent5" w:themeTint="66"/>
            </w:tcBorders>
          </w:tcPr>
          <w:p w14:paraId="657F1978" w14:textId="1C64FE98" w:rsidR="006C4846" w:rsidRPr="006268F3" w:rsidRDefault="006C4846" w:rsidP="00FC4FD9"/>
        </w:tc>
      </w:tr>
      <w:tr w:rsidR="001C6464" w:rsidRPr="006268F3" w14:paraId="5E8C1802" w14:textId="77777777" w:rsidTr="00D17F6E">
        <w:trPr>
          <w:trHeight w:val="3357"/>
        </w:trPr>
        <w:tc>
          <w:tcPr>
            <w:tcW w:w="4190" w:type="dxa"/>
            <w:vMerge w:val="restart"/>
          </w:tcPr>
          <w:p w14:paraId="3864BC85" w14:textId="65C602F3" w:rsidR="006C4846" w:rsidRPr="00891A14" w:rsidRDefault="00D17F6E" w:rsidP="00FC4FD9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 xml:space="preserve"> </w:t>
            </w:r>
            <w:r>
              <w:rPr>
                <w:rFonts w:ascii="Times New Roman" w:hAnsi="Times New Roman"/>
                <w:b/>
                <w:bCs/>
                <w:sz w:val="32"/>
              </w:rPr>
              <w:t>T</w:t>
            </w:r>
            <w:r w:rsidR="001C4260">
              <w:rPr>
                <w:b/>
                <w:bCs/>
                <w:noProof/>
                <w:sz w:val="24"/>
                <w:szCs w:val="24"/>
                <w14:ligatures w14:val="standardContextual"/>
              </w:rPr>
              <w:drawing>
                <wp:inline distT="0" distB="0" distL="0" distR="0" wp14:anchorId="7F952F96" wp14:editId="69633DFC">
                  <wp:extent cx="2466975" cy="1847850"/>
                  <wp:effectExtent l="19050" t="0" r="28575" b="552450"/>
                  <wp:docPr id="141258623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2586235" name="Picture 1412586235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6975" cy="1847850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>
                            <a:noFill/>
                          </a:ln>
                          <a:effectLst>
                            <a:reflection blurRad="12700" stA="38000" endPos="28000" dist="5000" dir="5400000" sy="-100000" algn="bl" rotWithShape="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10" w:type="dxa"/>
            <w:gridSpan w:val="3"/>
            <w:tcBorders>
              <w:bottom w:val="single" w:sz="8" w:space="0" w:color="E6DFD2" w:themeColor="accent5" w:themeTint="66"/>
            </w:tcBorders>
          </w:tcPr>
          <w:p w14:paraId="1FDCF08D" w14:textId="77777777" w:rsidR="006C4846" w:rsidRPr="00103B3B" w:rsidRDefault="00025368" w:rsidP="00F572C9">
            <w:pPr>
              <w:pStyle w:val="Heading2"/>
              <w:rPr>
                <w:rFonts w:ascii="Times New Roman" w:hAnsi="Times New Roman" w:cs="Times New Roman"/>
                <w:b/>
                <w:bCs/>
                <w:sz w:val="36"/>
                <w:szCs w:val="36"/>
                <w:u w:val="single"/>
              </w:rPr>
            </w:pPr>
            <w:r w:rsidRPr="00103B3B">
              <w:rPr>
                <w:rFonts w:ascii="Times New Roman" w:hAnsi="Times New Roman" w:cs="Times New Roman"/>
                <w:b/>
                <w:bCs/>
                <w:sz w:val="36"/>
                <w:szCs w:val="36"/>
                <w:u w:val="single"/>
              </w:rPr>
              <w:t xml:space="preserve">Internationally recognized </w:t>
            </w:r>
          </w:p>
          <w:p w14:paraId="3C8F3FB7" w14:textId="6EF823A8" w:rsidR="00025368" w:rsidRPr="00610B47" w:rsidRDefault="00025368" w:rsidP="00025368">
            <w:pPr>
              <w:pStyle w:val="Subtitle"/>
              <w:rPr>
                <w:rFonts w:ascii="Segoe Print" w:hAnsi="Segoe Print"/>
              </w:rPr>
            </w:pPr>
            <w:r w:rsidRPr="00610B47">
              <w:rPr>
                <w:rFonts w:ascii="Segoe Print" w:hAnsi="Segoe Print"/>
                <w:sz w:val="24"/>
                <w:szCs w:val="24"/>
              </w:rPr>
              <w:t>UET Graduates are eligible to work globally</w:t>
            </w:r>
            <w:r w:rsidR="00103B3B" w:rsidRPr="00610B47">
              <w:rPr>
                <w:rFonts w:ascii="Segoe Print" w:hAnsi="Segoe Print"/>
                <w:sz w:val="24"/>
                <w:szCs w:val="24"/>
              </w:rPr>
              <w:t>.</w:t>
            </w:r>
            <w:r w:rsidRPr="00610B47">
              <w:rPr>
                <w:rFonts w:ascii="Segoe Print" w:hAnsi="Segoe Print"/>
                <w:sz w:val="24"/>
                <w:szCs w:val="24"/>
              </w:rPr>
              <w:t xml:space="preserve"> it is</w:t>
            </w:r>
            <w:r w:rsidR="00103B3B" w:rsidRPr="00610B47">
              <w:rPr>
                <w:rFonts w:ascii="Segoe Print" w:hAnsi="Segoe Print"/>
                <w:sz w:val="24"/>
                <w:szCs w:val="24"/>
              </w:rPr>
              <w:t xml:space="preserve"> associated Washington Accord Programs offered in</w:t>
            </w:r>
            <w:r w:rsidR="00103B3B" w:rsidRPr="00610B47">
              <w:rPr>
                <w:rFonts w:ascii="Segoe Print" w:hAnsi="Segoe Print"/>
              </w:rPr>
              <w:t xml:space="preserve"> </w:t>
            </w:r>
            <w:r w:rsidR="00103B3B" w:rsidRPr="00610B47">
              <w:rPr>
                <w:rFonts w:ascii="Segoe Print" w:hAnsi="Segoe Print"/>
                <w:sz w:val="24"/>
                <w:szCs w:val="24"/>
              </w:rPr>
              <w:t>Computer Science</w:t>
            </w:r>
            <w:r w:rsidR="00103B3B" w:rsidRPr="00610B47">
              <w:rPr>
                <w:rFonts w:ascii="Segoe Print" w:hAnsi="Segoe Print"/>
              </w:rPr>
              <w:t xml:space="preserve">.     </w:t>
            </w:r>
            <w:r w:rsidRPr="00610B47">
              <w:rPr>
                <w:rFonts w:ascii="Segoe Print" w:hAnsi="Segoe Print"/>
              </w:rPr>
              <w:t xml:space="preserve">  </w:t>
            </w:r>
          </w:p>
        </w:tc>
      </w:tr>
      <w:tr w:rsidR="00D17F6E" w:rsidRPr="006268F3" w14:paraId="773CB776" w14:textId="77777777" w:rsidTr="00D17F6E">
        <w:trPr>
          <w:gridAfter w:val="3"/>
          <w:wAfter w:w="6610" w:type="dxa"/>
          <w:trHeight w:val="1728"/>
        </w:trPr>
        <w:tc>
          <w:tcPr>
            <w:tcW w:w="4190" w:type="dxa"/>
            <w:vMerge/>
          </w:tcPr>
          <w:p w14:paraId="3F81FE56" w14:textId="77777777" w:rsidR="00D17F6E" w:rsidRDefault="00D17F6E" w:rsidP="00FC4FD9">
            <w:pPr>
              <w:ind w:right="-690"/>
              <w:rPr>
                <w:b/>
                <w:bCs/>
                <w:sz w:val="24"/>
                <w:szCs w:val="24"/>
              </w:rPr>
            </w:pPr>
          </w:p>
        </w:tc>
      </w:tr>
      <w:tr w:rsidR="00D17F6E" w:rsidRPr="006268F3" w14:paraId="1FD7AE76" w14:textId="77777777" w:rsidTr="00D17F6E">
        <w:trPr>
          <w:gridAfter w:val="3"/>
          <w:wAfter w:w="6610" w:type="dxa"/>
          <w:trHeight w:val="1728"/>
        </w:trPr>
        <w:tc>
          <w:tcPr>
            <w:tcW w:w="4190" w:type="dxa"/>
            <w:vMerge/>
          </w:tcPr>
          <w:p w14:paraId="6F572619" w14:textId="77777777" w:rsidR="00D17F6E" w:rsidRDefault="00D17F6E" w:rsidP="00FC4FD9">
            <w:pPr>
              <w:ind w:right="-690"/>
              <w:rPr>
                <w:b/>
                <w:bCs/>
                <w:sz w:val="24"/>
                <w:szCs w:val="24"/>
              </w:rPr>
            </w:pPr>
          </w:p>
        </w:tc>
      </w:tr>
      <w:tr w:rsidR="00103B3B" w:rsidRPr="006268F3" w14:paraId="354B72F1" w14:textId="77777777" w:rsidTr="00D17F6E">
        <w:trPr>
          <w:trHeight w:val="1438"/>
        </w:trPr>
        <w:tc>
          <w:tcPr>
            <w:tcW w:w="4190" w:type="dxa"/>
            <w:vMerge/>
          </w:tcPr>
          <w:p w14:paraId="304CA934" w14:textId="77777777" w:rsidR="006C4846" w:rsidRPr="00891A14" w:rsidRDefault="006C4846" w:rsidP="00FC4FD9">
            <w:pPr>
              <w:rPr>
                <w:rFonts w:asciiTheme="majorHAnsi" w:hAnsiTheme="majorHAnsi" w:cstheme="majorHAnsi"/>
                <w:sz w:val="40"/>
                <w:szCs w:val="40"/>
              </w:rPr>
            </w:pPr>
          </w:p>
        </w:tc>
        <w:tc>
          <w:tcPr>
            <w:tcW w:w="2448" w:type="dxa"/>
            <w:gridSpan w:val="2"/>
            <w:tcBorders>
              <w:top w:val="single" w:sz="8" w:space="0" w:color="E6DFD2" w:themeColor="accent5" w:themeTint="66"/>
            </w:tcBorders>
            <w:vAlign w:val="bottom"/>
          </w:tcPr>
          <w:p w14:paraId="0803FC8C" w14:textId="3E603CBF" w:rsidR="006C4846" w:rsidRPr="00D858BF" w:rsidRDefault="006C4846" w:rsidP="00F572C9">
            <w:pPr>
              <w:rPr>
                <w:bCs/>
                <w:szCs w:val="20"/>
              </w:rPr>
            </w:pPr>
          </w:p>
        </w:tc>
        <w:tc>
          <w:tcPr>
            <w:tcW w:w="4162" w:type="dxa"/>
            <w:tcBorders>
              <w:top w:val="single" w:sz="8" w:space="0" w:color="E6DFD2" w:themeColor="accent5" w:themeTint="66"/>
            </w:tcBorders>
            <w:vAlign w:val="bottom"/>
          </w:tcPr>
          <w:p w14:paraId="1BFC335F" w14:textId="01E80DA6" w:rsidR="006C4846" w:rsidRPr="002941FE" w:rsidRDefault="006C4846" w:rsidP="00BC4A66">
            <w:pPr>
              <w:jc w:val="right"/>
              <w:rPr>
                <w:bCs/>
                <w:szCs w:val="20"/>
              </w:rPr>
            </w:pPr>
          </w:p>
        </w:tc>
      </w:tr>
      <w:bookmarkEnd w:id="0"/>
    </w:tbl>
    <w:p w14:paraId="7EF3418B" w14:textId="77777777" w:rsidR="00A014B6" w:rsidRDefault="00A014B6" w:rsidP="00ED276F">
      <w:pPr>
        <w:rPr>
          <w:rFonts w:ascii="Times New Roman" w:hAnsi="Times New Roman"/>
          <w:b/>
          <w:bCs/>
          <w:color w:val="002060"/>
          <w:sz w:val="36"/>
          <w:szCs w:val="36"/>
          <w:u w:val="single"/>
        </w:rPr>
        <w:sectPr w:rsidR="00A014B6" w:rsidSect="00D4685B">
          <w:pgSz w:w="12240" w:h="15840"/>
          <w:pgMar w:top="810" w:right="720" w:bottom="720" w:left="720" w:header="0" w:footer="0" w:gutter="0"/>
          <w:cols w:space="720"/>
          <w:docGrid w:linePitch="435"/>
        </w:sectPr>
      </w:pPr>
    </w:p>
    <w:p w14:paraId="2A856091" w14:textId="6E8E4C37" w:rsidR="005A1E62" w:rsidRPr="001C6464" w:rsidRDefault="00D17F6E" w:rsidP="00ED276F">
      <w:pPr>
        <w:rPr>
          <w:rFonts w:ascii="Times New Roman" w:hAnsi="Times New Roman"/>
          <w:b/>
          <w:bCs/>
          <w:color w:val="002060"/>
          <w:sz w:val="36"/>
          <w:szCs w:val="36"/>
          <w:u w:val="single"/>
        </w:rPr>
      </w:pPr>
      <w:r w:rsidRPr="001C6464">
        <w:rPr>
          <w:rFonts w:ascii="Times New Roman" w:hAnsi="Times New Roman"/>
          <w:b/>
          <w:bCs/>
          <w:color w:val="002060"/>
          <w:sz w:val="36"/>
          <w:szCs w:val="36"/>
          <w:u w:val="single"/>
        </w:rPr>
        <w:t>COURSE OFFERED</w:t>
      </w:r>
      <w:r w:rsidR="00996E30" w:rsidRPr="001C6464">
        <w:rPr>
          <w:rFonts w:ascii="Times New Roman" w:hAnsi="Times New Roman"/>
          <w:b/>
          <w:bCs/>
          <w:color w:val="002060"/>
          <w:sz w:val="36"/>
          <w:szCs w:val="36"/>
          <w:u w:val="single"/>
        </w:rPr>
        <w:t xml:space="preserve">                               </w:t>
      </w:r>
      <w:r w:rsidR="00A014B6">
        <w:rPr>
          <w:rFonts w:ascii="Times New Roman" w:hAnsi="Times New Roman"/>
          <w:b/>
          <w:bCs/>
          <w:color w:val="002060"/>
          <w:sz w:val="36"/>
          <w:szCs w:val="36"/>
          <w:u w:val="single"/>
        </w:rPr>
        <w:t xml:space="preserve">  </w:t>
      </w:r>
      <w:r w:rsidR="00996E30" w:rsidRPr="001C6464">
        <w:rPr>
          <w:rFonts w:ascii="Times New Roman" w:hAnsi="Times New Roman"/>
          <w:b/>
          <w:bCs/>
          <w:color w:val="002060"/>
          <w:sz w:val="36"/>
          <w:szCs w:val="36"/>
          <w:u w:val="single"/>
        </w:rPr>
        <w:t xml:space="preserve">                    </w:t>
      </w:r>
    </w:p>
    <w:p w14:paraId="7A9CC3F5" w14:textId="2E803202" w:rsidR="00D17F6E" w:rsidRPr="00436EFA" w:rsidRDefault="00D17F6E" w:rsidP="00D17F6E">
      <w:pPr>
        <w:pStyle w:val="ListParagraph"/>
        <w:numPr>
          <w:ilvl w:val="0"/>
          <w:numId w:val="1"/>
        </w:numPr>
        <w:rPr>
          <w:rFonts w:ascii="Times New Roman" w:hAnsi="Times New Roman"/>
          <w:color w:val="73551D" w:themeColor="accent4"/>
          <w:sz w:val="28"/>
          <w:szCs w:val="28"/>
        </w:rPr>
      </w:pPr>
      <w:r w:rsidRPr="00436EFA">
        <w:rPr>
          <w:rFonts w:ascii="Times New Roman" w:hAnsi="Times New Roman"/>
          <w:color w:val="73551D" w:themeColor="accent4"/>
          <w:sz w:val="28"/>
          <w:szCs w:val="28"/>
        </w:rPr>
        <w:t>BSC Computer</w:t>
      </w:r>
      <w:r w:rsidR="00A014B6">
        <w:rPr>
          <w:rFonts w:ascii="Times New Roman" w:hAnsi="Times New Roman"/>
          <w:color w:val="73551D" w:themeColor="accent4"/>
          <w:sz w:val="28"/>
          <w:szCs w:val="28"/>
        </w:rPr>
        <w:t xml:space="preserve"> Science                                                                    </w:t>
      </w:r>
    </w:p>
    <w:p w14:paraId="10E6B327" w14:textId="0A146932" w:rsidR="00D17F6E" w:rsidRPr="00436EFA" w:rsidRDefault="00D17F6E" w:rsidP="00D17F6E">
      <w:pPr>
        <w:pStyle w:val="ListParagraph"/>
        <w:numPr>
          <w:ilvl w:val="0"/>
          <w:numId w:val="1"/>
        </w:numPr>
        <w:rPr>
          <w:rFonts w:ascii="Times New Roman" w:hAnsi="Times New Roman"/>
          <w:color w:val="73551D" w:themeColor="accent4"/>
          <w:sz w:val="28"/>
          <w:szCs w:val="28"/>
        </w:rPr>
      </w:pPr>
      <w:r w:rsidRPr="00436EFA">
        <w:rPr>
          <w:rFonts w:ascii="Times New Roman" w:hAnsi="Times New Roman"/>
          <w:color w:val="73551D" w:themeColor="accent4"/>
          <w:sz w:val="28"/>
          <w:szCs w:val="28"/>
        </w:rPr>
        <w:t>BSC Computer Engineering</w:t>
      </w:r>
    </w:p>
    <w:p w14:paraId="1915864F" w14:textId="77777777" w:rsidR="00D17F6E" w:rsidRPr="00436EFA" w:rsidRDefault="00D17F6E" w:rsidP="00D17F6E">
      <w:pPr>
        <w:pStyle w:val="ListParagraph"/>
        <w:numPr>
          <w:ilvl w:val="0"/>
          <w:numId w:val="1"/>
        </w:numPr>
        <w:rPr>
          <w:rFonts w:ascii="Times New Roman" w:hAnsi="Times New Roman"/>
          <w:color w:val="73551D" w:themeColor="accent4"/>
          <w:sz w:val="28"/>
          <w:szCs w:val="28"/>
        </w:rPr>
      </w:pPr>
      <w:r w:rsidRPr="00436EFA">
        <w:rPr>
          <w:rFonts w:ascii="Times New Roman" w:hAnsi="Times New Roman"/>
          <w:color w:val="73551D" w:themeColor="accent4"/>
          <w:sz w:val="28"/>
          <w:szCs w:val="28"/>
        </w:rPr>
        <w:t>MSC Computer Science</w:t>
      </w:r>
    </w:p>
    <w:p w14:paraId="4152C868" w14:textId="69CE3A92" w:rsidR="00D17F6E" w:rsidRPr="00436EFA" w:rsidRDefault="00D17F6E" w:rsidP="00D17F6E">
      <w:pPr>
        <w:pStyle w:val="ListParagraph"/>
        <w:numPr>
          <w:ilvl w:val="0"/>
          <w:numId w:val="1"/>
        </w:numPr>
        <w:rPr>
          <w:rFonts w:ascii="Times New Roman" w:hAnsi="Times New Roman"/>
          <w:color w:val="73551D" w:themeColor="accent4"/>
          <w:sz w:val="28"/>
          <w:szCs w:val="28"/>
        </w:rPr>
      </w:pPr>
      <w:r w:rsidRPr="00436EFA">
        <w:rPr>
          <w:rFonts w:ascii="Times New Roman" w:hAnsi="Times New Roman"/>
          <w:color w:val="73551D" w:themeColor="accent4"/>
          <w:sz w:val="28"/>
          <w:szCs w:val="28"/>
        </w:rPr>
        <w:t>MSC Computer Engineering</w:t>
      </w:r>
    </w:p>
    <w:p w14:paraId="176DAA08" w14:textId="4E2D8C67" w:rsidR="00D17F6E" w:rsidRPr="001C6464" w:rsidRDefault="00D17F6E" w:rsidP="00ED276F">
      <w:pPr>
        <w:rPr>
          <w:rFonts w:ascii="Times New Roman" w:hAnsi="Times New Roman"/>
          <w:b/>
          <w:bCs/>
          <w:color w:val="002060"/>
          <w:sz w:val="36"/>
          <w:szCs w:val="36"/>
          <w:u w:val="single"/>
        </w:rPr>
      </w:pPr>
      <w:r w:rsidRPr="001C6464">
        <w:rPr>
          <w:rFonts w:ascii="Times New Roman" w:hAnsi="Times New Roman"/>
          <w:b/>
          <w:bCs/>
          <w:color w:val="002060"/>
          <w:sz w:val="36"/>
          <w:szCs w:val="36"/>
          <w:u w:val="single"/>
        </w:rPr>
        <w:t>CAREERS</w:t>
      </w:r>
    </w:p>
    <w:p w14:paraId="2004079D" w14:textId="24B95843" w:rsidR="00D17F6E" w:rsidRPr="00436EFA" w:rsidRDefault="00D17F6E" w:rsidP="00436EFA">
      <w:pPr>
        <w:pStyle w:val="ListParagraph"/>
        <w:numPr>
          <w:ilvl w:val="0"/>
          <w:numId w:val="2"/>
        </w:numPr>
        <w:rPr>
          <w:rFonts w:ascii="Times New Roman" w:hAnsi="Times New Roman"/>
          <w:color w:val="73551D" w:themeColor="accent4"/>
          <w:sz w:val="28"/>
          <w:szCs w:val="28"/>
        </w:rPr>
      </w:pPr>
      <w:r w:rsidRPr="00436EFA">
        <w:rPr>
          <w:rFonts w:ascii="Times New Roman" w:hAnsi="Times New Roman"/>
          <w:color w:val="73551D" w:themeColor="accent4"/>
          <w:sz w:val="28"/>
          <w:szCs w:val="28"/>
        </w:rPr>
        <w:t xml:space="preserve">Software Development </w:t>
      </w:r>
    </w:p>
    <w:p w14:paraId="298FDB58" w14:textId="21A84914" w:rsidR="00D17F6E" w:rsidRPr="00436EFA" w:rsidRDefault="00D17F6E" w:rsidP="00436EFA">
      <w:pPr>
        <w:pStyle w:val="ListParagraph"/>
        <w:numPr>
          <w:ilvl w:val="0"/>
          <w:numId w:val="2"/>
        </w:numPr>
        <w:rPr>
          <w:rFonts w:ascii="Times New Roman" w:hAnsi="Times New Roman"/>
          <w:color w:val="73551D" w:themeColor="accent4"/>
          <w:sz w:val="28"/>
          <w:szCs w:val="28"/>
        </w:rPr>
      </w:pPr>
      <w:r w:rsidRPr="00436EFA">
        <w:rPr>
          <w:rFonts w:ascii="Times New Roman" w:hAnsi="Times New Roman"/>
          <w:color w:val="73551D" w:themeColor="accent4"/>
          <w:sz w:val="28"/>
          <w:szCs w:val="28"/>
        </w:rPr>
        <w:t>Network &amp; Computer System</w:t>
      </w:r>
      <w:r w:rsidR="00436EFA" w:rsidRPr="00436EFA">
        <w:rPr>
          <w:rFonts w:ascii="Times New Roman" w:hAnsi="Times New Roman"/>
          <w:color w:val="73551D" w:themeColor="accent4"/>
          <w:sz w:val="28"/>
          <w:szCs w:val="28"/>
        </w:rPr>
        <w:t xml:space="preserve">  </w:t>
      </w:r>
    </w:p>
    <w:p w14:paraId="74601AE1" w14:textId="0CD6A9B2" w:rsidR="00D17F6E" w:rsidRDefault="00D17F6E" w:rsidP="00436EFA">
      <w:pPr>
        <w:pStyle w:val="ListParagraph"/>
        <w:numPr>
          <w:ilvl w:val="0"/>
          <w:numId w:val="2"/>
        </w:numPr>
        <w:rPr>
          <w:rFonts w:ascii="Times New Roman" w:hAnsi="Times New Roman"/>
          <w:color w:val="73551D" w:themeColor="accent4"/>
          <w:sz w:val="28"/>
          <w:szCs w:val="28"/>
        </w:rPr>
      </w:pPr>
      <w:r w:rsidRPr="00436EFA">
        <w:rPr>
          <w:rFonts w:ascii="Times New Roman" w:hAnsi="Times New Roman"/>
          <w:color w:val="73551D" w:themeColor="accent4"/>
          <w:sz w:val="28"/>
          <w:szCs w:val="28"/>
        </w:rPr>
        <w:t xml:space="preserve">Computer </w:t>
      </w:r>
      <w:r w:rsidR="00436EFA" w:rsidRPr="00436EFA">
        <w:rPr>
          <w:rFonts w:ascii="Times New Roman" w:hAnsi="Times New Roman"/>
          <w:color w:val="73551D" w:themeColor="accent4"/>
          <w:sz w:val="28"/>
          <w:szCs w:val="28"/>
        </w:rPr>
        <w:t>Network &amp; Architects</w:t>
      </w:r>
    </w:p>
    <w:p w14:paraId="27BEC28D" w14:textId="1A9AAF2F" w:rsidR="00436EFA" w:rsidRDefault="00436EFA" w:rsidP="00436EFA">
      <w:pPr>
        <w:pStyle w:val="ListParagraph"/>
        <w:rPr>
          <w:rFonts w:ascii="Times New Roman" w:hAnsi="Times New Roman"/>
          <w:color w:val="73551D" w:themeColor="accent4"/>
          <w:sz w:val="28"/>
          <w:szCs w:val="28"/>
        </w:rPr>
      </w:pPr>
    </w:p>
    <w:p w14:paraId="27C2D3DE" w14:textId="77777777" w:rsidR="00996E30" w:rsidRPr="001C6464" w:rsidRDefault="00996E30" w:rsidP="00996E30">
      <w:pPr>
        <w:rPr>
          <w:rFonts w:ascii="Times New Roman" w:hAnsi="Times New Roman"/>
          <w:b/>
          <w:bCs/>
          <w:color w:val="002060"/>
          <w:sz w:val="36"/>
          <w:szCs w:val="36"/>
          <w:u w:val="single"/>
        </w:rPr>
      </w:pPr>
      <w:r w:rsidRPr="001C6464">
        <w:rPr>
          <w:rFonts w:ascii="Times New Roman" w:hAnsi="Times New Roman"/>
          <w:b/>
          <w:bCs/>
          <w:color w:val="002060"/>
          <w:sz w:val="36"/>
          <w:szCs w:val="36"/>
          <w:u w:val="single"/>
        </w:rPr>
        <w:t>TECHNICAL SOCIETY</w:t>
      </w:r>
    </w:p>
    <w:p w14:paraId="43E42783" w14:textId="77777777" w:rsidR="00996E30" w:rsidRPr="00A87E0E" w:rsidRDefault="00996E30" w:rsidP="00996E30">
      <w:pPr>
        <w:rPr>
          <w:rFonts w:ascii="Times New Roman" w:hAnsi="Times New Roman"/>
          <w:color w:val="73551D" w:themeColor="accent4"/>
          <w:sz w:val="28"/>
          <w:szCs w:val="28"/>
        </w:rPr>
      </w:pPr>
      <w:r w:rsidRPr="00A87E0E">
        <w:rPr>
          <w:rFonts w:ascii="Times New Roman" w:hAnsi="Times New Roman"/>
          <w:color w:val="73551D" w:themeColor="accent4"/>
          <w:sz w:val="28"/>
          <w:szCs w:val="28"/>
        </w:rPr>
        <w:t xml:space="preserve">UET ACM is one of the celebrated </w:t>
      </w:r>
    </w:p>
    <w:p w14:paraId="44C1A012" w14:textId="77777777" w:rsidR="00996E30" w:rsidRPr="00A87E0E" w:rsidRDefault="00996E30" w:rsidP="00996E30">
      <w:pPr>
        <w:rPr>
          <w:rFonts w:ascii="Times New Roman" w:hAnsi="Times New Roman"/>
          <w:color w:val="73551D" w:themeColor="accent4"/>
          <w:sz w:val="28"/>
          <w:szCs w:val="28"/>
        </w:rPr>
      </w:pPr>
      <w:r w:rsidRPr="00A87E0E">
        <w:rPr>
          <w:rFonts w:ascii="Times New Roman" w:hAnsi="Times New Roman"/>
          <w:color w:val="73551D" w:themeColor="accent4"/>
          <w:sz w:val="28"/>
          <w:szCs w:val="28"/>
        </w:rPr>
        <w:t>Scientific society which is actively</w:t>
      </w:r>
    </w:p>
    <w:p w14:paraId="324BF8C2" w14:textId="09273521" w:rsidR="00996E30" w:rsidRPr="00A87E0E" w:rsidRDefault="00996E30" w:rsidP="00996E30">
      <w:pPr>
        <w:rPr>
          <w:rFonts w:ascii="Times New Roman" w:hAnsi="Times New Roman"/>
          <w:color w:val="73551D" w:themeColor="accent4"/>
          <w:sz w:val="28"/>
          <w:szCs w:val="28"/>
        </w:rPr>
      </w:pPr>
      <w:r w:rsidRPr="00A87E0E">
        <w:rPr>
          <w:rFonts w:ascii="Times New Roman" w:hAnsi="Times New Roman"/>
          <w:color w:val="73551D" w:themeColor="accent4"/>
          <w:sz w:val="28"/>
          <w:szCs w:val="28"/>
        </w:rPr>
        <w:t>Participated in different events in</w:t>
      </w:r>
    </w:p>
    <w:p w14:paraId="71E9AAEE" w14:textId="77777777" w:rsidR="00996E30" w:rsidRPr="00A87E0E" w:rsidRDefault="00996E30" w:rsidP="00996E30">
      <w:pPr>
        <w:rPr>
          <w:rFonts w:ascii="Times New Roman" w:hAnsi="Times New Roman"/>
          <w:color w:val="73551D" w:themeColor="accent4"/>
          <w:sz w:val="28"/>
          <w:szCs w:val="28"/>
        </w:rPr>
      </w:pPr>
      <w:r w:rsidRPr="00A87E0E">
        <w:rPr>
          <w:rFonts w:ascii="Times New Roman" w:hAnsi="Times New Roman"/>
          <w:color w:val="73551D" w:themeColor="accent4"/>
          <w:sz w:val="28"/>
          <w:szCs w:val="28"/>
        </w:rPr>
        <w:t>Collaboration with ICOSST (KICS)</w:t>
      </w:r>
    </w:p>
    <w:p w14:paraId="34901059" w14:textId="77777777" w:rsidR="001C6464" w:rsidRPr="00A87E0E" w:rsidRDefault="00996E30" w:rsidP="001C6464">
      <w:pPr>
        <w:pStyle w:val="ListParagraph"/>
        <w:numPr>
          <w:ilvl w:val="0"/>
          <w:numId w:val="4"/>
        </w:numPr>
        <w:rPr>
          <w:rFonts w:ascii="Times New Roman" w:hAnsi="Times New Roman"/>
          <w:color w:val="73551D" w:themeColor="accent4"/>
          <w:sz w:val="28"/>
          <w:szCs w:val="28"/>
        </w:rPr>
      </w:pPr>
      <w:r w:rsidRPr="00A87E0E">
        <w:rPr>
          <w:rFonts w:ascii="Times New Roman" w:hAnsi="Times New Roman"/>
          <w:color w:val="73551D" w:themeColor="accent4"/>
          <w:sz w:val="28"/>
          <w:szCs w:val="28"/>
        </w:rPr>
        <w:t xml:space="preserve">IEE UET Society </w:t>
      </w:r>
    </w:p>
    <w:p w14:paraId="6D8E7699" w14:textId="77777777" w:rsidR="001C6464" w:rsidRPr="00A87E0E" w:rsidRDefault="001C6464" w:rsidP="001C6464">
      <w:pPr>
        <w:pStyle w:val="ListParagraph"/>
        <w:numPr>
          <w:ilvl w:val="0"/>
          <w:numId w:val="4"/>
        </w:numPr>
        <w:rPr>
          <w:rFonts w:ascii="Times New Roman" w:hAnsi="Times New Roman"/>
          <w:color w:val="73551D" w:themeColor="accent4"/>
          <w:sz w:val="28"/>
          <w:szCs w:val="28"/>
        </w:rPr>
      </w:pPr>
      <w:r w:rsidRPr="00A87E0E">
        <w:rPr>
          <w:rFonts w:ascii="Times New Roman" w:hAnsi="Times New Roman"/>
          <w:color w:val="73551D" w:themeColor="accent4"/>
          <w:sz w:val="28"/>
          <w:szCs w:val="28"/>
        </w:rPr>
        <w:t xml:space="preserve">COMPUTER CLUB </w:t>
      </w:r>
    </w:p>
    <w:p w14:paraId="2E513120" w14:textId="54FD4A8B" w:rsidR="001C6464" w:rsidRPr="00A87E0E" w:rsidRDefault="001C6464" w:rsidP="001C6464">
      <w:pPr>
        <w:pStyle w:val="ListParagraph"/>
        <w:numPr>
          <w:ilvl w:val="0"/>
          <w:numId w:val="4"/>
        </w:numPr>
        <w:rPr>
          <w:rFonts w:ascii="Times New Roman" w:hAnsi="Times New Roman"/>
          <w:color w:val="73551D" w:themeColor="accent4"/>
          <w:sz w:val="28"/>
          <w:szCs w:val="28"/>
        </w:rPr>
      </w:pPr>
      <w:r w:rsidRPr="00A87E0E">
        <w:rPr>
          <w:rFonts w:ascii="Times New Roman" w:hAnsi="Times New Roman"/>
          <w:color w:val="73551D" w:themeColor="accent4"/>
          <w:sz w:val="28"/>
          <w:szCs w:val="28"/>
        </w:rPr>
        <w:t>IET SOCIETY</w:t>
      </w:r>
    </w:p>
    <w:p w14:paraId="66996F80" w14:textId="77777777" w:rsidR="00473781" w:rsidRDefault="00A014B6" w:rsidP="00996E30">
      <w:pPr>
        <w:rPr>
          <w:rFonts w:ascii="Times New Roman" w:hAnsi="Times New Roman"/>
          <w:color w:val="73551D" w:themeColor="accent4"/>
          <w:sz w:val="28"/>
          <w:szCs w:val="28"/>
        </w:rPr>
      </w:pPr>
      <w:r w:rsidRPr="00C2692F">
        <w:rPr>
          <w:rFonts w:ascii="Times New Roman" w:hAnsi="Times New Roman"/>
          <w:b/>
          <w:bCs/>
          <w:color w:val="002060"/>
          <w:sz w:val="36"/>
          <w:szCs w:val="36"/>
          <w:u w:val="single"/>
        </w:rPr>
        <w:t>COMPUTER FACULITIES</w:t>
      </w:r>
      <w:r>
        <w:rPr>
          <w:rFonts w:ascii="Times New Roman" w:hAnsi="Times New Roman"/>
          <w:color w:val="73551D" w:themeColor="accent4"/>
          <w:sz w:val="28"/>
          <w:szCs w:val="28"/>
        </w:rPr>
        <w:t xml:space="preserve"> Computer cell is providing complete facilities with internet </w:t>
      </w:r>
      <w:r w:rsidR="00FA582C">
        <w:rPr>
          <w:rFonts w:ascii="Times New Roman" w:hAnsi="Times New Roman"/>
          <w:color w:val="73551D" w:themeColor="accent4"/>
          <w:sz w:val="28"/>
          <w:szCs w:val="28"/>
        </w:rPr>
        <w:t>with advance</w:t>
      </w:r>
      <w:r w:rsidR="00473781">
        <w:rPr>
          <w:rFonts w:ascii="Times New Roman" w:hAnsi="Times New Roman"/>
          <w:color w:val="73551D" w:themeColor="accent4"/>
          <w:sz w:val="28"/>
          <w:szCs w:val="28"/>
        </w:rPr>
        <w:t xml:space="preserve"> internet </w:t>
      </w:r>
      <w:r w:rsidR="00FA582C">
        <w:rPr>
          <w:rFonts w:ascii="Times New Roman" w:hAnsi="Times New Roman"/>
          <w:color w:val="73551D" w:themeColor="accent4"/>
          <w:sz w:val="28"/>
          <w:szCs w:val="28"/>
        </w:rPr>
        <w:t>service to whole univ</w:t>
      </w:r>
      <w:r w:rsidR="00473781">
        <w:rPr>
          <w:rFonts w:ascii="Times New Roman" w:hAnsi="Times New Roman"/>
          <w:color w:val="73551D" w:themeColor="accent4"/>
          <w:sz w:val="28"/>
          <w:szCs w:val="28"/>
        </w:rPr>
        <w:t xml:space="preserve">ersities </w:t>
      </w:r>
    </w:p>
    <w:p w14:paraId="6AB0AD72" w14:textId="77777777" w:rsidR="00473781" w:rsidRDefault="00473781" w:rsidP="00996E30">
      <w:pPr>
        <w:rPr>
          <w:rFonts w:ascii="Times New Roman" w:hAnsi="Times New Roman"/>
          <w:color w:val="73551D" w:themeColor="accent4"/>
          <w:sz w:val="28"/>
          <w:szCs w:val="28"/>
        </w:rPr>
      </w:pPr>
      <w:r>
        <w:rPr>
          <w:rFonts w:ascii="Times New Roman" w:hAnsi="Times New Roman"/>
          <w:color w:val="73551D" w:themeColor="accent4"/>
          <w:sz w:val="28"/>
          <w:szCs w:val="28"/>
        </w:rPr>
        <w:t xml:space="preserve">Dean: Prof. Dr. Suhail Aftab Qurashi </w:t>
      </w:r>
    </w:p>
    <w:p w14:paraId="695608BB" w14:textId="77777777" w:rsidR="00473781" w:rsidRDefault="00473781" w:rsidP="00996E30">
      <w:pPr>
        <w:rPr>
          <w:rFonts w:ascii="Times New Roman" w:hAnsi="Times New Roman"/>
          <w:color w:val="73551D" w:themeColor="accent4"/>
          <w:sz w:val="28"/>
          <w:szCs w:val="28"/>
        </w:rPr>
      </w:pPr>
      <w:r>
        <w:rPr>
          <w:rFonts w:ascii="Times New Roman" w:hAnsi="Times New Roman"/>
          <w:color w:val="73551D" w:themeColor="accent4"/>
          <w:sz w:val="28"/>
          <w:szCs w:val="28"/>
        </w:rPr>
        <w:t>Chairman: Prof. Dr. Muhammad Shahbaz</w:t>
      </w:r>
    </w:p>
    <w:p w14:paraId="3F1274BE" w14:textId="77777777" w:rsidR="00473781" w:rsidRDefault="00473781" w:rsidP="00996E30">
      <w:pPr>
        <w:rPr>
          <w:rFonts w:ascii="Times New Roman" w:hAnsi="Times New Roman"/>
          <w:color w:val="73551D" w:themeColor="accent4"/>
          <w:sz w:val="28"/>
          <w:szCs w:val="28"/>
        </w:rPr>
      </w:pPr>
    </w:p>
    <w:p w14:paraId="08866DE2" w14:textId="77777777" w:rsidR="00473781" w:rsidRPr="00C2692F" w:rsidRDefault="00473781" w:rsidP="00996E30">
      <w:pPr>
        <w:rPr>
          <w:rFonts w:ascii="Times New Roman" w:hAnsi="Times New Roman"/>
          <w:b/>
          <w:bCs/>
          <w:color w:val="002060"/>
          <w:sz w:val="36"/>
          <w:szCs w:val="36"/>
          <w:u w:val="single"/>
        </w:rPr>
      </w:pPr>
      <w:r w:rsidRPr="00C2692F">
        <w:rPr>
          <w:rFonts w:ascii="Times New Roman" w:hAnsi="Times New Roman"/>
          <w:b/>
          <w:bCs/>
          <w:color w:val="002060"/>
          <w:sz w:val="36"/>
          <w:szCs w:val="36"/>
          <w:u w:val="single"/>
        </w:rPr>
        <w:t xml:space="preserve">CONTACT US </w:t>
      </w:r>
    </w:p>
    <w:p w14:paraId="53FDA579" w14:textId="1B7B5F16" w:rsidR="00473781" w:rsidRDefault="00473781" w:rsidP="00996E30">
      <w:pPr>
        <w:rPr>
          <w:rFonts w:ascii="Times New Roman" w:hAnsi="Times New Roman"/>
          <w:color w:val="73551D" w:themeColor="accent4"/>
          <w:sz w:val="28"/>
          <w:szCs w:val="28"/>
        </w:rPr>
      </w:pPr>
      <w:r>
        <w:rPr>
          <w:rFonts w:ascii="Times New Roman" w:hAnsi="Times New Roman"/>
          <w:color w:val="73551D" w:themeColor="accent4"/>
          <w:sz w:val="28"/>
          <w:szCs w:val="28"/>
        </w:rPr>
        <w:t>UET Admission: 042-99029216</w:t>
      </w:r>
    </w:p>
    <w:p w14:paraId="2F3085D8" w14:textId="77777777" w:rsidR="00473781" w:rsidRDefault="00473781" w:rsidP="00996E30">
      <w:pPr>
        <w:rPr>
          <w:rFonts w:ascii="Times New Roman" w:hAnsi="Times New Roman"/>
          <w:color w:val="73551D" w:themeColor="accent4"/>
          <w:sz w:val="28"/>
          <w:szCs w:val="28"/>
        </w:rPr>
      </w:pPr>
      <w:r>
        <w:rPr>
          <w:rFonts w:ascii="Times New Roman" w:hAnsi="Times New Roman"/>
          <w:color w:val="73551D" w:themeColor="accent4"/>
          <w:sz w:val="28"/>
          <w:szCs w:val="28"/>
        </w:rPr>
        <w:t>Registrar: 042-99029227</w:t>
      </w:r>
    </w:p>
    <w:p w14:paraId="5C0ACD45" w14:textId="77777777" w:rsidR="00473781" w:rsidRDefault="00473781" w:rsidP="00996E30">
      <w:pPr>
        <w:rPr>
          <w:rFonts w:ascii="Times New Roman" w:hAnsi="Times New Roman"/>
          <w:color w:val="73551D" w:themeColor="accent4"/>
          <w:sz w:val="28"/>
          <w:szCs w:val="28"/>
        </w:rPr>
      </w:pPr>
      <w:r>
        <w:rPr>
          <w:rFonts w:ascii="Times New Roman" w:hAnsi="Times New Roman"/>
          <w:color w:val="73551D" w:themeColor="accent4"/>
          <w:sz w:val="28"/>
          <w:szCs w:val="28"/>
        </w:rPr>
        <w:t>Deputy Registrar: 042-99029209</w:t>
      </w:r>
    </w:p>
    <w:p w14:paraId="2B15CB33" w14:textId="77777777" w:rsidR="00C2692F" w:rsidRDefault="00473781" w:rsidP="00996E30">
      <w:pPr>
        <w:rPr>
          <w:rFonts w:ascii="Times New Roman" w:hAnsi="Times New Roman"/>
          <w:color w:val="73551D" w:themeColor="accent4"/>
          <w:sz w:val="28"/>
          <w:szCs w:val="28"/>
        </w:rPr>
      </w:pPr>
      <w:r>
        <w:rPr>
          <w:rFonts w:ascii="Times New Roman" w:hAnsi="Times New Roman"/>
          <w:color w:val="73551D" w:themeColor="accent4"/>
          <w:sz w:val="28"/>
          <w:szCs w:val="28"/>
        </w:rPr>
        <w:t>Assistant Registrar:</w:t>
      </w:r>
      <w:r w:rsidR="00C2692F">
        <w:rPr>
          <w:rFonts w:ascii="Times New Roman" w:hAnsi="Times New Roman"/>
          <w:color w:val="73551D" w:themeColor="accent4"/>
          <w:sz w:val="28"/>
          <w:szCs w:val="28"/>
        </w:rPr>
        <w:t xml:space="preserve"> 042-99029417</w:t>
      </w:r>
    </w:p>
    <w:p w14:paraId="5FB0BEF5" w14:textId="402DD947" w:rsidR="00996E30" w:rsidRPr="00473781" w:rsidRDefault="00C2692F" w:rsidP="00996E30">
      <w:pPr>
        <w:rPr>
          <w:rFonts w:ascii="Times New Roman" w:hAnsi="Times New Roman"/>
          <w:color w:val="73551D" w:themeColor="accent4"/>
          <w:sz w:val="28"/>
          <w:szCs w:val="28"/>
        </w:rPr>
      </w:pPr>
      <w:r>
        <w:rPr>
          <w:rFonts w:ascii="Times New Roman" w:hAnsi="Times New Roman"/>
          <w:noProof/>
          <w:color w:val="73551D" w:themeColor="accent4"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5C701CA" wp14:editId="567EBAC6">
                <wp:simplePos x="0" y="0"/>
                <wp:positionH relativeFrom="column">
                  <wp:posOffset>-57982</wp:posOffset>
                </wp:positionH>
                <wp:positionV relativeFrom="paragraph">
                  <wp:posOffset>279202</wp:posOffset>
                </wp:positionV>
                <wp:extent cx="2690648" cy="1408387"/>
                <wp:effectExtent l="0" t="0" r="14605" b="20955"/>
                <wp:wrapNone/>
                <wp:docPr id="1398353414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0648" cy="1408387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460D4E" w14:textId="415820B1" w:rsidR="00C2692F" w:rsidRPr="00610B47" w:rsidRDefault="00C2692F" w:rsidP="00C2692F">
                            <w:pPr>
                              <w:jc w:val="center"/>
                              <w:rPr>
                                <w:rFonts w:ascii="Bahnschrift SemiCondensed" w:hAnsi="Bahnschrift SemiCondensed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610B47">
                              <w:rPr>
                                <w:rFonts w:ascii="Bahnschrift SemiCondensed" w:hAnsi="Bahnschrift SemiCondensed"/>
                                <w:color w:val="FFFFFF" w:themeColor="background1"/>
                                <w:sz w:val="24"/>
                                <w:szCs w:val="24"/>
                              </w:rPr>
                              <w:t>THE SCIENCE OF TODAY IS THE TECHNOLOGY OF TOMORROW</w:t>
                            </w:r>
                          </w:p>
                          <w:p w14:paraId="0BD09504" w14:textId="3D56AD27" w:rsidR="00C2692F" w:rsidRPr="00610B47" w:rsidRDefault="00C2692F" w:rsidP="00C2692F">
                            <w:pPr>
                              <w:jc w:val="center"/>
                              <w:rPr>
                                <w:rFonts w:ascii="Bahnschrift SemiCondensed" w:hAnsi="Bahnschrift SemiCondensed"/>
                                <w:color w:val="FFFFFF" w:themeColor="background1"/>
                                <w:sz w:val="24"/>
                                <w:szCs w:val="24"/>
                                <w14:textOutline w14:w="9525" w14:cap="rnd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610B47">
                              <w:rPr>
                                <w:rFonts w:ascii="Bahnschrift SemiCondensed" w:hAnsi="Bahnschrift SemiCondensed"/>
                                <w:color w:val="FFFFFF" w:themeColor="background1"/>
                                <w:sz w:val="24"/>
                                <w:szCs w:val="24"/>
                              </w:rPr>
                              <w:t>Edward Teller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5C701CA" id="Rectangle: Rounded Corners 6" o:spid="_x0000_s1030" style="position:absolute;margin-left:-4.55pt;margin-top:22pt;width:211.85pt;height:110.9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" fillcolor="#484138 [3204]" strokecolor="#0a0908 [484]" strokeweight="1pt">
                <v:stroke joinstyle="miter"/>
                <v:textbox>
                  <w:txbxContent>
                    <w:p w14:paraId="0C460D4E" w14:textId="415820B1" w:rsidR="00C2692F" w:rsidRPr="00610B47" w:rsidRDefault="00C2692F" w:rsidP="00C2692F">
                      <w:pPr>
                        <w:jc w:val="center"/>
                        <w:rPr>
                          <w:rFonts w:ascii="Bahnschrift SemiCondensed" w:hAnsi="Bahnschrift SemiCondensed"/>
                          <w:color w:val="FFFFFF" w:themeColor="background1"/>
                          <w:sz w:val="24"/>
                          <w:szCs w:val="24"/>
                        </w:rPr>
                      </w:pPr>
                      <w:r w:rsidRPr="00610B47">
                        <w:rPr>
                          <w:rFonts w:ascii="Bahnschrift SemiCondensed" w:hAnsi="Bahnschrift SemiCondensed"/>
                          <w:color w:val="FFFFFF" w:themeColor="background1"/>
                          <w:sz w:val="24"/>
                          <w:szCs w:val="24"/>
                        </w:rPr>
                        <w:t>THE SCIENCE OF TODAY IS THE TECHNOLOGY OF TOMORROW</w:t>
                      </w:r>
                    </w:p>
                    <w:p w14:paraId="0BD09504" w14:textId="3D56AD27" w:rsidR="00C2692F" w:rsidRPr="00610B47" w:rsidRDefault="00C2692F" w:rsidP="00C2692F">
                      <w:pPr>
                        <w:jc w:val="center"/>
                        <w:rPr>
                          <w:rFonts w:ascii="Bahnschrift SemiCondensed" w:hAnsi="Bahnschrift SemiCondensed"/>
                          <w:color w:val="FFFFFF" w:themeColor="background1"/>
                          <w:sz w:val="24"/>
                          <w:szCs w:val="24"/>
                          <w14:textOutline w14:w="9525" w14:cap="rnd" w14:cmpd="sng" w14:algn="ctr">
                            <w14:solidFill>
                              <w14:schemeClr w14:val="bg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610B47">
                        <w:rPr>
                          <w:rFonts w:ascii="Bahnschrift SemiCondensed" w:hAnsi="Bahnschrift SemiCondensed"/>
                          <w:color w:val="FFFFFF" w:themeColor="background1"/>
                          <w:sz w:val="24"/>
                          <w:szCs w:val="24"/>
                        </w:rPr>
                        <w:t>Edward Teller</w:t>
                      </w:r>
                    </w:p>
                  </w:txbxContent>
                </v:textbox>
              </v:roundrect>
            </w:pict>
          </mc:Fallback>
        </mc:AlternateContent>
      </w:r>
      <w:r w:rsidR="00473781">
        <w:rPr>
          <w:rFonts w:ascii="Times New Roman" w:hAnsi="Times New Roman"/>
          <w:color w:val="73551D" w:themeColor="accent4"/>
          <w:sz w:val="28"/>
          <w:szCs w:val="28"/>
        </w:rPr>
        <w:t xml:space="preserve"> </w:t>
      </w:r>
      <w:r w:rsidR="00A014B6">
        <w:rPr>
          <w:rFonts w:ascii="Times New Roman" w:hAnsi="Times New Roman"/>
          <w:color w:val="73551D" w:themeColor="accent4"/>
          <w:sz w:val="28"/>
          <w:szCs w:val="28"/>
        </w:rPr>
        <w:t xml:space="preserve">                                    </w:t>
      </w:r>
      <w:r w:rsidR="00A014B6" w:rsidRPr="001C6464">
        <w:rPr>
          <w:rFonts w:ascii="Times New Roman" w:hAnsi="Times New Roman"/>
          <w:b/>
          <w:bCs/>
          <w:color w:val="002060"/>
          <w:sz w:val="36"/>
          <w:szCs w:val="36"/>
          <w:u w:val="single"/>
        </w:rPr>
        <w:t xml:space="preserve">   </w:t>
      </w:r>
      <w:r w:rsidR="00A014B6">
        <w:rPr>
          <w:rFonts w:ascii="Times New Roman" w:hAnsi="Times New Roman"/>
          <w:b/>
          <w:bCs/>
          <w:color w:val="002060"/>
          <w:sz w:val="36"/>
          <w:szCs w:val="36"/>
          <w:u w:val="single"/>
        </w:rPr>
        <w:t xml:space="preserve">  </w:t>
      </w:r>
      <w:r w:rsidR="00A014B6" w:rsidRPr="001C6464">
        <w:rPr>
          <w:rFonts w:ascii="Times New Roman" w:hAnsi="Times New Roman"/>
          <w:b/>
          <w:bCs/>
          <w:color w:val="002060"/>
          <w:sz w:val="36"/>
          <w:szCs w:val="36"/>
          <w:u w:val="single"/>
        </w:rPr>
        <w:t xml:space="preserve">                    </w:t>
      </w:r>
    </w:p>
    <w:sectPr w:rsidR="00996E30" w:rsidRPr="00473781" w:rsidSect="00A014B6">
      <w:type w:val="continuous"/>
      <w:pgSz w:w="12240" w:h="15840"/>
      <w:pgMar w:top="810" w:right="720" w:bottom="720" w:left="720" w:header="0" w:footer="0" w:gutter="0"/>
      <w:cols w:num="2"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519E96" w14:textId="77777777" w:rsidR="00C17CC8" w:rsidRDefault="00C17CC8" w:rsidP="006B4331">
      <w:pPr>
        <w:spacing w:after="0"/>
      </w:pPr>
      <w:r>
        <w:separator/>
      </w:r>
    </w:p>
  </w:endnote>
  <w:endnote w:type="continuationSeparator" w:id="0">
    <w:p w14:paraId="5A31B079" w14:textId="77777777" w:rsidR="00C17CC8" w:rsidRDefault="00C17CC8" w:rsidP="006B433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peak Pro">
    <w:charset w:val="00"/>
    <w:family w:val="swiss"/>
    <w:pitch w:val="variable"/>
    <w:sig w:usb0="8000002F" w:usb1="0000000A" w:usb2="00000000" w:usb3="00000000" w:csb0="00000001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Rod">
    <w:charset w:val="B1"/>
    <w:family w:val="modern"/>
    <w:pitch w:val="fixed"/>
    <w:sig w:usb0="00000803" w:usb1="00000000" w:usb2="00000000" w:usb3="00000000" w:csb0="00000021" w:csb1="00000000"/>
  </w:font>
  <w:font w:name="Bahnschrif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egoe Print">
    <w:panose1 w:val="02000600000000000000"/>
    <w:charset w:val="00"/>
    <w:family w:val="auto"/>
    <w:pitch w:val="variable"/>
    <w:sig w:usb0="0000028F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10CF49" w14:textId="77777777" w:rsidR="00C17CC8" w:rsidRDefault="00C17CC8" w:rsidP="006B4331">
      <w:pPr>
        <w:spacing w:after="0"/>
      </w:pPr>
      <w:r>
        <w:separator/>
      </w:r>
    </w:p>
  </w:footnote>
  <w:footnote w:type="continuationSeparator" w:id="0">
    <w:p w14:paraId="53E04E2E" w14:textId="77777777" w:rsidR="00C17CC8" w:rsidRDefault="00C17CC8" w:rsidP="006B433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3E7297"/>
    <w:multiLevelType w:val="hybridMultilevel"/>
    <w:tmpl w:val="A4FE3EC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783E05"/>
    <w:multiLevelType w:val="hybridMultilevel"/>
    <w:tmpl w:val="29BEBB9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DB7358"/>
    <w:multiLevelType w:val="hybridMultilevel"/>
    <w:tmpl w:val="7E82A24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A57E65"/>
    <w:multiLevelType w:val="hybridMultilevel"/>
    <w:tmpl w:val="8736BE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3358995">
    <w:abstractNumId w:val="3"/>
  </w:num>
  <w:num w:numId="2" w16cid:durableId="35812037">
    <w:abstractNumId w:val="0"/>
  </w:num>
  <w:num w:numId="3" w16cid:durableId="736631117">
    <w:abstractNumId w:val="1"/>
  </w:num>
  <w:num w:numId="4" w16cid:durableId="15358474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displayBackgroundShape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BCE"/>
    <w:rsid w:val="00025368"/>
    <w:rsid w:val="000A69AD"/>
    <w:rsid w:val="00103B3B"/>
    <w:rsid w:val="00136BEA"/>
    <w:rsid w:val="00150E0F"/>
    <w:rsid w:val="00152DDE"/>
    <w:rsid w:val="00170E0E"/>
    <w:rsid w:val="00196F40"/>
    <w:rsid w:val="00197197"/>
    <w:rsid w:val="001C4260"/>
    <w:rsid w:val="001C6464"/>
    <w:rsid w:val="00233701"/>
    <w:rsid w:val="002368A0"/>
    <w:rsid w:val="002941FE"/>
    <w:rsid w:val="00394CF7"/>
    <w:rsid w:val="00417B95"/>
    <w:rsid w:val="00424975"/>
    <w:rsid w:val="00433C45"/>
    <w:rsid w:val="00436EFA"/>
    <w:rsid w:val="00473781"/>
    <w:rsid w:val="004E6183"/>
    <w:rsid w:val="00542BCE"/>
    <w:rsid w:val="0056276E"/>
    <w:rsid w:val="0058658B"/>
    <w:rsid w:val="005A1E62"/>
    <w:rsid w:val="005B0F55"/>
    <w:rsid w:val="00610B47"/>
    <w:rsid w:val="006268F3"/>
    <w:rsid w:val="00670EB0"/>
    <w:rsid w:val="006A032D"/>
    <w:rsid w:val="006B4331"/>
    <w:rsid w:val="006C4846"/>
    <w:rsid w:val="00754A88"/>
    <w:rsid w:val="007E348C"/>
    <w:rsid w:val="00845978"/>
    <w:rsid w:val="00861942"/>
    <w:rsid w:val="00891A14"/>
    <w:rsid w:val="008B563A"/>
    <w:rsid w:val="0094677D"/>
    <w:rsid w:val="00996E30"/>
    <w:rsid w:val="009F1E61"/>
    <w:rsid w:val="00A014B6"/>
    <w:rsid w:val="00A068F5"/>
    <w:rsid w:val="00A7415C"/>
    <w:rsid w:val="00A87E0E"/>
    <w:rsid w:val="00A900FD"/>
    <w:rsid w:val="00AB559A"/>
    <w:rsid w:val="00AE6005"/>
    <w:rsid w:val="00B90DBE"/>
    <w:rsid w:val="00BC4A66"/>
    <w:rsid w:val="00C17CC8"/>
    <w:rsid w:val="00C2692F"/>
    <w:rsid w:val="00C61B78"/>
    <w:rsid w:val="00D17F6E"/>
    <w:rsid w:val="00D4685B"/>
    <w:rsid w:val="00D5437E"/>
    <w:rsid w:val="00D5695C"/>
    <w:rsid w:val="00D858BF"/>
    <w:rsid w:val="00D93962"/>
    <w:rsid w:val="00DB5CC7"/>
    <w:rsid w:val="00DE22FE"/>
    <w:rsid w:val="00E611F4"/>
    <w:rsid w:val="00ED276F"/>
    <w:rsid w:val="00F572C9"/>
    <w:rsid w:val="00F87646"/>
    <w:rsid w:val="00F933C9"/>
    <w:rsid w:val="00FA582C"/>
    <w:rsid w:val="00FB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A2CAA0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 w:unhideWhenUsed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/>
    <w:lsdException w:name="TOC Heading" w:semiHidden="1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72C9"/>
    <w:pPr>
      <w:spacing w:after="240" w:line="240" w:lineRule="auto"/>
    </w:pPr>
    <w:rPr>
      <w:rFonts w:eastAsia="Candara" w:cs="Times New Roman"/>
      <w:color w:val="E6DFD2" w:themeColor="accent5" w:themeTint="66"/>
      <w:kern w:val="0"/>
      <w:sz w:val="20"/>
      <w:szCs w:val="32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858BF"/>
    <w:pPr>
      <w:keepNext/>
      <w:keepLines/>
      <w:spacing w:line="360" w:lineRule="auto"/>
      <w:outlineLvl w:val="0"/>
    </w:pPr>
    <w:rPr>
      <w:rFonts w:asciiTheme="majorHAnsi" w:eastAsiaTheme="majorEastAsia" w:hAnsiTheme="majorHAnsi" w:cstheme="majorBidi"/>
      <w:spacing w:val="15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qFormat/>
    <w:rsid w:val="00F572C9"/>
    <w:pPr>
      <w:keepNext/>
      <w:keepLines/>
      <w:spacing w:after="0" w:line="360" w:lineRule="auto"/>
      <w:outlineLvl w:val="1"/>
    </w:pPr>
    <w:rPr>
      <w:rFonts w:eastAsiaTheme="majorEastAsia" w:cstheme="majorBidi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rsid w:val="00D5695C"/>
    <w:pPr>
      <w:keepNext/>
      <w:keepLines/>
      <w:spacing w:before="160" w:after="80"/>
      <w:outlineLvl w:val="2"/>
    </w:pPr>
    <w:rPr>
      <w:rFonts w:eastAsiaTheme="majorEastAsia" w:cstheme="majorBidi"/>
      <w:color w:val="35302A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D569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5302A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D5695C"/>
    <w:pPr>
      <w:keepNext/>
      <w:keepLines/>
      <w:spacing w:before="80" w:after="40"/>
      <w:outlineLvl w:val="4"/>
    </w:pPr>
    <w:rPr>
      <w:rFonts w:eastAsiaTheme="majorEastAsia" w:cstheme="majorBidi"/>
      <w:color w:val="35302A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D569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D569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D569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D569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58BF"/>
    <w:rPr>
      <w:rFonts w:asciiTheme="majorHAnsi" w:eastAsiaTheme="majorEastAsia" w:hAnsiTheme="majorHAnsi" w:cstheme="majorBidi"/>
      <w:color w:val="E6DFD2" w:themeColor="accent5" w:themeTint="66"/>
      <w:spacing w:val="15"/>
      <w:kern w:val="0"/>
      <w:sz w:val="32"/>
      <w:szCs w:val="40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F572C9"/>
    <w:rPr>
      <w:rFonts w:eastAsiaTheme="majorEastAsia" w:cstheme="majorBidi"/>
      <w:color w:val="E6DFD2" w:themeColor="accent5" w:themeTint="66"/>
      <w:kern w:val="0"/>
      <w:sz w:val="20"/>
      <w:szCs w:val="32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58BF"/>
    <w:rPr>
      <w:rFonts w:eastAsiaTheme="majorEastAsia" w:cstheme="majorBidi"/>
      <w:color w:val="35302A" w:themeColor="accent1" w:themeShade="BF"/>
      <w:kern w:val="0"/>
      <w:sz w:val="28"/>
      <w:szCs w:val="28"/>
      <w:lang w:eastAsia="en-I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58BF"/>
    <w:rPr>
      <w:rFonts w:eastAsiaTheme="majorEastAsia" w:cstheme="majorBidi"/>
      <w:i/>
      <w:iCs/>
      <w:color w:val="35302A" w:themeColor="accent1" w:themeShade="BF"/>
      <w:kern w:val="0"/>
      <w:sz w:val="20"/>
      <w:szCs w:val="32"/>
      <w:lang w:eastAsia="en-IN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58BF"/>
    <w:rPr>
      <w:rFonts w:eastAsiaTheme="majorEastAsia" w:cstheme="majorBidi"/>
      <w:color w:val="35302A" w:themeColor="accent1" w:themeShade="BF"/>
      <w:kern w:val="0"/>
      <w:sz w:val="20"/>
      <w:szCs w:val="32"/>
      <w:lang w:eastAsia="en-IN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58BF"/>
    <w:rPr>
      <w:rFonts w:eastAsiaTheme="majorEastAsia" w:cstheme="majorBidi"/>
      <w:i/>
      <w:iCs/>
      <w:color w:val="595959" w:themeColor="text1" w:themeTint="A6"/>
      <w:kern w:val="0"/>
      <w:sz w:val="20"/>
      <w:szCs w:val="32"/>
      <w:lang w:eastAsia="en-IN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58BF"/>
    <w:rPr>
      <w:rFonts w:eastAsiaTheme="majorEastAsia" w:cstheme="majorBidi"/>
      <w:color w:val="595959" w:themeColor="text1" w:themeTint="A6"/>
      <w:kern w:val="0"/>
      <w:sz w:val="20"/>
      <w:szCs w:val="32"/>
      <w:lang w:eastAsia="en-IN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58BF"/>
    <w:rPr>
      <w:rFonts w:eastAsiaTheme="majorEastAsia" w:cstheme="majorBidi"/>
      <w:i/>
      <w:iCs/>
      <w:color w:val="272727" w:themeColor="text1" w:themeTint="D8"/>
      <w:kern w:val="0"/>
      <w:sz w:val="20"/>
      <w:szCs w:val="32"/>
      <w:lang w:eastAsia="en-IN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58BF"/>
    <w:rPr>
      <w:rFonts w:eastAsiaTheme="majorEastAsia" w:cstheme="majorBidi"/>
      <w:color w:val="272727" w:themeColor="text1" w:themeTint="D8"/>
      <w:kern w:val="0"/>
      <w:sz w:val="20"/>
      <w:szCs w:val="32"/>
      <w:lang w:eastAsia="en-IN"/>
      <w14:ligatures w14:val="none"/>
    </w:rPr>
  </w:style>
  <w:style w:type="paragraph" w:styleId="Title">
    <w:name w:val="Title"/>
    <w:basedOn w:val="Normal"/>
    <w:next w:val="Normal"/>
    <w:link w:val="TitleChar"/>
    <w:uiPriority w:val="1"/>
    <w:qFormat/>
    <w:rsid w:val="006C4846"/>
    <w:pPr>
      <w:spacing w:after="280"/>
      <w:contextualSpacing/>
    </w:pPr>
    <w:rPr>
      <w:rFonts w:asciiTheme="majorHAnsi" w:eastAsiaTheme="majorEastAsia" w:hAnsiTheme="majorHAnsi" w:cstheme="majorBidi"/>
      <w:spacing w:val="-10"/>
      <w:kern w:val="28"/>
      <w:sz w:val="9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6C4846"/>
    <w:rPr>
      <w:rFonts w:asciiTheme="majorHAnsi" w:eastAsiaTheme="majorEastAsia" w:hAnsiTheme="majorHAnsi" w:cstheme="majorBidi"/>
      <w:color w:val="E6DFD2" w:themeColor="accent5" w:themeTint="66"/>
      <w:spacing w:val="-10"/>
      <w:kern w:val="28"/>
      <w:sz w:val="96"/>
      <w:szCs w:val="56"/>
      <w:lang w:eastAsia="en-IN"/>
      <w14:ligatures w14:val="none"/>
    </w:rPr>
  </w:style>
  <w:style w:type="paragraph" w:styleId="Subtitle">
    <w:name w:val="Subtitle"/>
    <w:basedOn w:val="Normal"/>
    <w:next w:val="Normal"/>
    <w:link w:val="SubtitleChar"/>
    <w:uiPriority w:val="1"/>
    <w:qFormat/>
    <w:rsid w:val="006C4846"/>
    <w:pPr>
      <w:numPr>
        <w:ilvl w:val="1"/>
      </w:numPr>
      <w:spacing w:after="0" w:line="360" w:lineRule="auto"/>
      <w:contextualSpacing/>
    </w:pPr>
    <w:rPr>
      <w:rFonts w:asciiTheme="majorHAnsi" w:eastAsiaTheme="majorEastAsia" w:hAnsiTheme="majorHAnsi" w:cstheme="majorBidi"/>
      <w:spacing w:val="100"/>
      <w:sz w:val="32"/>
      <w:szCs w:val="28"/>
    </w:rPr>
  </w:style>
  <w:style w:type="character" w:customStyle="1" w:styleId="SubtitleChar">
    <w:name w:val="Subtitle Char"/>
    <w:basedOn w:val="DefaultParagraphFont"/>
    <w:link w:val="Subtitle"/>
    <w:uiPriority w:val="1"/>
    <w:rsid w:val="006C4846"/>
    <w:rPr>
      <w:rFonts w:asciiTheme="majorHAnsi" w:eastAsiaTheme="majorEastAsia" w:hAnsiTheme="majorHAnsi" w:cstheme="majorBidi"/>
      <w:color w:val="E6DFD2" w:themeColor="accent5" w:themeTint="66"/>
      <w:spacing w:val="100"/>
      <w:kern w:val="0"/>
      <w:sz w:val="32"/>
      <w:szCs w:val="28"/>
      <w:lang w:eastAsia="en-IN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D858BF"/>
    <w:rPr>
      <w:color w:val="808080"/>
    </w:rPr>
  </w:style>
  <w:style w:type="character" w:styleId="Hyperlink">
    <w:name w:val="Hyperlink"/>
    <w:basedOn w:val="DefaultParagraphFont"/>
    <w:uiPriority w:val="99"/>
    <w:semiHidden/>
    <w:rsid w:val="00025368"/>
    <w:rPr>
      <w:color w:val="C2AF84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536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semiHidden/>
    <w:qFormat/>
    <w:rsid w:val="00D17F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AppData\Roaming\Microsoft\Templates\Modern%20flyer.dotx" TargetMode="External"/></Relationships>
</file>

<file path=word/theme/theme1.xml><?xml version="1.0" encoding="utf-8"?>
<a:theme xmlns:a="http://schemas.openxmlformats.org/drawingml/2006/main" name="Office Theme">
  <a:themeElements>
    <a:clrScheme name="Custom 172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484138"/>
      </a:accent1>
      <a:accent2>
        <a:srgbClr val="736D5F"/>
      </a:accent2>
      <a:accent3>
        <a:srgbClr val="95856B"/>
      </a:accent3>
      <a:accent4>
        <a:srgbClr val="73551D"/>
      </a:accent4>
      <a:accent5>
        <a:srgbClr val="C2B18F"/>
      </a:accent5>
      <a:accent6>
        <a:srgbClr val="A09990"/>
      </a:accent6>
      <a:hlink>
        <a:srgbClr val="C2AF84"/>
      </a:hlink>
      <a:folHlink>
        <a:srgbClr val="A88D52"/>
      </a:folHlink>
    </a:clrScheme>
    <a:fontScheme name="Custom 98">
      <a:majorFont>
        <a:latin typeface="Rod"/>
        <a:ea typeface=""/>
        <a:cs typeface=""/>
      </a:majorFont>
      <a:minorFont>
        <a:latin typeface="Speak Pro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5B5C0D6-FC46-4373-9FE0-1D4286DAE3F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1819369-6B27-4742-A8D1-29F0A92D3C65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443ECCEA-18CD-4A78-AB27-048F42B052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84F5969-F321-4DE2-8EBD-310B722CC0AD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Modern flyer</Template>
  <TotalTime>0</TotalTime>
  <Pages>2</Pages>
  <Words>174</Words>
  <Characters>993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2025-09-29T00:54:00Z</dcterms:created>
  <dcterms:modified xsi:type="dcterms:W3CDTF">2025-10-06T04:23:00Z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